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2353" w14:textId="77777777" w:rsidR="001B0122" w:rsidRPr="00027FEB" w:rsidRDefault="001B0122" w:rsidP="0042038B">
      <w:pPr>
        <w:pStyle w:val="Retouradres"/>
      </w:pPr>
      <w:r w:rsidRPr="00027FEB">
        <w:t>&gt; Retouradres Postbus 20350 2500 EJ Den Haag</w:t>
      </w:r>
    </w:p>
    <w:p w14:paraId="328F2209" w14:textId="77777777" w:rsidR="001B0122" w:rsidRPr="00027FEB" w:rsidRDefault="001B0122" w:rsidP="0042038B">
      <w:pPr>
        <w:ind w:left="720"/>
      </w:pPr>
    </w:p>
    <w:p w14:paraId="381988EA" w14:textId="77777777" w:rsidR="001C4E01" w:rsidRPr="00027FEB" w:rsidRDefault="001C4E01" w:rsidP="00F01F8C"/>
    <w:p w14:paraId="723C2A7A" w14:textId="77777777" w:rsidR="004F64BB" w:rsidRPr="00915092" w:rsidRDefault="004F64BB" w:rsidP="004F64BB">
      <w:pPr>
        <w:rPr>
          <w:szCs w:val="18"/>
        </w:rPr>
      </w:pPr>
      <w:bookmarkStart w:id="0" w:name="_Hlk221784599"/>
      <w:r>
        <w:rPr>
          <w:szCs w:val="18"/>
        </w:rPr>
        <w:t>${NAAM_ADRES}</w:t>
      </w:r>
    </w:p>
    <w:bookmarkEnd w:id="0"/>
    <w:p w14:paraId="09368C66" w14:textId="77777777" w:rsidR="004F64BB" w:rsidRPr="00915092" w:rsidRDefault="004F64BB" w:rsidP="004F64BB">
      <w:pPr>
        <w:jc w:val="right"/>
        <w:rPr>
          <w:szCs w:val="18"/>
        </w:rPr>
      </w:pPr>
    </w:p>
    <w:p w14:paraId="0CB4E51F" w14:textId="77777777" w:rsidR="004F64BB" w:rsidRPr="00915092" w:rsidRDefault="004F64BB" w:rsidP="004F64BB">
      <w:pPr>
        <w:rPr>
          <w:szCs w:val="18"/>
        </w:rPr>
      </w:pPr>
    </w:p>
    <w:p w14:paraId="7E841065" w14:textId="12C6955B" w:rsidR="00027FEB" w:rsidRPr="00745955" w:rsidRDefault="004F64BB" w:rsidP="004F64BB">
      <w:r w:rsidRPr="00915092">
        <w:rPr>
          <w:b/>
          <w:bCs/>
          <w:szCs w:val="18"/>
        </w:rPr>
        <w:t xml:space="preserve">Bij bezwaarschriften per e-mail/webformulier: </w:t>
      </w:r>
      <w:r w:rsidRPr="00915092">
        <w:rPr>
          <w:szCs w:val="18"/>
        </w:rPr>
        <w:t xml:space="preserve">Uitsluitend per e-mail aan: </w:t>
      </w:r>
      <w:r>
        <w:rPr>
          <w:szCs w:val="18"/>
        </w:rPr>
        <w:t>${EMAIL_ADRES}</w:t>
      </w:r>
    </w:p>
    <w:p w14:paraId="74B7768F" w14:textId="77777777" w:rsidR="008038C1" w:rsidRPr="002F1A2E" w:rsidRDefault="008038C1" w:rsidP="00F01F8C">
      <w:pPr>
        <w:rPr>
          <w:szCs w:val="18"/>
        </w:rPr>
      </w:pPr>
    </w:p>
    <w:p w14:paraId="1BFA8755" w14:textId="77777777" w:rsidR="00A86CB4" w:rsidRPr="002F1A2E" w:rsidRDefault="00A86CB4" w:rsidP="00962026">
      <w:pPr>
        <w:tabs>
          <w:tab w:val="left" w:pos="1260"/>
          <w:tab w:val="left" w:pos="1620"/>
          <w:tab w:val="left" w:pos="5580"/>
        </w:tabs>
        <w:rPr>
          <w:szCs w:val="18"/>
        </w:rPr>
      </w:pPr>
    </w:p>
    <w:p w14:paraId="06134863" w14:textId="77777777" w:rsidR="002F1A2E" w:rsidRDefault="002F1A2E" w:rsidP="00962026">
      <w:pPr>
        <w:tabs>
          <w:tab w:val="left" w:pos="1260"/>
          <w:tab w:val="left" w:pos="1620"/>
          <w:tab w:val="left" w:pos="5580"/>
        </w:tabs>
        <w:rPr>
          <w:rFonts w:cs="Arial"/>
          <w:szCs w:val="18"/>
        </w:rPr>
      </w:pPr>
    </w:p>
    <w:p w14:paraId="410E2CC3" w14:textId="77777777" w:rsidR="002F1A2E" w:rsidRDefault="002F1A2E" w:rsidP="00962026">
      <w:pPr>
        <w:tabs>
          <w:tab w:val="left" w:pos="1260"/>
          <w:tab w:val="left" w:pos="1620"/>
          <w:tab w:val="left" w:pos="5580"/>
        </w:tabs>
        <w:rPr>
          <w:rFonts w:cs="Arial"/>
          <w:szCs w:val="18"/>
        </w:rPr>
      </w:pPr>
    </w:p>
    <w:p w14:paraId="75269102" w14:textId="7B274F55" w:rsidR="001B0122" w:rsidRPr="002F1A2E" w:rsidRDefault="001B0122" w:rsidP="00962026">
      <w:pPr>
        <w:tabs>
          <w:tab w:val="left" w:pos="1260"/>
          <w:tab w:val="left" w:pos="1620"/>
          <w:tab w:val="left" w:pos="5580"/>
        </w:tabs>
        <w:rPr>
          <w:rFonts w:cs="Arial"/>
          <w:szCs w:val="18"/>
        </w:rPr>
      </w:pPr>
      <w:r w:rsidRPr="002F1A2E">
        <w:rPr>
          <w:rFonts w:cs="Arial"/>
          <w:szCs w:val="18"/>
        </w:rPr>
        <w:t>Datum</w:t>
      </w:r>
      <w:r w:rsidRPr="002F1A2E">
        <w:rPr>
          <w:rFonts w:cs="Arial"/>
          <w:szCs w:val="18"/>
        </w:rPr>
        <w:tab/>
        <w:t xml:space="preserve">: </w:t>
      </w:r>
      <w:r w:rsidR="00C35A0B">
        <w:rPr>
          <w:rFonts w:cs="Arial"/>
          <w:szCs w:val="18"/>
        </w:rPr>
        <w:t>${VANDAAG}</w:t>
      </w:r>
    </w:p>
    <w:p w14:paraId="6395DE5A" w14:textId="7808C2D9" w:rsidR="001B0122" w:rsidRPr="00DE2C40" w:rsidRDefault="001B0122" w:rsidP="00962026">
      <w:pPr>
        <w:tabs>
          <w:tab w:val="left" w:pos="1260"/>
          <w:tab w:val="left" w:pos="5760"/>
        </w:tabs>
        <w:rPr>
          <w:rFonts w:cs="Arial"/>
          <w:szCs w:val="18"/>
        </w:rPr>
      </w:pPr>
      <w:r w:rsidRPr="00DE2C40">
        <w:rPr>
          <w:rFonts w:cs="Arial"/>
          <w:szCs w:val="18"/>
        </w:rPr>
        <w:t>Betreft</w:t>
      </w:r>
      <w:r w:rsidRPr="00DE2C40">
        <w:rPr>
          <w:rFonts w:cs="Arial"/>
          <w:szCs w:val="18"/>
        </w:rPr>
        <w:tab/>
        <w:t xml:space="preserve">: </w:t>
      </w:r>
      <w:r w:rsidR="00637B39" w:rsidRPr="00DE2C40">
        <w:rPr>
          <w:rFonts w:cs="Arial"/>
          <w:szCs w:val="18"/>
        </w:rPr>
        <w:t>uitnod</w:t>
      </w:r>
      <w:r w:rsidR="00987484" w:rsidRPr="00DE2C40">
        <w:rPr>
          <w:rFonts w:cs="Arial"/>
          <w:szCs w:val="18"/>
        </w:rPr>
        <w:t xml:space="preserve">iging hoorzitting </w:t>
      </w:r>
      <w:proofErr w:type="gramStart"/>
      <w:r w:rsidR="00B63BE5" w:rsidRPr="00DE2C40">
        <w:rPr>
          <w:rFonts w:cs="Arial"/>
          <w:szCs w:val="18"/>
        </w:rPr>
        <w:t>inzake</w:t>
      </w:r>
      <w:proofErr w:type="gramEnd"/>
      <w:r w:rsidR="00B63BE5" w:rsidRPr="00DE2C40">
        <w:rPr>
          <w:rFonts w:cs="Arial"/>
          <w:szCs w:val="18"/>
        </w:rPr>
        <w:t xml:space="preserve"> bezwaar</w:t>
      </w:r>
      <w:r w:rsidR="00C35A0B">
        <w:rPr>
          <w:rFonts w:cs="Arial"/>
          <w:szCs w:val="18"/>
        </w:rPr>
        <w:t xml:space="preserve"> ${NAAM_BEZWAARDE}</w:t>
      </w:r>
      <w:r w:rsidR="002F1A2E" w:rsidRPr="00AE1C81">
        <w:rPr>
          <w:highlight w:val="yellow"/>
        </w:rPr>
        <w:t xml:space="preserve"> </w:t>
      </w:r>
    </w:p>
    <w:p w14:paraId="078020CE" w14:textId="4F6EB534" w:rsidR="001B0122" w:rsidRPr="00DE2C40" w:rsidRDefault="001B0122" w:rsidP="00962026">
      <w:pPr>
        <w:tabs>
          <w:tab w:val="left" w:pos="5760"/>
        </w:tabs>
        <w:rPr>
          <w:rFonts w:cs="Arial"/>
          <w:szCs w:val="18"/>
        </w:rPr>
      </w:pPr>
    </w:p>
    <w:p w14:paraId="652A7623" w14:textId="77777777" w:rsidR="008666CD" w:rsidRPr="00DE2C40" w:rsidRDefault="008666CD" w:rsidP="00962026">
      <w:pPr>
        <w:tabs>
          <w:tab w:val="left" w:pos="5760"/>
        </w:tabs>
        <w:rPr>
          <w:rFonts w:cs="Arial"/>
          <w:szCs w:val="18"/>
        </w:rPr>
      </w:pPr>
    </w:p>
    <w:p w14:paraId="597726D9" w14:textId="40A3BD0D" w:rsidR="001B0122" w:rsidRPr="00DE2C40" w:rsidRDefault="0029663F" w:rsidP="004F5053">
      <w:pPr>
        <w:tabs>
          <w:tab w:val="left" w:pos="5760"/>
        </w:tabs>
        <w:rPr>
          <w:rFonts w:cs="Arial"/>
          <w:szCs w:val="18"/>
        </w:rPr>
      </w:pPr>
      <w:r w:rsidRPr="00DE2C40">
        <w:rPr>
          <w:rFonts w:cs="Arial"/>
          <w:szCs w:val="18"/>
        </w:rPr>
        <w:t>Geachte</w:t>
      </w:r>
      <w:r w:rsidR="000323AE">
        <w:rPr>
          <w:rFonts w:cs="Arial"/>
          <w:szCs w:val="18"/>
        </w:rPr>
        <w:t>,</w:t>
      </w:r>
    </w:p>
    <w:p w14:paraId="4B1A2C85" w14:textId="77777777" w:rsidR="001B0122" w:rsidRPr="00DE2C40" w:rsidRDefault="001B0122" w:rsidP="00962026">
      <w:pPr>
        <w:tabs>
          <w:tab w:val="left" w:pos="5760"/>
        </w:tabs>
        <w:rPr>
          <w:rFonts w:cs="Arial"/>
          <w:szCs w:val="18"/>
        </w:rPr>
      </w:pPr>
    </w:p>
    <w:p w14:paraId="521C0768" w14:textId="0A8D152C" w:rsidR="008038C1" w:rsidRPr="00DE2C40" w:rsidRDefault="008038C1" w:rsidP="008038C1">
      <w:pPr>
        <w:pStyle w:val="BodyText"/>
        <w:spacing w:line="276" w:lineRule="auto"/>
      </w:pPr>
      <w:r w:rsidRPr="00DE2C40">
        <w:rPr>
          <w:w w:val="105"/>
        </w:rPr>
        <w:t>Hierbij doe ik u de uitnodiging toekomen voor de ambtelijke hoorzitting inzake uw bezwaarschrift van</w:t>
      </w:r>
      <w:r w:rsidR="00DE2C40" w:rsidRPr="00DE2C40">
        <w:rPr>
          <w:w w:val="105"/>
        </w:rPr>
        <w:t xml:space="preserve"> </w:t>
      </w:r>
      <w:r w:rsidR="00081C7A" w:rsidRPr="00081C7A">
        <w:t xml:space="preserve">${DATUM_ONTVANGEN_BERICHT} </w:t>
      </w:r>
      <w:r w:rsidRPr="00DE2C40">
        <w:rPr>
          <w:w w:val="105"/>
        </w:rPr>
        <w:t xml:space="preserve">tegen </w:t>
      </w:r>
      <w:r w:rsidR="00DE2C40" w:rsidRPr="00DE2C40">
        <w:rPr>
          <w:w w:val="105"/>
        </w:rPr>
        <w:t>het</w:t>
      </w:r>
      <w:r w:rsidRPr="00DE2C40">
        <w:rPr>
          <w:w w:val="105"/>
        </w:rPr>
        <w:t xml:space="preserve"> besluit van </w:t>
      </w:r>
      <w:r w:rsidR="00081C7A" w:rsidRPr="00081C7A">
        <w:t xml:space="preserve">${DATUM_BESTREDEN_BESLUIT}, </w:t>
      </w:r>
      <w:r w:rsidR="00DE2C40" w:rsidRPr="00DE2C40">
        <w:rPr>
          <w:w w:val="105"/>
        </w:rPr>
        <w:t>met kenmerk</w:t>
      </w:r>
      <w:r w:rsidRPr="00DE2C40">
        <w:rPr>
          <w:w w:val="105"/>
        </w:rPr>
        <w:t xml:space="preserve"> </w:t>
      </w:r>
      <w:r w:rsidR="00081C7A" w:rsidRPr="000D5AA7">
        <w:t>${KENMERK_BESTREDEN_BESLUIT}.</w:t>
      </w:r>
    </w:p>
    <w:p w14:paraId="185503C4" w14:textId="77777777" w:rsidR="008038C1" w:rsidRPr="00DE2C40" w:rsidRDefault="008038C1" w:rsidP="008038C1">
      <w:pPr>
        <w:pStyle w:val="BodyText"/>
        <w:spacing w:before="10"/>
      </w:pPr>
    </w:p>
    <w:p w14:paraId="107E27A9" w14:textId="4F33BC07" w:rsidR="008038C1" w:rsidRPr="002F1A2E" w:rsidRDefault="008038C1" w:rsidP="008038C1">
      <w:pPr>
        <w:spacing w:line="276" w:lineRule="auto"/>
        <w:ind w:right="148"/>
      </w:pPr>
      <w:r w:rsidRPr="00DE2C40">
        <w:rPr>
          <w:w w:val="105"/>
          <w:szCs w:val="18"/>
        </w:rPr>
        <w:t>Met deze brief bevesti</w:t>
      </w:r>
      <w:r w:rsidR="00B107ED">
        <w:rPr>
          <w:w w:val="105"/>
          <w:szCs w:val="18"/>
        </w:rPr>
        <w:t>g</w:t>
      </w:r>
      <w:r w:rsidRPr="00DE2C40">
        <w:rPr>
          <w:w w:val="105"/>
          <w:szCs w:val="18"/>
        </w:rPr>
        <w:t xml:space="preserve"> ik de afspraak voor de mondelinge toelichting op</w:t>
      </w:r>
      <w:r w:rsidR="009B15A8">
        <w:rPr>
          <w:w w:val="105"/>
          <w:szCs w:val="18"/>
        </w:rPr>
        <w:t xml:space="preserve"> </w:t>
      </w:r>
      <w:r w:rsidR="002F1A2E" w:rsidRPr="008542A6">
        <w:rPr>
          <w:shd w:val="clear" w:color="auto" w:fill="FFFF00"/>
        </w:rPr>
        <w:t>[</w:t>
      </w:r>
      <w:r w:rsidR="002F1A2E" w:rsidRPr="008542A6">
        <w:rPr>
          <w:b/>
          <w:highlight w:val="yellow"/>
          <w:shd w:val="clear" w:color="auto" w:fill="FFFF00"/>
        </w:rPr>
        <w:t xml:space="preserve">datum </w:t>
      </w:r>
      <w:r w:rsidR="002F1A2E">
        <w:rPr>
          <w:b/>
          <w:shd w:val="clear" w:color="auto" w:fill="FFFF00"/>
        </w:rPr>
        <w:t>hoorzitting</w:t>
      </w:r>
      <w:r w:rsidR="002F1A2E" w:rsidRPr="008542A6">
        <w:rPr>
          <w:b/>
          <w:shd w:val="clear" w:color="auto" w:fill="FFFF00"/>
        </w:rPr>
        <w:t>]</w:t>
      </w:r>
      <w:r w:rsidRPr="00DE2C40">
        <w:rPr>
          <w:b/>
          <w:w w:val="105"/>
          <w:szCs w:val="18"/>
        </w:rPr>
        <w:t xml:space="preserve"> om </w:t>
      </w:r>
      <w:r w:rsidR="0093021F">
        <w:rPr>
          <w:b/>
          <w:w w:val="105"/>
          <w:szCs w:val="18"/>
        </w:rPr>
        <w:t>…</w:t>
      </w:r>
      <w:r w:rsidRPr="00DE2C40">
        <w:rPr>
          <w:b/>
          <w:w w:val="105"/>
          <w:szCs w:val="18"/>
        </w:rPr>
        <w:t xml:space="preserve"> uur </w:t>
      </w:r>
      <w:r w:rsidRPr="00DE2C40">
        <w:rPr>
          <w:w w:val="105"/>
          <w:szCs w:val="18"/>
        </w:rPr>
        <w:t>bij het</w:t>
      </w:r>
      <w:r w:rsidRPr="00DE2C40">
        <w:rPr>
          <w:spacing w:val="-6"/>
          <w:w w:val="105"/>
          <w:szCs w:val="18"/>
        </w:rPr>
        <w:t xml:space="preserve"> </w:t>
      </w:r>
      <w:r w:rsidRPr="00DE2C40">
        <w:rPr>
          <w:w w:val="105"/>
          <w:szCs w:val="18"/>
        </w:rPr>
        <w:t>ministerie van VWS, Parnassusplein 5 te Den Haag.</w:t>
      </w:r>
    </w:p>
    <w:p w14:paraId="52C42D60" w14:textId="77777777" w:rsidR="008038C1" w:rsidRPr="00DE2C40" w:rsidRDefault="008038C1" w:rsidP="008038C1">
      <w:pPr>
        <w:pStyle w:val="BodyText"/>
        <w:spacing w:before="11"/>
      </w:pPr>
    </w:p>
    <w:p w14:paraId="4B0D9171" w14:textId="368D76A1" w:rsidR="008038C1" w:rsidRPr="00DE2C40" w:rsidRDefault="008038C1" w:rsidP="008038C1">
      <w:pPr>
        <w:pStyle w:val="BodyText"/>
        <w:spacing w:line="276" w:lineRule="auto"/>
        <w:ind w:right="148"/>
        <w:rPr>
          <w:w w:val="105"/>
        </w:rPr>
      </w:pPr>
      <w:r w:rsidRPr="00DE2C40">
        <w:rPr>
          <w:w w:val="105"/>
        </w:rPr>
        <w:t>U zult worden gehoord door</w:t>
      </w:r>
      <w:r w:rsidR="009B15A8">
        <w:rPr>
          <w:w w:val="105"/>
        </w:rPr>
        <w:t xml:space="preserve"> </w:t>
      </w:r>
      <w:r w:rsidR="002A1306">
        <w:rPr>
          <w:bCs/>
        </w:rPr>
        <w:t>${NAAM_BEHANDELAAR},</w:t>
      </w:r>
      <w:r w:rsidRPr="00DE2C40">
        <w:rPr>
          <w:w w:val="105"/>
        </w:rPr>
        <w:t xml:space="preserve"> jurist bij de directie Wetgeving en Juridische Zaken van het Ministerie van VWS.</w:t>
      </w:r>
      <w:r w:rsidRPr="00DE2C40">
        <w:rPr>
          <w:spacing w:val="40"/>
          <w:w w:val="105"/>
        </w:rPr>
        <w:t xml:space="preserve"> </w:t>
      </w:r>
      <w:r w:rsidRPr="00DE2C40">
        <w:rPr>
          <w:w w:val="105"/>
        </w:rPr>
        <w:t xml:space="preserve">Namens </w:t>
      </w:r>
      <w:r w:rsidR="00A4123F">
        <w:rPr>
          <w:w w:val="105"/>
        </w:rPr>
        <w:t xml:space="preserve">de </w:t>
      </w:r>
      <w:r w:rsidR="0093021F">
        <w:rPr>
          <w:w w:val="105"/>
        </w:rPr>
        <w:t>beleidsdirectie</w:t>
      </w:r>
      <w:r w:rsidR="00532F1D">
        <w:rPr>
          <w:w w:val="105"/>
        </w:rPr>
        <w:t xml:space="preserve"> zal</w:t>
      </w:r>
      <w:r w:rsidR="009B15A8">
        <w:rPr>
          <w:w w:val="105"/>
        </w:rPr>
        <w:t xml:space="preserve"> </w:t>
      </w:r>
      <w:r w:rsidR="0093021F">
        <w:rPr>
          <w:w w:val="105"/>
        </w:rPr>
        <w:t>ook iemand</w:t>
      </w:r>
      <w:r w:rsidR="00DE2C40">
        <w:rPr>
          <w:w w:val="105"/>
        </w:rPr>
        <w:t xml:space="preserve"> </w:t>
      </w:r>
      <w:r w:rsidRPr="00DE2C40">
        <w:rPr>
          <w:w w:val="105"/>
        </w:rPr>
        <w:t>deelnemen aan dit gesprek.</w:t>
      </w:r>
    </w:p>
    <w:p w14:paraId="62918686" w14:textId="77777777" w:rsidR="008038C1" w:rsidRPr="00DE2C40" w:rsidRDefault="008038C1" w:rsidP="008038C1">
      <w:pPr>
        <w:pStyle w:val="BodyText"/>
        <w:spacing w:before="11"/>
      </w:pPr>
    </w:p>
    <w:p w14:paraId="03E2A0CB" w14:textId="77777777" w:rsidR="008038C1" w:rsidRPr="00DE2C40" w:rsidRDefault="008038C1" w:rsidP="008038C1">
      <w:pPr>
        <w:pStyle w:val="Title"/>
        <w:spacing w:line="276" w:lineRule="auto"/>
        <w:ind w:left="0"/>
        <w:rPr>
          <w:sz w:val="18"/>
          <w:szCs w:val="18"/>
        </w:rPr>
      </w:pPr>
      <w:r w:rsidRPr="00DE2C40">
        <w:rPr>
          <w:w w:val="105"/>
          <w:sz w:val="18"/>
          <w:szCs w:val="18"/>
        </w:rPr>
        <w:t>Om toegang te</w:t>
      </w:r>
      <w:r w:rsidRPr="00DE2C40">
        <w:rPr>
          <w:spacing w:val="-7"/>
          <w:w w:val="105"/>
          <w:sz w:val="18"/>
          <w:szCs w:val="18"/>
        </w:rPr>
        <w:t xml:space="preserve"> </w:t>
      </w:r>
      <w:r w:rsidRPr="00DE2C40">
        <w:rPr>
          <w:w w:val="105"/>
          <w:sz w:val="18"/>
          <w:szCs w:val="18"/>
        </w:rPr>
        <w:t>krijgen tot</w:t>
      </w:r>
      <w:r w:rsidRPr="00DE2C40">
        <w:rPr>
          <w:spacing w:val="-2"/>
          <w:w w:val="105"/>
          <w:sz w:val="18"/>
          <w:szCs w:val="18"/>
        </w:rPr>
        <w:t xml:space="preserve"> </w:t>
      </w:r>
      <w:r w:rsidRPr="00DE2C40">
        <w:rPr>
          <w:w w:val="105"/>
          <w:sz w:val="18"/>
          <w:szCs w:val="18"/>
        </w:rPr>
        <w:t>het</w:t>
      </w:r>
      <w:r w:rsidRPr="00DE2C40">
        <w:rPr>
          <w:spacing w:val="-2"/>
          <w:w w:val="105"/>
          <w:sz w:val="18"/>
          <w:szCs w:val="18"/>
        </w:rPr>
        <w:t xml:space="preserve"> </w:t>
      </w:r>
      <w:r w:rsidRPr="00DE2C40">
        <w:rPr>
          <w:w w:val="105"/>
          <w:sz w:val="18"/>
          <w:szCs w:val="18"/>
        </w:rPr>
        <w:t>ministerie</w:t>
      </w:r>
      <w:r w:rsidRPr="00DE2C40">
        <w:rPr>
          <w:spacing w:val="-7"/>
          <w:w w:val="105"/>
          <w:sz w:val="18"/>
          <w:szCs w:val="18"/>
        </w:rPr>
        <w:t xml:space="preserve"> </w:t>
      </w:r>
      <w:r w:rsidRPr="00DE2C40">
        <w:rPr>
          <w:w w:val="105"/>
          <w:sz w:val="18"/>
          <w:szCs w:val="18"/>
        </w:rPr>
        <w:t>bent</w:t>
      </w:r>
      <w:r w:rsidRPr="00DE2C40">
        <w:rPr>
          <w:spacing w:val="-2"/>
          <w:w w:val="105"/>
          <w:sz w:val="18"/>
          <w:szCs w:val="18"/>
        </w:rPr>
        <w:t xml:space="preserve"> </w:t>
      </w:r>
      <w:r w:rsidRPr="00DE2C40">
        <w:rPr>
          <w:w w:val="105"/>
          <w:sz w:val="18"/>
          <w:szCs w:val="18"/>
        </w:rPr>
        <w:t>u gehouden om zowel deze uitnodiging als een geldig legitimatiebewijs te tonen.</w:t>
      </w:r>
    </w:p>
    <w:p w14:paraId="283F449E" w14:textId="77777777" w:rsidR="008038C1" w:rsidRPr="00DE2C40" w:rsidRDefault="008038C1" w:rsidP="008038C1">
      <w:pPr>
        <w:pStyle w:val="BodyText"/>
        <w:spacing w:before="10"/>
        <w:rPr>
          <w:b/>
        </w:rPr>
      </w:pPr>
    </w:p>
    <w:p w14:paraId="1E383612" w14:textId="77777777" w:rsidR="008038C1" w:rsidRPr="00DE2C40" w:rsidRDefault="008038C1" w:rsidP="008038C1">
      <w:pPr>
        <w:pStyle w:val="BodyText"/>
        <w:spacing w:before="1" w:line="276" w:lineRule="auto"/>
        <w:ind w:right="148"/>
      </w:pPr>
      <w:r w:rsidRPr="00DE2C40">
        <w:rPr>
          <w:w w:val="105"/>
        </w:rPr>
        <w:t>Ik verzoek u om zich voorafgaand aan de hoorzitting te melden bij de receptie in de centrale hal. U zult hierna worden opgehaald.</w:t>
      </w:r>
    </w:p>
    <w:p w14:paraId="6D7F0DC1" w14:textId="77777777" w:rsidR="008038C1" w:rsidRPr="00DE2C40" w:rsidRDefault="008038C1" w:rsidP="008038C1">
      <w:pPr>
        <w:pStyle w:val="BodyText"/>
        <w:spacing w:before="10"/>
      </w:pPr>
    </w:p>
    <w:p w14:paraId="3E3F8E50" w14:textId="77777777" w:rsidR="008038C1" w:rsidRPr="00DE2C40" w:rsidRDefault="008038C1" w:rsidP="008038C1">
      <w:pPr>
        <w:pStyle w:val="BodyText"/>
        <w:spacing w:line="276" w:lineRule="auto"/>
        <w:ind w:right="323"/>
        <w:jc w:val="both"/>
      </w:pPr>
      <w:r w:rsidRPr="00DE2C40">
        <w:rPr>
          <w:w w:val="105"/>
        </w:rPr>
        <w:t>Het is mogelijk om extra personen mee te nemen naar de hoorzitting. Mocht</w:t>
      </w:r>
      <w:r w:rsidRPr="00DE2C40">
        <w:rPr>
          <w:spacing w:val="-2"/>
          <w:w w:val="105"/>
        </w:rPr>
        <w:t xml:space="preserve"> </w:t>
      </w:r>
      <w:r w:rsidRPr="00DE2C40">
        <w:rPr>
          <w:w w:val="105"/>
        </w:rPr>
        <w:t xml:space="preserve">u iemand extra willen meenemen naar de zitting dan wil ik u verzoeken de naam van deze persoon te mailen aan </w:t>
      </w:r>
      <w:hyperlink r:id="rId8" w:history="1">
        <w:r w:rsidRPr="00DE2C40">
          <w:rPr>
            <w:rStyle w:val="Hyperlink"/>
            <w:w w:val="105"/>
          </w:rPr>
          <w:t>wjz.bezwaarenberoep@minvws.n</w:t>
        </w:r>
      </w:hyperlink>
      <w:r w:rsidRPr="00DE2C40">
        <w:rPr>
          <w:color w:val="0000FF"/>
          <w:w w:val="105"/>
          <w:u w:val="single" w:color="0000FF"/>
        </w:rPr>
        <w:t>l</w:t>
      </w:r>
    </w:p>
    <w:p w14:paraId="27436DCD" w14:textId="77777777" w:rsidR="008038C1" w:rsidRPr="00DE2C40" w:rsidRDefault="008038C1" w:rsidP="008038C1">
      <w:pPr>
        <w:pStyle w:val="BodyText"/>
        <w:spacing w:before="2" w:line="276" w:lineRule="auto"/>
        <w:ind w:right="211"/>
        <w:jc w:val="both"/>
      </w:pPr>
      <w:r w:rsidRPr="00DE2C40">
        <w:rPr>
          <w:w w:val="105"/>
        </w:rPr>
        <w:t>Ook voor deze persoon geldt</w:t>
      </w:r>
      <w:r w:rsidRPr="00DE2C40">
        <w:rPr>
          <w:spacing w:val="-1"/>
          <w:w w:val="105"/>
        </w:rPr>
        <w:t xml:space="preserve"> </w:t>
      </w:r>
      <w:r w:rsidRPr="00DE2C40">
        <w:rPr>
          <w:w w:val="105"/>
        </w:rPr>
        <w:t>dat</w:t>
      </w:r>
      <w:r w:rsidRPr="00DE2C40">
        <w:rPr>
          <w:spacing w:val="-1"/>
          <w:w w:val="105"/>
        </w:rPr>
        <w:t xml:space="preserve"> </w:t>
      </w:r>
      <w:r w:rsidRPr="00DE2C40">
        <w:rPr>
          <w:w w:val="105"/>
        </w:rPr>
        <w:t>het</w:t>
      </w:r>
      <w:r w:rsidRPr="00DE2C40">
        <w:rPr>
          <w:spacing w:val="-1"/>
          <w:w w:val="105"/>
        </w:rPr>
        <w:t xml:space="preserve"> </w:t>
      </w:r>
      <w:r w:rsidRPr="00DE2C40">
        <w:rPr>
          <w:w w:val="105"/>
        </w:rPr>
        <w:t>legitimatiebewijs getoond moet</w:t>
      </w:r>
      <w:r w:rsidRPr="00DE2C40">
        <w:rPr>
          <w:spacing w:val="-1"/>
          <w:w w:val="105"/>
        </w:rPr>
        <w:t xml:space="preserve"> </w:t>
      </w:r>
      <w:r w:rsidRPr="00DE2C40">
        <w:rPr>
          <w:w w:val="105"/>
        </w:rPr>
        <w:t>worden om toegang tot het gebouw te krijgen.</w:t>
      </w:r>
    </w:p>
    <w:p w14:paraId="60D82A09" w14:textId="77777777" w:rsidR="008038C1" w:rsidRPr="00DE2C40" w:rsidRDefault="008038C1" w:rsidP="008038C1">
      <w:pPr>
        <w:pStyle w:val="BodyText"/>
        <w:spacing w:before="1"/>
        <w:jc w:val="both"/>
      </w:pPr>
      <w:r w:rsidRPr="00DE2C40">
        <w:rPr>
          <w:w w:val="105"/>
        </w:rPr>
        <w:t>Mensen</w:t>
      </w:r>
      <w:r w:rsidRPr="00DE2C40">
        <w:rPr>
          <w:spacing w:val="3"/>
          <w:w w:val="105"/>
        </w:rPr>
        <w:t xml:space="preserve"> </w:t>
      </w:r>
      <w:r w:rsidRPr="00DE2C40">
        <w:rPr>
          <w:w w:val="105"/>
        </w:rPr>
        <w:t>die</w:t>
      </w:r>
      <w:r w:rsidRPr="00DE2C40">
        <w:rPr>
          <w:spacing w:val="11"/>
          <w:w w:val="105"/>
        </w:rPr>
        <w:t xml:space="preserve"> </w:t>
      </w:r>
      <w:r w:rsidRPr="00DE2C40">
        <w:rPr>
          <w:w w:val="105"/>
        </w:rPr>
        <w:t>niet</w:t>
      </w:r>
      <w:r w:rsidRPr="00DE2C40">
        <w:rPr>
          <w:spacing w:val="-2"/>
          <w:w w:val="105"/>
        </w:rPr>
        <w:t xml:space="preserve"> </w:t>
      </w:r>
      <w:r w:rsidRPr="00DE2C40">
        <w:rPr>
          <w:w w:val="105"/>
        </w:rPr>
        <w:t>vooraf</w:t>
      </w:r>
      <w:r w:rsidRPr="00DE2C40">
        <w:rPr>
          <w:spacing w:val="5"/>
          <w:w w:val="105"/>
        </w:rPr>
        <w:t xml:space="preserve"> </w:t>
      </w:r>
      <w:r w:rsidRPr="00DE2C40">
        <w:rPr>
          <w:w w:val="105"/>
        </w:rPr>
        <w:t>zijn</w:t>
      </w:r>
      <w:r w:rsidRPr="00DE2C40">
        <w:rPr>
          <w:spacing w:val="4"/>
          <w:w w:val="105"/>
        </w:rPr>
        <w:t xml:space="preserve"> </w:t>
      </w:r>
      <w:r w:rsidRPr="00DE2C40">
        <w:rPr>
          <w:w w:val="105"/>
        </w:rPr>
        <w:t>aangemeld</w:t>
      </w:r>
      <w:r w:rsidRPr="00DE2C40">
        <w:rPr>
          <w:spacing w:val="6"/>
          <w:w w:val="105"/>
        </w:rPr>
        <w:t xml:space="preserve"> </w:t>
      </w:r>
      <w:r w:rsidRPr="00DE2C40">
        <w:rPr>
          <w:w w:val="105"/>
        </w:rPr>
        <w:t>worden</w:t>
      </w:r>
      <w:r w:rsidRPr="00DE2C40">
        <w:rPr>
          <w:spacing w:val="3"/>
          <w:w w:val="105"/>
        </w:rPr>
        <w:t xml:space="preserve"> </w:t>
      </w:r>
      <w:r w:rsidRPr="00DE2C40">
        <w:rPr>
          <w:w w:val="105"/>
        </w:rPr>
        <w:t>niet</w:t>
      </w:r>
      <w:r w:rsidRPr="00DE2C40">
        <w:rPr>
          <w:spacing w:val="-2"/>
          <w:w w:val="105"/>
        </w:rPr>
        <w:t xml:space="preserve"> </w:t>
      </w:r>
      <w:r w:rsidRPr="00DE2C40">
        <w:rPr>
          <w:w w:val="105"/>
        </w:rPr>
        <w:t>toegelaten</w:t>
      </w:r>
      <w:r w:rsidRPr="00DE2C40">
        <w:rPr>
          <w:spacing w:val="3"/>
          <w:w w:val="105"/>
        </w:rPr>
        <w:t xml:space="preserve"> </w:t>
      </w:r>
      <w:r w:rsidRPr="00DE2C40">
        <w:rPr>
          <w:w w:val="105"/>
        </w:rPr>
        <w:t>tot</w:t>
      </w:r>
      <w:r w:rsidRPr="00DE2C40">
        <w:rPr>
          <w:spacing w:val="-2"/>
          <w:w w:val="105"/>
        </w:rPr>
        <w:t xml:space="preserve"> </w:t>
      </w:r>
      <w:r w:rsidRPr="00DE2C40">
        <w:rPr>
          <w:w w:val="105"/>
        </w:rPr>
        <w:t>het</w:t>
      </w:r>
      <w:r w:rsidRPr="00DE2C40">
        <w:rPr>
          <w:spacing w:val="-3"/>
          <w:w w:val="105"/>
        </w:rPr>
        <w:t xml:space="preserve"> </w:t>
      </w:r>
      <w:r w:rsidRPr="00DE2C40">
        <w:rPr>
          <w:spacing w:val="-2"/>
          <w:w w:val="105"/>
        </w:rPr>
        <w:t>gebouw.</w:t>
      </w:r>
    </w:p>
    <w:p w14:paraId="5FD18FEE" w14:textId="77777777" w:rsidR="008038C1" w:rsidRPr="00DE2C40" w:rsidRDefault="008038C1" w:rsidP="008038C1">
      <w:pPr>
        <w:pStyle w:val="BodyText"/>
        <w:spacing w:before="6"/>
      </w:pPr>
    </w:p>
    <w:p w14:paraId="47071B2C" w14:textId="058B968D" w:rsidR="00D918D6" w:rsidRPr="00DE2C40" w:rsidRDefault="008038C1" w:rsidP="008038C1">
      <w:pPr>
        <w:rPr>
          <w:bCs/>
          <w:szCs w:val="18"/>
        </w:rPr>
      </w:pPr>
      <w:r w:rsidRPr="00DE2C40">
        <w:rPr>
          <w:w w:val="105"/>
          <w:szCs w:val="18"/>
        </w:rPr>
        <w:t>De</w:t>
      </w:r>
      <w:r w:rsidRPr="00DE2C40">
        <w:rPr>
          <w:spacing w:val="-6"/>
          <w:w w:val="105"/>
          <w:szCs w:val="18"/>
        </w:rPr>
        <w:t xml:space="preserve"> </w:t>
      </w:r>
      <w:r w:rsidRPr="00DE2C40">
        <w:rPr>
          <w:w w:val="105"/>
          <w:szCs w:val="18"/>
        </w:rPr>
        <w:t>stukken</w:t>
      </w:r>
      <w:r w:rsidRPr="00DE2C40">
        <w:rPr>
          <w:spacing w:val="-13"/>
          <w:w w:val="105"/>
          <w:szCs w:val="18"/>
        </w:rPr>
        <w:t xml:space="preserve"> </w:t>
      </w:r>
      <w:r w:rsidRPr="00DE2C40">
        <w:rPr>
          <w:w w:val="105"/>
          <w:szCs w:val="18"/>
        </w:rPr>
        <w:t>die op het</w:t>
      </w:r>
      <w:r w:rsidRPr="00DE2C40">
        <w:rPr>
          <w:spacing w:val="-3"/>
          <w:w w:val="105"/>
          <w:szCs w:val="18"/>
        </w:rPr>
        <w:t xml:space="preserve"> </w:t>
      </w:r>
      <w:r w:rsidRPr="00DE2C40">
        <w:rPr>
          <w:w w:val="105"/>
          <w:szCs w:val="18"/>
        </w:rPr>
        <w:t>bezwaar betrekking hebben liggen op het</w:t>
      </w:r>
      <w:r w:rsidRPr="00DE2C40">
        <w:rPr>
          <w:spacing w:val="-3"/>
          <w:w w:val="105"/>
          <w:szCs w:val="18"/>
        </w:rPr>
        <w:t xml:space="preserve"> </w:t>
      </w:r>
      <w:r w:rsidRPr="00DE2C40">
        <w:rPr>
          <w:w w:val="105"/>
          <w:szCs w:val="18"/>
        </w:rPr>
        <w:t xml:space="preserve">ministerie VWS te Den Haag, voor u ter inzage. Deze kunnen u eventueel ook toe gemaild worden. </w:t>
      </w:r>
      <w:proofErr w:type="gramStart"/>
      <w:r w:rsidRPr="00DE2C40">
        <w:rPr>
          <w:w w:val="105"/>
          <w:szCs w:val="18"/>
        </w:rPr>
        <w:t>Indien</w:t>
      </w:r>
      <w:proofErr w:type="gramEnd"/>
      <w:r w:rsidRPr="00DE2C40">
        <w:rPr>
          <w:w w:val="105"/>
          <w:szCs w:val="18"/>
        </w:rPr>
        <w:t xml:space="preserve"> u hiervan gebruik wilt maken, kunt u hiervoor een mail te sturen naar </w:t>
      </w:r>
      <w:hyperlink r:id="rId9" w:history="1">
        <w:r w:rsidRPr="00DE2C40">
          <w:rPr>
            <w:rStyle w:val="Hyperlink"/>
            <w:spacing w:val="-2"/>
            <w:w w:val="105"/>
            <w:szCs w:val="18"/>
          </w:rPr>
          <w:t>wjz.bezwaarenberoep@minvws.n</w:t>
        </w:r>
      </w:hyperlink>
    </w:p>
    <w:p w14:paraId="68FCAB63" w14:textId="77777777" w:rsidR="008038C1" w:rsidRPr="00DE2C40" w:rsidRDefault="008038C1" w:rsidP="00637B39">
      <w:pPr>
        <w:rPr>
          <w:bCs/>
          <w:szCs w:val="18"/>
        </w:rPr>
      </w:pPr>
    </w:p>
    <w:p w14:paraId="76AA4F95" w14:textId="582044CF" w:rsidR="00D918D6" w:rsidRPr="00DE2C40" w:rsidRDefault="00D918D6" w:rsidP="00637B39">
      <w:pPr>
        <w:rPr>
          <w:bCs/>
          <w:szCs w:val="18"/>
        </w:rPr>
      </w:pPr>
      <w:r w:rsidRPr="00DE2C40">
        <w:rPr>
          <w:bCs/>
          <w:szCs w:val="18"/>
        </w:rPr>
        <w:t>Met vriendelijke groet,</w:t>
      </w:r>
    </w:p>
    <w:p w14:paraId="7EBBF6D8" w14:textId="77777777" w:rsidR="00D918D6" w:rsidRPr="00DE2C40" w:rsidRDefault="00D918D6" w:rsidP="00637B39">
      <w:pPr>
        <w:rPr>
          <w:bCs/>
          <w:szCs w:val="18"/>
        </w:rPr>
      </w:pPr>
    </w:p>
    <w:p w14:paraId="0BF9B615" w14:textId="77777777" w:rsidR="00637B39" w:rsidRPr="00DE2C40" w:rsidRDefault="00637B39" w:rsidP="00637B39">
      <w:pPr>
        <w:rPr>
          <w:bCs/>
          <w:szCs w:val="18"/>
        </w:rPr>
      </w:pPr>
      <w:r w:rsidRPr="00DE2C40">
        <w:rPr>
          <w:bCs/>
          <w:szCs w:val="18"/>
        </w:rPr>
        <w:t>Directie Wetgeving en Juridische Zaken,</w:t>
      </w:r>
    </w:p>
    <w:p w14:paraId="05CAEF9E" w14:textId="279C23D7" w:rsidR="001B0122" w:rsidRPr="00DE2C40" w:rsidRDefault="00637B39" w:rsidP="0029663F">
      <w:pPr>
        <w:rPr>
          <w:szCs w:val="18"/>
        </w:rPr>
      </w:pPr>
      <w:r w:rsidRPr="00DE2C40">
        <w:rPr>
          <w:szCs w:val="18"/>
        </w:rPr>
        <w:t>Balie bezwaar</w:t>
      </w:r>
      <w:r w:rsidR="009B15A8">
        <w:rPr>
          <w:szCs w:val="18"/>
        </w:rPr>
        <w:t xml:space="preserve"> en </w:t>
      </w:r>
      <w:r w:rsidRPr="00DE2C40">
        <w:rPr>
          <w:szCs w:val="18"/>
        </w:rPr>
        <w:t xml:space="preserve">beroep </w:t>
      </w:r>
    </w:p>
    <w:sectPr w:rsidR="001B0122" w:rsidRPr="00DE2C40" w:rsidSect="001B01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268" w:right="2784" w:bottom="1134" w:left="1588" w:header="0" w:footer="97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F863" w14:textId="77777777" w:rsidR="000F2339" w:rsidRDefault="000F2339">
      <w:r>
        <w:separator/>
      </w:r>
    </w:p>
  </w:endnote>
  <w:endnote w:type="continuationSeparator" w:id="0">
    <w:p w14:paraId="1EC0AAC1" w14:textId="77777777" w:rsidR="000F2339" w:rsidRDefault="000F2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Univers 45 Light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ohit Hindi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F674" w14:textId="77777777" w:rsidR="006F39D8" w:rsidRDefault="006F39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A175" w14:textId="77777777" w:rsidR="006F39D8" w:rsidRDefault="006F39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AB71" w14:textId="77777777" w:rsidR="006F39D8" w:rsidRDefault="006F3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ECF0" w14:textId="77777777" w:rsidR="000F2339" w:rsidRDefault="000F2339">
      <w:r>
        <w:separator/>
      </w:r>
    </w:p>
  </w:footnote>
  <w:footnote w:type="continuationSeparator" w:id="0">
    <w:p w14:paraId="67E18EA0" w14:textId="77777777" w:rsidR="000F2339" w:rsidRDefault="000F2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FA65" w14:textId="77777777" w:rsidR="006F39D8" w:rsidRDefault="006F39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2551" w14:textId="77777777" w:rsidR="001B0122" w:rsidRDefault="00637B39" w:rsidP="00547DA8">
    <w:pPr>
      <w:pStyle w:val="Header"/>
      <w:tabs>
        <w:tab w:val="clear" w:pos="4320"/>
        <w:tab w:val="clear" w:pos="8640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40F092BB" wp14:editId="6839DDB5">
          <wp:simplePos x="0" y="0"/>
          <wp:positionH relativeFrom="margin">
            <wp:posOffset>2522220</wp:posOffset>
          </wp:positionH>
          <wp:positionV relativeFrom="margin">
            <wp:posOffset>-1966595</wp:posOffset>
          </wp:positionV>
          <wp:extent cx="469265" cy="1582420"/>
          <wp:effectExtent l="0" t="0" r="0" b="0"/>
          <wp:wrapSquare wrapText="bothSides"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265" cy="158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FB576D" wp14:editId="5B55AEF0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8AB2C" w14:textId="77777777" w:rsidR="001B0122" w:rsidRDefault="001B0122" w:rsidP="00547DA8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9663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29663F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B57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88.1pt;margin-top:770.35pt;width:99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" stroked="f">
              <v:textbox inset="0,0,0,0">
                <w:txbxContent>
                  <w:p w14:paraId="4E38AB2C" w14:textId="77777777" w:rsidR="001B0122" w:rsidRDefault="001B0122" w:rsidP="00547DA8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9663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29663F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</w:p>
  <w:p w14:paraId="1A6A8173" w14:textId="77777777" w:rsidR="001B0122" w:rsidRDefault="00637B39" w:rsidP="009123A3">
    <w:pPr>
      <w:pStyle w:val="Header"/>
      <w:tabs>
        <w:tab w:val="clear" w:pos="4320"/>
        <w:tab w:val="clear" w:pos="8640"/>
      </w:tabs>
      <w:spacing w:after="263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250BD3" wp14:editId="054360F1">
              <wp:simplePos x="0" y="0"/>
              <wp:positionH relativeFrom="margin">
                <wp:posOffset>4928870</wp:posOffset>
              </wp:positionH>
              <wp:positionV relativeFrom="paragraph">
                <wp:posOffset>1287780</wp:posOffset>
              </wp:positionV>
              <wp:extent cx="1263650" cy="839216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8392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80F12" w14:textId="77777777" w:rsidR="001B0122" w:rsidRDefault="001B0122" w:rsidP="00330BC7">
                          <w:pPr>
                            <w:pStyle w:val="Afzendgegevenskopjes"/>
                          </w:pPr>
                          <w:r>
                            <w:t>Wetgeving en Juridische Zaken</w:t>
                          </w:r>
                        </w:p>
                        <w:p w14:paraId="20E6E202" w14:textId="77777777" w:rsidR="001B0122" w:rsidRDefault="001B0122" w:rsidP="00330BC7">
                          <w:pPr>
                            <w:pStyle w:val="Afzendgegevenswitregel2"/>
                          </w:pPr>
                        </w:p>
                        <w:p w14:paraId="5479309B" w14:textId="77777777" w:rsidR="001B0122" w:rsidRDefault="001B0122" w:rsidP="00330BC7">
                          <w:pPr>
                            <w:pStyle w:val="Afzendgegevenskopjes"/>
                          </w:pPr>
                          <w:r>
                            <w:t>Ons kenmerk</w:t>
                          </w:r>
                        </w:p>
                        <w:p w14:paraId="484A87E5" w14:textId="77777777" w:rsidR="001B0122" w:rsidRPr="005C5A11" w:rsidRDefault="001B0122" w:rsidP="00112700">
                          <w:pPr>
                            <w:pStyle w:val="Afzendgegevens"/>
                          </w:pPr>
                          <w:r w:rsidRPr="00890408">
                            <w:rPr>
                              <w:noProof/>
                            </w:rPr>
                            <w:t>2020000130-001</w:t>
                          </w:r>
                        </w:p>
                      </w:txbxContent>
                    </wps:txbx>
                    <wps:bodyPr rot="0" vert="horz" wrap="square" lIns="0" tIns="565404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250BD3" id="Text Box 2" o:spid="_x0000_s1027" type="#_x0000_t202" style="position:absolute;margin-left:388.1pt;margin-top:101.4pt;width:99.5pt;height:66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" stroked="f">
              <v:textbox inset="0,44.52pt,0,0">
                <w:txbxContent>
                  <w:p w14:paraId="28780F12" w14:textId="77777777" w:rsidR="001B0122" w:rsidRDefault="001B0122" w:rsidP="00330BC7">
                    <w:pPr>
                      <w:pStyle w:val="Afzendgegevenskopjes"/>
                    </w:pPr>
                    <w:r>
                      <w:t>Wetgeving en Juridische Zaken</w:t>
                    </w:r>
                  </w:p>
                  <w:p w14:paraId="20E6E202" w14:textId="77777777" w:rsidR="001B0122" w:rsidRDefault="001B0122" w:rsidP="00330BC7">
                    <w:pPr>
                      <w:pStyle w:val="Afzendgegevenswitregel2"/>
                    </w:pPr>
                  </w:p>
                  <w:p w14:paraId="5479309B" w14:textId="77777777" w:rsidR="001B0122" w:rsidRDefault="001B0122" w:rsidP="00330BC7">
                    <w:pPr>
                      <w:pStyle w:val="Afzendgegevenskopjes"/>
                    </w:pPr>
                    <w:r>
                      <w:t>Ons kenmerk</w:t>
                    </w:r>
                  </w:p>
                  <w:p w14:paraId="484A87E5" w14:textId="77777777" w:rsidR="001B0122" w:rsidRPr="005C5A11" w:rsidRDefault="001B0122" w:rsidP="00112700">
                    <w:pPr>
                      <w:pStyle w:val="Afzendgegevens"/>
                    </w:pPr>
                    <w:r w:rsidRPr="00890408">
                      <w:rPr>
                        <w:noProof/>
                      </w:rPr>
                      <w:t>2020000130-001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1826" w14:textId="77777777" w:rsidR="001B0122" w:rsidRDefault="00637B39" w:rsidP="00BD6C0B">
    <w:pPr>
      <w:pStyle w:val="Header"/>
      <w:tabs>
        <w:tab w:val="clear" w:pos="4320"/>
        <w:tab w:val="clear" w:pos="8640"/>
        <w:tab w:val="left" w:pos="6521"/>
      </w:tabs>
    </w:pPr>
    <w:r>
      <w:rPr>
        <w:noProof/>
      </w:rPr>
      <w:drawing>
        <wp:anchor distT="0" distB="0" distL="114300" distR="114300" simplePos="0" relativeHeight="251664384" behindDoc="0" locked="0" layoutInCell="1" allowOverlap="1" wp14:anchorId="04EAB561" wp14:editId="3B3CEF36">
          <wp:simplePos x="0" y="0"/>
          <wp:positionH relativeFrom="margin">
            <wp:posOffset>2531110</wp:posOffset>
          </wp:positionH>
          <wp:positionV relativeFrom="margin">
            <wp:posOffset>-1440180</wp:posOffset>
          </wp:positionV>
          <wp:extent cx="469265" cy="1582420"/>
          <wp:effectExtent l="0" t="0" r="0" b="0"/>
          <wp:wrapSquare wrapText="bothSides"/>
          <wp:docPr id="6" name="Li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265" cy="158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B1C230" wp14:editId="5D736C19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10B3D" w14:textId="77777777" w:rsidR="001B0122" w:rsidRDefault="001B0122" w:rsidP="00F3335C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B63BE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B63BE5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1C2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388.1pt;margin-top:770.35pt;width:99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" stroked="f">
              <v:textbox inset="0,0,0,0">
                <w:txbxContent>
                  <w:p w14:paraId="7C010B3D" w14:textId="77777777" w:rsidR="001B0122" w:rsidRDefault="001B0122" w:rsidP="00F3335C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B63BE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B63BE5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3006F1EB" wp14:editId="157BA15C">
          <wp:simplePos x="0" y="0"/>
          <wp:positionH relativeFrom="page">
            <wp:posOffset>4032250</wp:posOffset>
          </wp:positionH>
          <wp:positionV relativeFrom="page">
            <wp:posOffset>0</wp:posOffset>
          </wp:positionV>
          <wp:extent cx="2343150" cy="1581150"/>
          <wp:effectExtent l="0" t="0" r="0" b="0"/>
          <wp:wrapNone/>
          <wp:docPr id="3" name="Afbeelding 3" descr="RO_VW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_VW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1581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0920BB" w14:textId="77777777" w:rsidR="001B0122" w:rsidRDefault="00637B3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EA09DC" wp14:editId="278902AF">
              <wp:simplePos x="0" y="0"/>
              <wp:positionH relativeFrom="margin">
                <wp:posOffset>4986020</wp:posOffset>
              </wp:positionH>
              <wp:positionV relativeFrom="paragraph">
                <wp:posOffset>1287780</wp:posOffset>
              </wp:positionV>
              <wp:extent cx="1492250" cy="8392160"/>
              <wp:effectExtent l="0" t="0" r="0" b="0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0" cy="8392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B659E3" w14:textId="77777777" w:rsidR="002F1A2E" w:rsidRPr="003C5A7D" w:rsidRDefault="002F1A2E" w:rsidP="002F1A2E">
                          <w:pPr>
                            <w:pStyle w:val="Afzendgegevenskopjes"/>
                          </w:pPr>
                          <w:bookmarkStart w:id="1" w:name="bmkDirectie"/>
                          <w:r>
                            <w:t>Directie Wetgeving en Juridische Zaken</w:t>
                          </w:r>
                          <w:bookmarkEnd w:id="1"/>
                        </w:p>
                        <w:p w14:paraId="3DA30812" w14:textId="77777777" w:rsidR="002F1A2E" w:rsidRDefault="002F1A2E" w:rsidP="002F1A2E">
                          <w:pPr>
                            <w:pStyle w:val="Afzendgegevenswitregel1"/>
                          </w:pPr>
                        </w:p>
                        <w:p w14:paraId="327973A1" w14:textId="77777777" w:rsidR="002F1A2E" w:rsidRDefault="002F1A2E" w:rsidP="002F1A2E">
                          <w:pPr>
                            <w:pStyle w:val="Afzendgegevens"/>
                          </w:pPr>
                          <w:r>
                            <w:t>Bezoekadres:</w:t>
                          </w:r>
                        </w:p>
                        <w:p w14:paraId="7855C033" w14:textId="77777777" w:rsidR="002F1A2E" w:rsidRPr="00637B39" w:rsidRDefault="002F1A2E" w:rsidP="002F1A2E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proofErr w:type="spellStart"/>
                          <w:r w:rsidRPr="00637B39">
                            <w:rPr>
                              <w:lang w:val="de-DE"/>
                            </w:rPr>
                            <w:t>Parnassusplein</w:t>
                          </w:r>
                          <w:proofErr w:type="spellEnd"/>
                          <w:r w:rsidRPr="00637B39">
                            <w:rPr>
                              <w:lang w:val="de-DE"/>
                            </w:rPr>
                            <w:t xml:space="preserve"> 5</w:t>
                          </w:r>
                        </w:p>
                        <w:p w14:paraId="0CBB6721" w14:textId="77777777" w:rsidR="002F1A2E" w:rsidRPr="00637B39" w:rsidRDefault="002F1A2E" w:rsidP="002F1A2E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 xml:space="preserve">2511 </w:t>
                          </w:r>
                          <w:proofErr w:type="gramStart"/>
                          <w:r w:rsidRPr="00637B39">
                            <w:rPr>
                              <w:lang w:val="de-DE"/>
                            </w:rPr>
                            <w:t>VX  Den</w:t>
                          </w:r>
                          <w:proofErr w:type="gramEnd"/>
                          <w:r w:rsidRPr="00637B39">
                            <w:rPr>
                              <w:lang w:val="de-DE"/>
                            </w:rPr>
                            <w:t xml:space="preserve"> Haag</w:t>
                          </w:r>
                        </w:p>
                        <w:p w14:paraId="0C70278C" w14:textId="77777777" w:rsidR="002F1A2E" w:rsidRPr="00637B39" w:rsidRDefault="002F1A2E" w:rsidP="002F1A2E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T</w:t>
                          </w:r>
                          <w:r w:rsidRPr="00637B39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45A9CF12" w14:textId="77777777" w:rsidR="002F1A2E" w:rsidRPr="008542A6" w:rsidRDefault="002F1A2E" w:rsidP="002F1A2E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</w:p>
                        <w:p w14:paraId="1E79BBA2" w14:textId="77777777" w:rsidR="002F1A2E" w:rsidRDefault="002F1A2E" w:rsidP="002F1A2E">
                          <w:pPr>
                            <w:pStyle w:val="Afzendgegevens"/>
                          </w:pPr>
                          <w:proofErr w:type="gramStart"/>
                          <w:r>
                            <w:t>www.minvws.nl</w:t>
                          </w:r>
                          <w:proofErr w:type="gramEnd"/>
                        </w:p>
                        <w:p w14:paraId="3F200460" w14:textId="77777777" w:rsidR="002F1A2E" w:rsidRDefault="002F1A2E" w:rsidP="002F1A2E">
                          <w:pPr>
                            <w:pStyle w:val="Afzendgegevenswitregel1"/>
                          </w:pPr>
                        </w:p>
                        <w:p w14:paraId="4A54BE80" w14:textId="77777777" w:rsidR="002F1A2E" w:rsidRPr="003C5A7D" w:rsidRDefault="002F1A2E" w:rsidP="002F1A2E">
                          <w:pPr>
                            <w:pStyle w:val="Afzendgegevenskopjes"/>
                          </w:pPr>
                          <w:r>
                            <w:t>Inlichtingen bij</w:t>
                          </w:r>
                        </w:p>
                        <w:p w14:paraId="301D165C" w14:textId="77777777" w:rsidR="002F1A2E" w:rsidRPr="00F0049F" w:rsidRDefault="002F1A2E" w:rsidP="002F1A2E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2" w:name="bmkInlichtingenBij"/>
                          <w:bookmarkEnd w:id="2"/>
                          <w:r w:rsidRPr="00F0049F">
                            <w:t>Balie bezwaar en beroep</w:t>
                          </w:r>
                        </w:p>
                        <w:p w14:paraId="66EF8370" w14:textId="77777777" w:rsidR="002F1A2E" w:rsidRPr="008542A6" w:rsidRDefault="002F1A2E" w:rsidP="002F1A2E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>T</w:t>
                          </w:r>
                          <w:r w:rsidRPr="008542A6">
                            <w:rPr>
                              <w:lang w:val="de-DE"/>
                            </w:rPr>
                            <w:tab/>
                            <w:t xml:space="preserve">070 340 </w:t>
                          </w:r>
                          <w:bookmarkStart w:id="3" w:name="bmkDoorkiesnummer"/>
                          <w:bookmarkEnd w:id="3"/>
                          <w:r w:rsidRPr="008542A6">
                            <w:rPr>
                              <w:lang w:val="de-DE"/>
                            </w:rPr>
                            <w:t>54 00</w:t>
                          </w:r>
                        </w:p>
                        <w:p w14:paraId="0D924C7D" w14:textId="77777777" w:rsidR="002F1A2E" w:rsidRPr="008542A6" w:rsidRDefault="002F1A2E" w:rsidP="002F1A2E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hyperlink r:id="rId3" w:history="1">
                            <w:r w:rsidRPr="008542A6">
                              <w:rPr>
                                <w:rStyle w:val="Hyperlink"/>
                                <w:lang w:val="de-DE"/>
                              </w:rPr>
                              <w:t>wjz.bezwaarenberoep@minvws.nl</w:t>
                            </w:r>
                          </w:hyperlink>
                        </w:p>
                        <w:p w14:paraId="408D00FF" w14:textId="77777777" w:rsidR="002F1A2E" w:rsidRPr="008542A6" w:rsidRDefault="002F1A2E" w:rsidP="002F1A2E">
                          <w:pPr>
                            <w:pStyle w:val="Afzendgegevenswitregel2"/>
                            <w:rPr>
                              <w:lang w:val="de-DE"/>
                            </w:rPr>
                          </w:pPr>
                        </w:p>
                        <w:p w14:paraId="53E7642B" w14:textId="77777777" w:rsidR="006F39D8" w:rsidRPr="008542A6" w:rsidRDefault="006F39D8" w:rsidP="006F39D8">
                          <w:pPr>
                            <w:pStyle w:val="Afzendgegevenskopjes"/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 xml:space="preserve">Ons </w:t>
                          </w:r>
                          <w:proofErr w:type="spellStart"/>
                          <w:r w:rsidRPr="008542A6">
                            <w:rPr>
                              <w:lang w:val="de-DE"/>
                            </w:rPr>
                            <w:t>kenmerk</w:t>
                          </w:r>
                          <w:proofErr w:type="spellEnd"/>
                        </w:p>
                        <w:p w14:paraId="6EFAA29B" w14:textId="77777777" w:rsidR="006F39D8" w:rsidRPr="008542A6" w:rsidRDefault="006F39D8" w:rsidP="006F39D8">
                          <w:pPr>
                            <w:pStyle w:val="Afzendgegevens"/>
                            <w:rPr>
                              <w:noProof/>
                            </w:rPr>
                          </w:pPr>
                          <w:bookmarkStart w:id="4" w:name="_Hlk221786180"/>
                          <w:r>
                            <w:rPr>
                              <w:noProof/>
                            </w:rPr>
                            <w:t>${KENMERK_ZVS_NUMMER}</w:t>
                          </w:r>
                        </w:p>
                        <w:bookmarkEnd w:id="4"/>
                        <w:p w14:paraId="613C4D88" w14:textId="77777777" w:rsidR="006F39D8" w:rsidRDefault="006F39D8" w:rsidP="006F39D8">
                          <w:pPr>
                            <w:pStyle w:val="Afzendgegevenswitregel1"/>
                            <w:rPr>
                              <w:color w:val="000000"/>
                            </w:rPr>
                          </w:pPr>
                        </w:p>
                        <w:p w14:paraId="61773751" w14:textId="77777777" w:rsidR="006F39D8" w:rsidRDefault="006F39D8" w:rsidP="006F39D8">
                          <w:pPr>
                            <w:pStyle w:val="Afzendgegevenskopje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Uw bericht</w:t>
                          </w:r>
                        </w:p>
                        <w:p w14:paraId="35920142" w14:textId="77777777" w:rsidR="006F39D8" w:rsidRPr="008542A6" w:rsidRDefault="006F39D8" w:rsidP="006F39D8">
                          <w:pPr>
                            <w:pStyle w:val="Afzendgegevens"/>
                          </w:pPr>
                          <w:r>
                            <w:t>${DATUM_ONTVANGEN_BERICHT}</w:t>
                          </w:r>
                        </w:p>
                        <w:p w14:paraId="3D470ADB" w14:textId="77777777" w:rsidR="006F39D8" w:rsidRDefault="006F39D8" w:rsidP="006F39D8">
                          <w:pPr>
                            <w:pStyle w:val="Afzendgegevens"/>
                            <w:rPr>
                              <w:color w:val="000000"/>
                            </w:rPr>
                          </w:pPr>
                        </w:p>
                        <w:p w14:paraId="69785124" w14:textId="77777777" w:rsidR="006F39D8" w:rsidRDefault="006F39D8" w:rsidP="006F39D8">
                          <w:pPr>
                            <w:pStyle w:val="Afzendgegevens"/>
                            <w:rPr>
                              <w:color w:val="000000"/>
                            </w:rPr>
                          </w:pPr>
                          <w:bookmarkStart w:id="5" w:name="bmkUwBrief"/>
                          <w:bookmarkEnd w:id="5"/>
                        </w:p>
                        <w:p w14:paraId="47CDCD43" w14:textId="77777777" w:rsidR="006F39D8" w:rsidRDefault="006F39D8" w:rsidP="006F39D8">
                          <w:pPr>
                            <w:pStyle w:val="Afzendgegevenswitregel1"/>
                            <w:rPr>
                              <w:color w:val="000000"/>
                            </w:rPr>
                          </w:pPr>
                        </w:p>
                        <w:p w14:paraId="3D484E7E" w14:textId="77777777" w:rsidR="006F39D8" w:rsidRDefault="006F39D8" w:rsidP="006F39D8">
                          <w:pPr>
                            <w:pStyle w:val="Afzendgegevens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Correspondentie uitsluitend richten aan het retouradres met vermelding van de datum en het kenmerk van deze brief.</w:t>
                          </w:r>
                        </w:p>
                        <w:p w14:paraId="4EDBDF19" w14:textId="2022035A" w:rsidR="001B0122" w:rsidRPr="00C45528" w:rsidRDefault="001B0122" w:rsidP="006F39D8">
                          <w:pPr>
                            <w:pStyle w:val="Afzendgegevenskopjes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540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EA09DC" id="Text Box 1" o:spid="_x0000_s1029" type="#_x0000_t202" style="position:absolute;margin-left:392.6pt;margin-top:101.4pt;width:117.5pt;height:660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" filled="f" stroked="f">
              <v:textbox inset="0,15mm,0,0">
                <w:txbxContent>
                  <w:p w14:paraId="1BB659E3" w14:textId="77777777" w:rsidR="002F1A2E" w:rsidRPr="003C5A7D" w:rsidRDefault="002F1A2E" w:rsidP="002F1A2E">
                    <w:pPr>
                      <w:pStyle w:val="Afzendgegevenskopjes"/>
                    </w:pPr>
                    <w:bookmarkStart w:id="6" w:name="bmkDirectie"/>
                    <w:r>
                      <w:t>Directie Wetgeving en Juridische Zaken</w:t>
                    </w:r>
                    <w:bookmarkEnd w:id="6"/>
                  </w:p>
                  <w:p w14:paraId="3DA30812" w14:textId="77777777" w:rsidR="002F1A2E" w:rsidRDefault="002F1A2E" w:rsidP="002F1A2E">
                    <w:pPr>
                      <w:pStyle w:val="Afzendgegevenswitregel1"/>
                    </w:pPr>
                  </w:p>
                  <w:p w14:paraId="327973A1" w14:textId="77777777" w:rsidR="002F1A2E" w:rsidRDefault="002F1A2E" w:rsidP="002F1A2E">
                    <w:pPr>
                      <w:pStyle w:val="Afzendgegevens"/>
                    </w:pPr>
                    <w:r>
                      <w:t>Bezoekadres:</w:t>
                    </w:r>
                  </w:p>
                  <w:p w14:paraId="7855C033" w14:textId="77777777" w:rsidR="002F1A2E" w:rsidRPr="00637B39" w:rsidRDefault="002F1A2E" w:rsidP="002F1A2E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637B39">
                      <w:rPr>
                        <w:lang w:val="de-DE"/>
                      </w:rPr>
                      <w:t>Parnassusplein</w:t>
                    </w:r>
                    <w:proofErr w:type="spellEnd"/>
                    <w:r w:rsidRPr="00637B39">
                      <w:rPr>
                        <w:lang w:val="de-DE"/>
                      </w:rPr>
                      <w:t xml:space="preserve"> 5</w:t>
                    </w:r>
                  </w:p>
                  <w:p w14:paraId="0CBB6721" w14:textId="77777777" w:rsidR="002F1A2E" w:rsidRPr="00637B39" w:rsidRDefault="002F1A2E" w:rsidP="002F1A2E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 xml:space="preserve">2511 </w:t>
                    </w:r>
                    <w:proofErr w:type="gramStart"/>
                    <w:r w:rsidRPr="00637B39">
                      <w:rPr>
                        <w:lang w:val="de-DE"/>
                      </w:rPr>
                      <w:t>VX  Den</w:t>
                    </w:r>
                    <w:proofErr w:type="gramEnd"/>
                    <w:r w:rsidRPr="00637B39">
                      <w:rPr>
                        <w:lang w:val="de-DE"/>
                      </w:rPr>
                      <w:t xml:space="preserve"> Haag</w:t>
                    </w:r>
                  </w:p>
                  <w:p w14:paraId="0C70278C" w14:textId="77777777" w:rsidR="002F1A2E" w:rsidRPr="00637B39" w:rsidRDefault="002F1A2E" w:rsidP="002F1A2E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T</w:t>
                    </w:r>
                    <w:r w:rsidRPr="00637B39">
                      <w:rPr>
                        <w:lang w:val="de-DE"/>
                      </w:rPr>
                      <w:tab/>
                      <w:t>070 340 79 11</w:t>
                    </w:r>
                  </w:p>
                  <w:p w14:paraId="45A9CF12" w14:textId="77777777" w:rsidR="002F1A2E" w:rsidRPr="008542A6" w:rsidRDefault="002F1A2E" w:rsidP="002F1A2E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</w:p>
                  <w:p w14:paraId="1E79BBA2" w14:textId="77777777" w:rsidR="002F1A2E" w:rsidRDefault="002F1A2E" w:rsidP="002F1A2E">
                    <w:pPr>
                      <w:pStyle w:val="Afzendgegevens"/>
                    </w:pPr>
                    <w:proofErr w:type="gramStart"/>
                    <w:r>
                      <w:t>www.minvws.nl</w:t>
                    </w:r>
                    <w:proofErr w:type="gramEnd"/>
                  </w:p>
                  <w:p w14:paraId="3F200460" w14:textId="77777777" w:rsidR="002F1A2E" w:rsidRDefault="002F1A2E" w:rsidP="002F1A2E">
                    <w:pPr>
                      <w:pStyle w:val="Afzendgegevenswitregel1"/>
                    </w:pPr>
                  </w:p>
                  <w:p w14:paraId="4A54BE80" w14:textId="77777777" w:rsidR="002F1A2E" w:rsidRPr="003C5A7D" w:rsidRDefault="002F1A2E" w:rsidP="002F1A2E">
                    <w:pPr>
                      <w:pStyle w:val="Afzendgegevenskopjes"/>
                    </w:pPr>
                    <w:r>
                      <w:t>Inlichtingen bij</w:t>
                    </w:r>
                  </w:p>
                  <w:p w14:paraId="301D165C" w14:textId="77777777" w:rsidR="002F1A2E" w:rsidRPr="00F0049F" w:rsidRDefault="002F1A2E" w:rsidP="002F1A2E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7" w:name="bmkInlichtingenBij"/>
                    <w:bookmarkEnd w:id="7"/>
                    <w:r w:rsidRPr="00F0049F">
                      <w:t>Balie bezwaar en beroep</w:t>
                    </w:r>
                  </w:p>
                  <w:p w14:paraId="66EF8370" w14:textId="77777777" w:rsidR="002F1A2E" w:rsidRPr="008542A6" w:rsidRDefault="002F1A2E" w:rsidP="002F1A2E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>T</w:t>
                    </w:r>
                    <w:r w:rsidRPr="008542A6">
                      <w:rPr>
                        <w:lang w:val="de-DE"/>
                      </w:rPr>
                      <w:tab/>
                      <w:t xml:space="preserve">070 340 </w:t>
                    </w:r>
                    <w:bookmarkStart w:id="8" w:name="bmkDoorkiesnummer"/>
                    <w:bookmarkEnd w:id="8"/>
                    <w:r w:rsidRPr="008542A6">
                      <w:rPr>
                        <w:lang w:val="de-DE"/>
                      </w:rPr>
                      <w:t>54 00</w:t>
                    </w:r>
                  </w:p>
                  <w:p w14:paraId="0D924C7D" w14:textId="77777777" w:rsidR="002F1A2E" w:rsidRPr="008542A6" w:rsidRDefault="002F1A2E" w:rsidP="002F1A2E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hyperlink r:id="rId4" w:history="1">
                      <w:r w:rsidRPr="008542A6">
                        <w:rPr>
                          <w:rStyle w:val="Hyperlink"/>
                          <w:lang w:val="de-DE"/>
                        </w:rPr>
                        <w:t>wjz.bezwaarenberoep@minvws.nl</w:t>
                      </w:r>
                    </w:hyperlink>
                  </w:p>
                  <w:p w14:paraId="408D00FF" w14:textId="77777777" w:rsidR="002F1A2E" w:rsidRPr="008542A6" w:rsidRDefault="002F1A2E" w:rsidP="002F1A2E">
                    <w:pPr>
                      <w:pStyle w:val="Afzendgegevenswitregel2"/>
                      <w:rPr>
                        <w:lang w:val="de-DE"/>
                      </w:rPr>
                    </w:pPr>
                  </w:p>
                  <w:p w14:paraId="53E7642B" w14:textId="77777777" w:rsidR="006F39D8" w:rsidRPr="008542A6" w:rsidRDefault="006F39D8" w:rsidP="006F39D8">
                    <w:pPr>
                      <w:pStyle w:val="Afzendgegevenskopjes"/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 xml:space="preserve">Ons </w:t>
                    </w:r>
                    <w:proofErr w:type="spellStart"/>
                    <w:r w:rsidRPr="008542A6">
                      <w:rPr>
                        <w:lang w:val="de-DE"/>
                      </w:rPr>
                      <w:t>kenmerk</w:t>
                    </w:r>
                    <w:proofErr w:type="spellEnd"/>
                  </w:p>
                  <w:p w14:paraId="6EFAA29B" w14:textId="77777777" w:rsidR="006F39D8" w:rsidRPr="008542A6" w:rsidRDefault="006F39D8" w:rsidP="006F39D8">
                    <w:pPr>
                      <w:pStyle w:val="Afzendgegevens"/>
                      <w:rPr>
                        <w:noProof/>
                      </w:rPr>
                    </w:pPr>
                    <w:bookmarkStart w:id="9" w:name="_Hlk221786180"/>
                    <w:r>
                      <w:rPr>
                        <w:noProof/>
                      </w:rPr>
                      <w:t>${KENMERK_ZVS_NUMMER}</w:t>
                    </w:r>
                  </w:p>
                  <w:bookmarkEnd w:id="9"/>
                  <w:p w14:paraId="613C4D88" w14:textId="77777777" w:rsidR="006F39D8" w:rsidRDefault="006F39D8" w:rsidP="006F39D8">
                    <w:pPr>
                      <w:pStyle w:val="Afzendgegevenswitregel1"/>
                      <w:rPr>
                        <w:color w:val="000000"/>
                      </w:rPr>
                    </w:pPr>
                  </w:p>
                  <w:p w14:paraId="61773751" w14:textId="77777777" w:rsidR="006F39D8" w:rsidRDefault="006F39D8" w:rsidP="006F39D8">
                    <w:pPr>
                      <w:pStyle w:val="Afzendgegevenskopje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Uw bericht</w:t>
                    </w:r>
                  </w:p>
                  <w:p w14:paraId="35920142" w14:textId="77777777" w:rsidR="006F39D8" w:rsidRPr="008542A6" w:rsidRDefault="006F39D8" w:rsidP="006F39D8">
                    <w:pPr>
                      <w:pStyle w:val="Afzendgegevens"/>
                    </w:pPr>
                    <w:r>
                      <w:t>${DATUM_ONTVANGEN_BERICHT}</w:t>
                    </w:r>
                  </w:p>
                  <w:p w14:paraId="3D470ADB" w14:textId="77777777" w:rsidR="006F39D8" w:rsidRDefault="006F39D8" w:rsidP="006F39D8">
                    <w:pPr>
                      <w:pStyle w:val="Afzendgegevens"/>
                      <w:rPr>
                        <w:color w:val="000000"/>
                      </w:rPr>
                    </w:pPr>
                  </w:p>
                  <w:p w14:paraId="69785124" w14:textId="77777777" w:rsidR="006F39D8" w:rsidRDefault="006F39D8" w:rsidP="006F39D8">
                    <w:pPr>
                      <w:pStyle w:val="Afzendgegevens"/>
                      <w:rPr>
                        <w:color w:val="000000"/>
                      </w:rPr>
                    </w:pPr>
                    <w:bookmarkStart w:id="10" w:name="bmkUwBrief"/>
                    <w:bookmarkEnd w:id="10"/>
                  </w:p>
                  <w:p w14:paraId="47CDCD43" w14:textId="77777777" w:rsidR="006F39D8" w:rsidRDefault="006F39D8" w:rsidP="006F39D8">
                    <w:pPr>
                      <w:pStyle w:val="Afzendgegevenswitregel1"/>
                      <w:rPr>
                        <w:color w:val="000000"/>
                      </w:rPr>
                    </w:pPr>
                  </w:p>
                  <w:p w14:paraId="3D484E7E" w14:textId="77777777" w:rsidR="006F39D8" w:rsidRDefault="006F39D8" w:rsidP="006F39D8">
                    <w:pPr>
                      <w:pStyle w:val="Afzendgegevens"/>
                      <w:rPr>
                        <w:i/>
                      </w:rPr>
                    </w:pPr>
                    <w:r>
                      <w:rPr>
                        <w:i/>
                        <w:color w:val="000000"/>
                      </w:rPr>
                      <w:t>Correspondentie uitsluitend richten aan het retouradres met vermelding van de datum en het kenmerk van deze brief.</w:t>
                    </w:r>
                  </w:p>
                  <w:p w14:paraId="4EDBDF19" w14:textId="2022035A" w:rsidR="001B0122" w:rsidRPr="00C45528" w:rsidRDefault="001B0122" w:rsidP="006F39D8">
                    <w:pPr>
                      <w:pStyle w:val="Afzendgegevenskopjes"/>
                      <w:rPr>
                        <w:i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7E449F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80"/>
    <w:multiLevelType w:val="singleLevel"/>
    <w:tmpl w:val="09CAD0E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1">
    <w:nsid w:val="FFFFFF81"/>
    <w:multiLevelType w:val="singleLevel"/>
    <w:tmpl w:val="FD46F52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1">
    <w:nsid w:val="FFFFFF82"/>
    <w:multiLevelType w:val="singleLevel"/>
    <w:tmpl w:val="3104BD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1">
    <w:nsid w:val="FFFFFF83"/>
    <w:multiLevelType w:val="singleLevel"/>
    <w:tmpl w:val="D0E680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1">
    <w:nsid w:val="524C03F8"/>
    <w:multiLevelType w:val="singleLevel"/>
    <w:tmpl w:val="ACA83B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1">
    <w:nsid w:val="6D08157C"/>
    <w:multiLevelType w:val="multilevel"/>
    <w:tmpl w:val="F6DE58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1">
    <w:nsid w:val="7F67664D"/>
    <w:multiLevelType w:val="multilevel"/>
    <w:tmpl w:val="3A1231F8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pStyle w:val="ListNumber4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num w:numId="1" w16cid:durableId="680477418">
    <w:abstractNumId w:val="6"/>
  </w:num>
  <w:num w:numId="2" w16cid:durableId="1223179333">
    <w:abstractNumId w:val="5"/>
  </w:num>
  <w:num w:numId="3" w16cid:durableId="1157501473">
    <w:abstractNumId w:val="4"/>
  </w:num>
  <w:num w:numId="4" w16cid:durableId="566189053">
    <w:abstractNumId w:val="3"/>
  </w:num>
  <w:num w:numId="5" w16cid:durableId="82337953">
    <w:abstractNumId w:val="2"/>
  </w:num>
  <w:num w:numId="6" w16cid:durableId="896285628">
    <w:abstractNumId w:val="1"/>
  </w:num>
  <w:num w:numId="7" w16cid:durableId="861894765">
    <w:abstractNumId w:val="7"/>
  </w:num>
  <w:num w:numId="8" w16cid:durableId="188444462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nl-NL" w:vendorID="64" w:dllVersion="6" w:nlCheck="1" w:checkStyle="0"/>
  <w:activeWritingStyle w:appName="MSWord" w:lang="nl" w:vendorID="64" w:dllVersion="6" w:nlCheck="1" w:checkStyle="0"/>
  <w:activeWritingStyle w:appName="MSWord" w:lang="fr-FR" w:vendorID="64" w:dllVersion="6" w:nlCheck="1" w:checkStyle="0"/>
  <w:activeWritingStyle w:appName="MSWord" w:lang="de-DE" w:vendorID="64" w:dllVersion="0" w:nlCheck="1" w:checkStyle="0"/>
  <w:activeWritingStyle w:appName="MSWord" w:lang="nl-NL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eur" w:val=" "/>
    <w:docVar w:name="Bijzonderheden" w:val=" "/>
    <w:docVar w:name="KopieNaarKamer10" w:val=" "/>
    <w:docVar w:name="KopieNaarKamer2" w:val=" "/>
    <w:docVar w:name="KopieNaarKamer3" w:val=" "/>
    <w:docVar w:name="KopieNaarKamer4" w:val=" "/>
    <w:docVar w:name="KopieNaarKamer5" w:val=" "/>
    <w:docVar w:name="KopieNaarKamer6" w:val=" "/>
    <w:docVar w:name="KopieNaarKamer7" w:val=" "/>
    <w:docVar w:name="KopieNaarKamer8" w:val=" "/>
    <w:docVar w:name="KopieNaarKamer9" w:val=" "/>
    <w:docVar w:name="KopieNaarNaam10" w:val=" "/>
    <w:docVar w:name="KopieNaarNaam2" w:val=" "/>
    <w:docVar w:name="KopieNaarNaam3" w:val=" "/>
    <w:docVar w:name="KopieNaarNaam4" w:val=" "/>
    <w:docVar w:name="KopieNaarNaam5" w:val=" "/>
    <w:docVar w:name="KopieNaarNaam6" w:val=" "/>
    <w:docVar w:name="KopieNaarNaam7" w:val=" "/>
    <w:docVar w:name="KopieNaarNaam8" w:val=" "/>
    <w:docVar w:name="KopieNaarNaam9" w:val=" "/>
    <w:docVar w:name="OndertekendDoor" w:val="geen"/>
    <w:docVar w:name="Route10" w:val=" "/>
    <w:docVar w:name="Route2" w:val="directeur"/>
    <w:docVar w:name="Route3" w:val="CDS"/>
    <w:docVar w:name="Route4" w:val=" "/>
    <w:docVar w:name="Route5" w:val=" "/>
    <w:docVar w:name="Route6" w:val=" "/>
    <w:docVar w:name="Route7" w:val=" "/>
    <w:docVar w:name="Route8" w:val=" "/>
    <w:docVar w:name="Route9" w:val=" "/>
    <w:docVar w:name="Toestel" w:val=" "/>
  </w:docVars>
  <w:rsids>
    <w:rsidRoot w:val="0078060B"/>
    <w:rsid w:val="00000216"/>
    <w:rsid w:val="000037BB"/>
    <w:rsid w:val="00005B47"/>
    <w:rsid w:val="00011CD8"/>
    <w:rsid w:val="0001273E"/>
    <w:rsid w:val="00015065"/>
    <w:rsid w:val="00015F3E"/>
    <w:rsid w:val="0002330A"/>
    <w:rsid w:val="00024097"/>
    <w:rsid w:val="00027FEB"/>
    <w:rsid w:val="000323AE"/>
    <w:rsid w:val="00032FDE"/>
    <w:rsid w:val="00040584"/>
    <w:rsid w:val="00043B7A"/>
    <w:rsid w:val="00044264"/>
    <w:rsid w:val="00046B12"/>
    <w:rsid w:val="00053EF1"/>
    <w:rsid w:val="00060B83"/>
    <w:rsid w:val="0007430D"/>
    <w:rsid w:val="000743AF"/>
    <w:rsid w:val="0008104E"/>
    <w:rsid w:val="00081C7A"/>
    <w:rsid w:val="00093E25"/>
    <w:rsid w:val="000C3FD5"/>
    <w:rsid w:val="000C4BB2"/>
    <w:rsid w:val="000D1216"/>
    <w:rsid w:val="000E37AD"/>
    <w:rsid w:val="000E7F3E"/>
    <w:rsid w:val="000F22D9"/>
    <w:rsid w:val="000F2339"/>
    <w:rsid w:val="000F262C"/>
    <w:rsid w:val="00100D30"/>
    <w:rsid w:val="0010579E"/>
    <w:rsid w:val="00106107"/>
    <w:rsid w:val="00106D6E"/>
    <w:rsid w:val="00111ABC"/>
    <w:rsid w:val="00112700"/>
    <w:rsid w:val="00116B9C"/>
    <w:rsid w:val="00122DB6"/>
    <w:rsid w:val="00126768"/>
    <w:rsid w:val="00130EC1"/>
    <w:rsid w:val="00132B19"/>
    <w:rsid w:val="00133EFF"/>
    <w:rsid w:val="00141DAB"/>
    <w:rsid w:val="001465E7"/>
    <w:rsid w:val="00147C0B"/>
    <w:rsid w:val="00154263"/>
    <w:rsid w:val="00161E98"/>
    <w:rsid w:val="00162487"/>
    <w:rsid w:val="00171707"/>
    <w:rsid w:val="00172D44"/>
    <w:rsid w:val="001768AA"/>
    <w:rsid w:val="001942A9"/>
    <w:rsid w:val="001A269B"/>
    <w:rsid w:val="001B0122"/>
    <w:rsid w:val="001B0221"/>
    <w:rsid w:val="001B04FB"/>
    <w:rsid w:val="001C0EE6"/>
    <w:rsid w:val="001C4E01"/>
    <w:rsid w:val="001C4F7B"/>
    <w:rsid w:val="001D1CDF"/>
    <w:rsid w:val="001E784F"/>
    <w:rsid w:val="001F23CD"/>
    <w:rsid w:val="00200BBA"/>
    <w:rsid w:val="0020199C"/>
    <w:rsid w:val="00211E0A"/>
    <w:rsid w:val="0022479E"/>
    <w:rsid w:val="00230C14"/>
    <w:rsid w:val="0024142A"/>
    <w:rsid w:val="00241AED"/>
    <w:rsid w:val="0024608C"/>
    <w:rsid w:val="00260253"/>
    <w:rsid w:val="00261464"/>
    <w:rsid w:val="0026437C"/>
    <w:rsid w:val="00265142"/>
    <w:rsid w:val="00272A47"/>
    <w:rsid w:val="0027737A"/>
    <w:rsid w:val="0028227B"/>
    <w:rsid w:val="00282965"/>
    <w:rsid w:val="0028347D"/>
    <w:rsid w:val="00287822"/>
    <w:rsid w:val="00287E42"/>
    <w:rsid w:val="002937FB"/>
    <w:rsid w:val="0029663F"/>
    <w:rsid w:val="00297A6C"/>
    <w:rsid w:val="002A00CA"/>
    <w:rsid w:val="002A1306"/>
    <w:rsid w:val="002B507F"/>
    <w:rsid w:val="002C2590"/>
    <w:rsid w:val="002C25F0"/>
    <w:rsid w:val="002C499C"/>
    <w:rsid w:val="002D7006"/>
    <w:rsid w:val="002E66D1"/>
    <w:rsid w:val="002F1A2E"/>
    <w:rsid w:val="002F63A4"/>
    <w:rsid w:val="002F71DB"/>
    <w:rsid w:val="003008E6"/>
    <w:rsid w:val="00304442"/>
    <w:rsid w:val="00305A22"/>
    <w:rsid w:val="00313E7D"/>
    <w:rsid w:val="00323A44"/>
    <w:rsid w:val="00330BC7"/>
    <w:rsid w:val="00333158"/>
    <w:rsid w:val="00333CC2"/>
    <w:rsid w:val="0034327A"/>
    <w:rsid w:val="00351B65"/>
    <w:rsid w:val="00351F58"/>
    <w:rsid w:val="00352DCA"/>
    <w:rsid w:val="00364A6C"/>
    <w:rsid w:val="003705F7"/>
    <w:rsid w:val="0037371C"/>
    <w:rsid w:val="003743E5"/>
    <w:rsid w:val="00386A63"/>
    <w:rsid w:val="003A10FB"/>
    <w:rsid w:val="003B35D8"/>
    <w:rsid w:val="003C3ACE"/>
    <w:rsid w:val="003C3CAC"/>
    <w:rsid w:val="003C5A7D"/>
    <w:rsid w:val="003E2B06"/>
    <w:rsid w:val="003F281F"/>
    <w:rsid w:val="00400FBE"/>
    <w:rsid w:val="00403EFF"/>
    <w:rsid w:val="004043F0"/>
    <w:rsid w:val="0042038B"/>
    <w:rsid w:val="00425122"/>
    <w:rsid w:val="004259C6"/>
    <w:rsid w:val="00431AD8"/>
    <w:rsid w:val="0043259C"/>
    <w:rsid w:val="00432EE1"/>
    <w:rsid w:val="004414CA"/>
    <w:rsid w:val="00454443"/>
    <w:rsid w:val="00454A0C"/>
    <w:rsid w:val="004551FD"/>
    <w:rsid w:val="00464F8D"/>
    <w:rsid w:val="004666E9"/>
    <w:rsid w:val="0047289A"/>
    <w:rsid w:val="004738F8"/>
    <w:rsid w:val="00473B13"/>
    <w:rsid w:val="00483366"/>
    <w:rsid w:val="004842BA"/>
    <w:rsid w:val="004921BA"/>
    <w:rsid w:val="004937C2"/>
    <w:rsid w:val="00494227"/>
    <w:rsid w:val="00494EB4"/>
    <w:rsid w:val="00497686"/>
    <w:rsid w:val="00497F72"/>
    <w:rsid w:val="004A4365"/>
    <w:rsid w:val="004A462C"/>
    <w:rsid w:val="004B51C4"/>
    <w:rsid w:val="004C0E1C"/>
    <w:rsid w:val="004C28CC"/>
    <w:rsid w:val="004C5E9C"/>
    <w:rsid w:val="004D1007"/>
    <w:rsid w:val="004D3EE4"/>
    <w:rsid w:val="004F0578"/>
    <w:rsid w:val="004F4498"/>
    <w:rsid w:val="004F5053"/>
    <w:rsid w:val="004F64BB"/>
    <w:rsid w:val="004F6A20"/>
    <w:rsid w:val="005117C6"/>
    <w:rsid w:val="005144DD"/>
    <w:rsid w:val="0052488E"/>
    <w:rsid w:val="00532F1D"/>
    <w:rsid w:val="00533A34"/>
    <w:rsid w:val="00536D77"/>
    <w:rsid w:val="005443A2"/>
    <w:rsid w:val="00547739"/>
    <w:rsid w:val="00547DA8"/>
    <w:rsid w:val="0055209C"/>
    <w:rsid w:val="00570F74"/>
    <w:rsid w:val="005712E8"/>
    <w:rsid w:val="005809EF"/>
    <w:rsid w:val="00581F52"/>
    <w:rsid w:val="00584DEE"/>
    <w:rsid w:val="00586002"/>
    <w:rsid w:val="00593C18"/>
    <w:rsid w:val="005A3043"/>
    <w:rsid w:val="005A5B6E"/>
    <w:rsid w:val="005A668A"/>
    <w:rsid w:val="005B161E"/>
    <w:rsid w:val="005C4E67"/>
    <w:rsid w:val="005C5A11"/>
    <w:rsid w:val="005D4638"/>
    <w:rsid w:val="005D4954"/>
    <w:rsid w:val="005D77EF"/>
    <w:rsid w:val="005F4C40"/>
    <w:rsid w:val="005F7D45"/>
    <w:rsid w:val="00600F33"/>
    <w:rsid w:val="006015A3"/>
    <w:rsid w:val="00610F61"/>
    <w:rsid w:val="00612433"/>
    <w:rsid w:val="006172A5"/>
    <w:rsid w:val="00622C29"/>
    <w:rsid w:val="00624918"/>
    <w:rsid w:val="006340CA"/>
    <w:rsid w:val="00635330"/>
    <w:rsid w:val="00637B39"/>
    <w:rsid w:val="00637E84"/>
    <w:rsid w:val="00647111"/>
    <w:rsid w:val="0065343A"/>
    <w:rsid w:val="00656D11"/>
    <w:rsid w:val="00670F32"/>
    <w:rsid w:val="00673579"/>
    <w:rsid w:val="006864CD"/>
    <w:rsid w:val="006A1679"/>
    <w:rsid w:val="006A4F4B"/>
    <w:rsid w:val="006A7580"/>
    <w:rsid w:val="006C0CC8"/>
    <w:rsid w:val="006D43DA"/>
    <w:rsid w:val="006D7D29"/>
    <w:rsid w:val="006F281E"/>
    <w:rsid w:val="006F39D8"/>
    <w:rsid w:val="00701255"/>
    <w:rsid w:val="007068A5"/>
    <w:rsid w:val="00707053"/>
    <w:rsid w:val="0071493D"/>
    <w:rsid w:val="007248F2"/>
    <w:rsid w:val="007275B8"/>
    <w:rsid w:val="00733C91"/>
    <w:rsid w:val="00735202"/>
    <w:rsid w:val="0073664D"/>
    <w:rsid w:val="00741B7F"/>
    <w:rsid w:val="00753394"/>
    <w:rsid w:val="00754BBC"/>
    <w:rsid w:val="00756285"/>
    <w:rsid w:val="00756CC5"/>
    <w:rsid w:val="007605B0"/>
    <w:rsid w:val="00763616"/>
    <w:rsid w:val="007645C2"/>
    <w:rsid w:val="007713D0"/>
    <w:rsid w:val="00774027"/>
    <w:rsid w:val="00776EBA"/>
    <w:rsid w:val="0078060B"/>
    <w:rsid w:val="007821C7"/>
    <w:rsid w:val="00783525"/>
    <w:rsid w:val="0079131A"/>
    <w:rsid w:val="007A3649"/>
    <w:rsid w:val="007B495E"/>
    <w:rsid w:val="007C0BC6"/>
    <w:rsid w:val="007D6882"/>
    <w:rsid w:val="007E13A5"/>
    <w:rsid w:val="007E232E"/>
    <w:rsid w:val="007E4E27"/>
    <w:rsid w:val="007E7107"/>
    <w:rsid w:val="007F5AEE"/>
    <w:rsid w:val="007F63F2"/>
    <w:rsid w:val="008038C1"/>
    <w:rsid w:val="00803C7D"/>
    <w:rsid w:val="008107B5"/>
    <w:rsid w:val="00830AD7"/>
    <w:rsid w:val="008327B8"/>
    <w:rsid w:val="00845179"/>
    <w:rsid w:val="008500A1"/>
    <w:rsid w:val="008503EA"/>
    <w:rsid w:val="0085094F"/>
    <w:rsid w:val="008511C9"/>
    <w:rsid w:val="00855490"/>
    <w:rsid w:val="00861D19"/>
    <w:rsid w:val="008666CD"/>
    <w:rsid w:val="00873931"/>
    <w:rsid w:val="008755C9"/>
    <w:rsid w:val="0088592B"/>
    <w:rsid w:val="00891202"/>
    <w:rsid w:val="008A31AF"/>
    <w:rsid w:val="008B4B34"/>
    <w:rsid w:val="008C49AE"/>
    <w:rsid w:val="008C4E4A"/>
    <w:rsid w:val="008C7F44"/>
    <w:rsid w:val="008D086B"/>
    <w:rsid w:val="008D56E1"/>
    <w:rsid w:val="008E55A9"/>
    <w:rsid w:val="008F5A84"/>
    <w:rsid w:val="009048C0"/>
    <w:rsid w:val="00907302"/>
    <w:rsid w:val="009123A3"/>
    <w:rsid w:val="009226A4"/>
    <w:rsid w:val="00922E20"/>
    <w:rsid w:val="00923BA1"/>
    <w:rsid w:val="0093021F"/>
    <w:rsid w:val="00932D82"/>
    <w:rsid w:val="00935068"/>
    <w:rsid w:val="009433C0"/>
    <w:rsid w:val="009505A4"/>
    <w:rsid w:val="009608D3"/>
    <w:rsid w:val="009615EB"/>
    <w:rsid w:val="00962026"/>
    <w:rsid w:val="00963BAE"/>
    <w:rsid w:val="00963D86"/>
    <w:rsid w:val="0097481D"/>
    <w:rsid w:val="00980F0B"/>
    <w:rsid w:val="00982400"/>
    <w:rsid w:val="00986A22"/>
    <w:rsid w:val="00987127"/>
    <w:rsid w:val="00987484"/>
    <w:rsid w:val="009945B3"/>
    <w:rsid w:val="009A1DF0"/>
    <w:rsid w:val="009A6106"/>
    <w:rsid w:val="009B15A8"/>
    <w:rsid w:val="009B58AC"/>
    <w:rsid w:val="009B7B79"/>
    <w:rsid w:val="009C5A59"/>
    <w:rsid w:val="009D57EA"/>
    <w:rsid w:val="009E49D6"/>
    <w:rsid w:val="009E703D"/>
    <w:rsid w:val="009F3980"/>
    <w:rsid w:val="009F5242"/>
    <w:rsid w:val="00A1406B"/>
    <w:rsid w:val="00A20C5E"/>
    <w:rsid w:val="00A22B33"/>
    <w:rsid w:val="00A236EC"/>
    <w:rsid w:val="00A305B6"/>
    <w:rsid w:val="00A37C14"/>
    <w:rsid w:val="00A4123F"/>
    <w:rsid w:val="00A46115"/>
    <w:rsid w:val="00A52865"/>
    <w:rsid w:val="00A72DD6"/>
    <w:rsid w:val="00A733AC"/>
    <w:rsid w:val="00A75276"/>
    <w:rsid w:val="00A76041"/>
    <w:rsid w:val="00A77879"/>
    <w:rsid w:val="00A81192"/>
    <w:rsid w:val="00A851E3"/>
    <w:rsid w:val="00A86CB4"/>
    <w:rsid w:val="00A937AB"/>
    <w:rsid w:val="00A95D1C"/>
    <w:rsid w:val="00AA2A9B"/>
    <w:rsid w:val="00AB4A9A"/>
    <w:rsid w:val="00AB6116"/>
    <w:rsid w:val="00AC0467"/>
    <w:rsid w:val="00AC2488"/>
    <w:rsid w:val="00AC290D"/>
    <w:rsid w:val="00AD771A"/>
    <w:rsid w:val="00AD7DC0"/>
    <w:rsid w:val="00AE5E7A"/>
    <w:rsid w:val="00AE7434"/>
    <w:rsid w:val="00AE7703"/>
    <w:rsid w:val="00AF1EA7"/>
    <w:rsid w:val="00B0547F"/>
    <w:rsid w:val="00B107ED"/>
    <w:rsid w:val="00B129A0"/>
    <w:rsid w:val="00B24898"/>
    <w:rsid w:val="00B27C71"/>
    <w:rsid w:val="00B309DD"/>
    <w:rsid w:val="00B345FF"/>
    <w:rsid w:val="00B4026D"/>
    <w:rsid w:val="00B42A63"/>
    <w:rsid w:val="00B45304"/>
    <w:rsid w:val="00B46C1F"/>
    <w:rsid w:val="00B51CD6"/>
    <w:rsid w:val="00B55170"/>
    <w:rsid w:val="00B63BE5"/>
    <w:rsid w:val="00B71289"/>
    <w:rsid w:val="00B755C5"/>
    <w:rsid w:val="00B76467"/>
    <w:rsid w:val="00B76CF2"/>
    <w:rsid w:val="00B76DCF"/>
    <w:rsid w:val="00B7700B"/>
    <w:rsid w:val="00B82321"/>
    <w:rsid w:val="00B83055"/>
    <w:rsid w:val="00B83641"/>
    <w:rsid w:val="00BA19A7"/>
    <w:rsid w:val="00BA39E6"/>
    <w:rsid w:val="00BB5577"/>
    <w:rsid w:val="00BB7D37"/>
    <w:rsid w:val="00BC7862"/>
    <w:rsid w:val="00BD0E28"/>
    <w:rsid w:val="00BD6C0B"/>
    <w:rsid w:val="00BE14C2"/>
    <w:rsid w:val="00BE3AE1"/>
    <w:rsid w:val="00BE49C0"/>
    <w:rsid w:val="00BF03A4"/>
    <w:rsid w:val="00BF079E"/>
    <w:rsid w:val="00BF09D8"/>
    <w:rsid w:val="00BF1E5F"/>
    <w:rsid w:val="00BF504B"/>
    <w:rsid w:val="00BF58D7"/>
    <w:rsid w:val="00C12A2E"/>
    <w:rsid w:val="00C14AD5"/>
    <w:rsid w:val="00C17165"/>
    <w:rsid w:val="00C2219A"/>
    <w:rsid w:val="00C35A0B"/>
    <w:rsid w:val="00C36A3F"/>
    <w:rsid w:val="00C40E49"/>
    <w:rsid w:val="00C43BCA"/>
    <w:rsid w:val="00C43F8E"/>
    <w:rsid w:val="00C45528"/>
    <w:rsid w:val="00C467D1"/>
    <w:rsid w:val="00C62630"/>
    <w:rsid w:val="00C742D7"/>
    <w:rsid w:val="00C752A1"/>
    <w:rsid w:val="00C850B4"/>
    <w:rsid w:val="00C9417E"/>
    <w:rsid w:val="00C97DB2"/>
    <w:rsid w:val="00CA049C"/>
    <w:rsid w:val="00CA0C72"/>
    <w:rsid w:val="00CA3641"/>
    <w:rsid w:val="00CA481F"/>
    <w:rsid w:val="00CB09AE"/>
    <w:rsid w:val="00CB3382"/>
    <w:rsid w:val="00CC2D0A"/>
    <w:rsid w:val="00CD482C"/>
    <w:rsid w:val="00CD6FE6"/>
    <w:rsid w:val="00CE296C"/>
    <w:rsid w:val="00D04564"/>
    <w:rsid w:val="00D05DAF"/>
    <w:rsid w:val="00D14DA1"/>
    <w:rsid w:val="00D225F2"/>
    <w:rsid w:val="00D303A0"/>
    <w:rsid w:val="00D30A9D"/>
    <w:rsid w:val="00D401BE"/>
    <w:rsid w:val="00D43FFC"/>
    <w:rsid w:val="00D81FF9"/>
    <w:rsid w:val="00D87848"/>
    <w:rsid w:val="00D918D6"/>
    <w:rsid w:val="00D9279E"/>
    <w:rsid w:val="00D97A0B"/>
    <w:rsid w:val="00DA4319"/>
    <w:rsid w:val="00DA7043"/>
    <w:rsid w:val="00DB3074"/>
    <w:rsid w:val="00DB37E7"/>
    <w:rsid w:val="00DC249B"/>
    <w:rsid w:val="00DC70C0"/>
    <w:rsid w:val="00DD3B3C"/>
    <w:rsid w:val="00DD7CAB"/>
    <w:rsid w:val="00DE0624"/>
    <w:rsid w:val="00DE2C40"/>
    <w:rsid w:val="00E00AC0"/>
    <w:rsid w:val="00E00E6C"/>
    <w:rsid w:val="00E0682A"/>
    <w:rsid w:val="00E06B80"/>
    <w:rsid w:val="00E22313"/>
    <w:rsid w:val="00E224ED"/>
    <w:rsid w:val="00E22B8D"/>
    <w:rsid w:val="00E23662"/>
    <w:rsid w:val="00E41428"/>
    <w:rsid w:val="00E414DE"/>
    <w:rsid w:val="00E430DD"/>
    <w:rsid w:val="00E45CDF"/>
    <w:rsid w:val="00E46967"/>
    <w:rsid w:val="00E53C2F"/>
    <w:rsid w:val="00E53DA5"/>
    <w:rsid w:val="00E54386"/>
    <w:rsid w:val="00E57FE4"/>
    <w:rsid w:val="00E62106"/>
    <w:rsid w:val="00E72FF4"/>
    <w:rsid w:val="00E7350E"/>
    <w:rsid w:val="00E745B5"/>
    <w:rsid w:val="00E86F1E"/>
    <w:rsid w:val="00E901C5"/>
    <w:rsid w:val="00E9368D"/>
    <w:rsid w:val="00E94594"/>
    <w:rsid w:val="00EB2F0F"/>
    <w:rsid w:val="00EB46A3"/>
    <w:rsid w:val="00EB49A6"/>
    <w:rsid w:val="00EC4B82"/>
    <w:rsid w:val="00ED7921"/>
    <w:rsid w:val="00ED7A34"/>
    <w:rsid w:val="00EE0A3B"/>
    <w:rsid w:val="00EE57E4"/>
    <w:rsid w:val="00EE6995"/>
    <w:rsid w:val="00EE6EBB"/>
    <w:rsid w:val="00EF6D28"/>
    <w:rsid w:val="00F018EA"/>
    <w:rsid w:val="00F01F8C"/>
    <w:rsid w:val="00F128C4"/>
    <w:rsid w:val="00F306B5"/>
    <w:rsid w:val="00F3335C"/>
    <w:rsid w:val="00F36B68"/>
    <w:rsid w:val="00F37E26"/>
    <w:rsid w:val="00F43D52"/>
    <w:rsid w:val="00F63370"/>
    <w:rsid w:val="00F635BA"/>
    <w:rsid w:val="00F85461"/>
    <w:rsid w:val="00FA07CC"/>
    <w:rsid w:val="00FA3F8C"/>
    <w:rsid w:val="00FA5D50"/>
    <w:rsid w:val="00FA6F09"/>
    <w:rsid w:val="00FA73C1"/>
    <w:rsid w:val="00FB3AEE"/>
    <w:rsid w:val="00FB4367"/>
    <w:rsid w:val="00FB4BE0"/>
    <w:rsid w:val="00FB56F6"/>
    <w:rsid w:val="00FC28E5"/>
    <w:rsid w:val="00FD3017"/>
    <w:rsid w:val="00FE1D3E"/>
    <w:rsid w:val="00FE661C"/>
    <w:rsid w:val="00FF0926"/>
    <w:rsid w:val="00FF30E4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542D224"/>
  <w15:chartTrackingRefBased/>
  <w15:docId w15:val="{7807BAF3-7A3C-420C-A209-50B5E480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10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464"/>
    <w:pPr>
      <w:spacing w:line="240" w:lineRule="atLeast"/>
    </w:pPr>
    <w:rPr>
      <w:rFonts w:ascii="Verdana" w:hAnsi="Verdana"/>
      <w:sz w:val="18"/>
    </w:rPr>
  </w:style>
  <w:style w:type="paragraph" w:styleId="Heading1">
    <w:name w:val="heading 1"/>
    <w:basedOn w:val="Normal"/>
    <w:next w:val="Normal"/>
    <w:qFormat/>
    <w:rsid w:val="00EB49A6"/>
    <w:pPr>
      <w:keepNext/>
      <w:pageBreakBefore/>
      <w:numPr>
        <w:numId w:val="1"/>
      </w:numPr>
      <w:tabs>
        <w:tab w:val="clear" w:pos="432"/>
        <w:tab w:val="num" w:pos="360"/>
      </w:tabs>
      <w:spacing w:after="500" w:line="240" w:lineRule="auto"/>
      <w:ind w:left="0" w:firstLine="0"/>
      <w:outlineLvl w:val="0"/>
    </w:pPr>
    <w:rPr>
      <w:rFonts w:ascii="Univers 45 Light" w:hAnsi="Univers 45 Light"/>
      <w:b/>
      <w:kern w:val="28"/>
      <w:sz w:val="28"/>
    </w:rPr>
  </w:style>
  <w:style w:type="paragraph" w:styleId="Heading2">
    <w:name w:val="heading 2"/>
    <w:basedOn w:val="Normal"/>
    <w:next w:val="Normal"/>
    <w:qFormat/>
    <w:rsid w:val="00EB49A6"/>
    <w:pPr>
      <w:keepNext/>
      <w:numPr>
        <w:ilvl w:val="1"/>
        <w:numId w:val="1"/>
      </w:numPr>
      <w:tabs>
        <w:tab w:val="clear" w:pos="576"/>
        <w:tab w:val="num" w:pos="360"/>
      </w:tabs>
      <w:spacing w:before="260" w:after="260"/>
      <w:ind w:left="0" w:firstLine="0"/>
      <w:outlineLvl w:val="1"/>
    </w:pPr>
    <w:rPr>
      <w:rFonts w:ascii="Univers 45 Light" w:hAnsi="Univers 45 Light"/>
      <w:b/>
    </w:rPr>
  </w:style>
  <w:style w:type="paragraph" w:styleId="Heading3">
    <w:name w:val="heading 3"/>
    <w:basedOn w:val="Heading2"/>
    <w:next w:val="Normal"/>
    <w:qFormat/>
    <w:rsid w:val="00EB49A6"/>
    <w:pPr>
      <w:numPr>
        <w:ilvl w:val="2"/>
      </w:numPr>
      <w:tabs>
        <w:tab w:val="clear" w:pos="720"/>
        <w:tab w:val="num" w:pos="360"/>
      </w:tabs>
      <w:spacing w:after="0"/>
      <w:ind w:left="0" w:firstLine="0"/>
      <w:outlineLvl w:val="2"/>
    </w:pPr>
  </w:style>
  <w:style w:type="paragraph" w:styleId="Heading4">
    <w:name w:val="heading 4"/>
    <w:basedOn w:val="Normal"/>
    <w:next w:val="Normal"/>
    <w:qFormat/>
    <w:rsid w:val="00EB49A6"/>
    <w:pPr>
      <w:keepNext/>
      <w:spacing w:before="260"/>
      <w:outlineLvl w:val="3"/>
    </w:pPr>
    <w:rPr>
      <w:i/>
    </w:rPr>
  </w:style>
  <w:style w:type="paragraph" w:styleId="Heading5">
    <w:name w:val="heading 5"/>
    <w:basedOn w:val="Heading4"/>
    <w:next w:val="Normal"/>
    <w:qFormat/>
    <w:rsid w:val="00EB49A6"/>
    <w:pPr>
      <w:outlineLvl w:val="4"/>
    </w:pPr>
  </w:style>
  <w:style w:type="paragraph" w:styleId="Heading6">
    <w:name w:val="heading 6"/>
    <w:basedOn w:val="Heading4"/>
    <w:next w:val="Normal"/>
    <w:qFormat/>
    <w:rsid w:val="00EB49A6"/>
    <w:pPr>
      <w:outlineLvl w:val="5"/>
    </w:pPr>
  </w:style>
  <w:style w:type="paragraph" w:styleId="Heading7">
    <w:name w:val="heading 7"/>
    <w:basedOn w:val="Heading4"/>
    <w:next w:val="Normal"/>
    <w:qFormat/>
    <w:rsid w:val="00EB49A6"/>
    <w:pPr>
      <w:outlineLvl w:val="6"/>
    </w:pPr>
  </w:style>
  <w:style w:type="paragraph" w:styleId="Heading8">
    <w:name w:val="heading 8"/>
    <w:basedOn w:val="Heading4"/>
    <w:next w:val="Normal"/>
    <w:qFormat/>
    <w:rsid w:val="00EB49A6"/>
    <w:pPr>
      <w:outlineLvl w:val="7"/>
    </w:pPr>
  </w:style>
  <w:style w:type="paragraph" w:styleId="Heading9">
    <w:name w:val="heading 9"/>
    <w:basedOn w:val="Heading4"/>
    <w:next w:val="Normal"/>
    <w:qFormat/>
    <w:rsid w:val="00EB49A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B49A6"/>
    <w:pPr>
      <w:spacing w:before="120" w:after="120" w:line="240" w:lineRule="auto"/>
    </w:pPr>
    <w:rPr>
      <w:b/>
    </w:rPr>
  </w:style>
  <w:style w:type="paragraph" w:styleId="TableofAuthorities">
    <w:name w:val="table of authorities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DocumentMap">
    <w:name w:val="Document Map"/>
    <w:basedOn w:val="Normal"/>
    <w:semiHidden/>
    <w:rsid w:val="00EB49A6"/>
    <w:pPr>
      <w:shd w:val="clear" w:color="auto" w:fill="000080"/>
      <w:spacing w:line="240" w:lineRule="auto"/>
    </w:pPr>
    <w:rPr>
      <w:rFonts w:ascii="Tahoma" w:hAnsi="Tahoma"/>
    </w:rPr>
  </w:style>
  <w:style w:type="paragraph" w:styleId="EndnoteText">
    <w:name w:val="endnote text"/>
    <w:basedOn w:val="Normal"/>
    <w:semiHidden/>
    <w:rsid w:val="00EB49A6"/>
    <w:pPr>
      <w:spacing w:line="240" w:lineRule="auto"/>
    </w:pPr>
  </w:style>
  <w:style w:type="paragraph" w:styleId="Index1">
    <w:name w:val="index 1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semiHidden/>
    <w:rsid w:val="00EB49A6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semiHidden/>
    <w:rsid w:val="00EB49A6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semiHidden/>
    <w:rsid w:val="00EB49A6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semiHidden/>
    <w:rsid w:val="00EB49A6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semiHidden/>
    <w:rsid w:val="00EB49A6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semiHidden/>
    <w:rsid w:val="00EB49A6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semiHidden/>
    <w:rsid w:val="00EB49A6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semiHidden/>
    <w:rsid w:val="00EB49A6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rsid w:val="00EB49A6"/>
    <w:pPr>
      <w:spacing w:line="240" w:lineRule="auto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rsid w:val="00EB49A6"/>
    <w:pPr>
      <w:spacing w:line="240" w:lineRule="auto"/>
    </w:pPr>
  </w:style>
  <w:style w:type="paragraph" w:styleId="TOC2">
    <w:name w:val="toc 2"/>
    <w:basedOn w:val="Normal"/>
    <w:next w:val="Normal"/>
    <w:semiHidden/>
    <w:rsid w:val="00EB49A6"/>
    <w:pPr>
      <w:spacing w:line="240" w:lineRule="auto"/>
      <w:ind w:left="200"/>
    </w:pPr>
  </w:style>
  <w:style w:type="paragraph" w:styleId="TOC3">
    <w:name w:val="toc 3"/>
    <w:basedOn w:val="Normal"/>
    <w:next w:val="Normal"/>
    <w:semiHidden/>
    <w:rsid w:val="00EB49A6"/>
    <w:pPr>
      <w:spacing w:line="240" w:lineRule="auto"/>
      <w:ind w:left="400"/>
    </w:pPr>
  </w:style>
  <w:style w:type="paragraph" w:styleId="TOC4">
    <w:name w:val="toc 4"/>
    <w:basedOn w:val="Normal"/>
    <w:next w:val="Normal"/>
    <w:semiHidden/>
    <w:rsid w:val="00EB49A6"/>
    <w:pPr>
      <w:spacing w:line="240" w:lineRule="auto"/>
      <w:ind w:left="600"/>
    </w:pPr>
  </w:style>
  <w:style w:type="paragraph" w:styleId="TOC5">
    <w:name w:val="toc 5"/>
    <w:basedOn w:val="Normal"/>
    <w:next w:val="Normal"/>
    <w:semiHidden/>
    <w:rsid w:val="00EB49A6"/>
    <w:pPr>
      <w:spacing w:line="240" w:lineRule="auto"/>
      <w:ind w:left="800"/>
    </w:pPr>
  </w:style>
  <w:style w:type="paragraph" w:styleId="TOC6">
    <w:name w:val="toc 6"/>
    <w:basedOn w:val="Normal"/>
    <w:next w:val="Normal"/>
    <w:semiHidden/>
    <w:rsid w:val="00EB49A6"/>
    <w:pPr>
      <w:spacing w:line="240" w:lineRule="auto"/>
      <w:ind w:left="1000"/>
    </w:pPr>
  </w:style>
  <w:style w:type="paragraph" w:styleId="TOC7">
    <w:name w:val="toc 7"/>
    <w:basedOn w:val="Normal"/>
    <w:next w:val="Normal"/>
    <w:semiHidden/>
    <w:rsid w:val="00EB49A6"/>
    <w:pPr>
      <w:spacing w:line="240" w:lineRule="auto"/>
      <w:ind w:left="1200"/>
    </w:pPr>
  </w:style>
  <w:style w:type="paragraph" w:styleId="TOC8">
    <w:name w:val="toc 8"/>
    <w:basedOn w:val="Normal"/>
    <w:next w:val="Normal"/>
    <w:semiHidden/>
    <w:rsid w:val="00EB49A6"/>
    <w:pPr>
      <w:spacing w:line="240" w:lineRule="auto"/>
      <w:ind w:left="1400"/>
    </w:pPr>
  </w:style>
  <w:style w:type="paragraph" w:styleId="TOC9">
    <w:name w:val="toc 9"/>
    <w:basedOn w:val="Normal"/>
    <w:next w:val="Normal"/>
    <w:semiHidden/>
    <w:rsid w:val="00EB49A6"/>
    <w:pPr>
      <w:spacing w:line="240" w:lineRule="auto"/>
      <w:ind w:left="1600"/>
    </w:pPr>
  </w:style>
  <w:style w:type="paragraph" w:customStyle="1" w:styleId="Inspringen">
    <w:name w:val="Inspringen"/>
    <w:basedOn w:val="Normal"/>
    <w:rsid w:val="00EB49A6"/>
    <w:pPr>
      <w:ind w:left="567"/>
    </w:pPr>
  </w:style>
  <w:style w:type="paragraph" w:customStyle="1" w:styleId="Inspringen2">
    <w:name w:val="Inspringen 2"/>
    <w:basedOn w:val="Normal"/>
    <w:rsid w:val="00EB49A6"/>
    <w:pPr>
      <w:ind w:left="851"/>
    </w:pPr>
  </w:style>
  <w:style w:type="paragraph" w:customStyle="1" w:styleId="Inspringen3">
    <w:name w:val="Inspringen 3"/>
    <w:basedOn w:val="Normal"/>
    <w:rsid w:val="00EB49A6"/>
    <w:pPr>
      <w:ind w:left="1134"/>
    </w:pPr>
  </w:style>
  <w:style w:type="paragraph" w:customStyle="1" w:styleId="Inspringen4">
    <w:name w:val="Inspringen 4"/>
    <w:basedOn w:val="Normal"/>
    <w:rsid w:val="00EB49A6"/>
    <w:pPr>
      <w:ind w:left="1418"/>
    </w:pPr>
  </w:style>
  <w:style w:type="paragraph" w:customStyle="1" w:styleId="Inspringen5">
    <w:name w:val="Inspringen 5"/>
    <w:basedOn w:val="Normal"/>
    <w:rsid w:val="00EB49A6"/>
    <w:pPr>
      <w:ind w:left="1701"/>
    </w:pPr>
  </w:style>
  <w:style w:type="paragraph" w:customStyle="1" w:styleId="Inspringen6">
    <w:name w:val="Inspringen 6"/>
    <w:basedOn w:val="Normal"/>
    <w:rsid w:val="00EB49A6"/>
    <w:pPr>
      <w:ind w:left="1985"/>
    </w:pPr>
  </w:style>
  <w:style w:type="paragraph" w:customStyle="1" w:styleId="Inspringen7">
    <w:name w:val="Inspringen 7"/>
    <w:basedOn w:val="Normal"/>
    <w:rsid w:val="00EB49A6"/>
    <w:pPr>
      <w:ind w:left="2268"/>
    </w:pPr>
  </w:style>
  <w:style w:type="paragraph" w:customStyle="1" w:styleId="Inspringen8">
    <w:name w:val="Inspringen 8"/>
    <w:basedOn w:val="Normal"/>
    <w:rsid w:val="00EB49A6"/>
    <w:pPr>
      <w:ind w:left="2552"/>
    </w:pPr>
  </w:style>
  <w:style w:type="paragraph" w:customStyle="1" w:styleId="Inspringen9">
    <w:name w:val="Inspringen 9"/>
    <w:basedOn w:val="Normal"/>
    <w:rsid w:val="00EB49A6"/>
    <w:pPr>
      <w:ind w:left="2835"/>
    </w:pPr>
  </w:style>
  <w:style w:type="paragraph" w:styleId="TOAHeading">
    <w:name w:val="toa heading"/>
    <w:basedOn w:val="Normal"/>
    <w:next w:val="Normal"/>
    <w:semiHidden/>
    <w:rsid w:val="00EB49A6"/>
    <w:pPr>
      <w:spacing w:before="120" w:line="240" w:lineRule="auto"/>
    </w:pPr>
    <w:rPr>
      <w:rFonts w:ascii="Arial" w:hAnsi="Arial"/>
      <w:b/>
      <w:sz w:val="24"/>
    </w:rPr>
  </w:style>
  <w:style w:type="paragraph" w:styleId="List4">
    <w:name w:val="List 4"/>
    <w:basedOn w:val="Normal"/>
    <w:rsid w:val="00EB49A6"/>
    <w:pPr>
      <w:spacing w:line="240" w:lineRule="auto"/>
      <w:ind w:left="1132" w:hanging="283"/>
    </w:pPr>
  </w:style>
  <w:style w:type="paragraph" w:styleId="List5">
    <w:name w:val="List 5"/>
    <w:basedOn w:val="Normal"/>
    <w:rsid w:val="00EB49A6"/>
    <w:pPr>
      <w:spacing w:line="240" w:lineRule="auto"/>
      <w:ind w:left="1415" w:hanging="283"/>
    </w:pPr>
  </w:style>
  <w:style w:type="paragraph" w:styleId="TableofFigures">
    <w:name w:val="table of figures"/>
    <w:basedOn w:val="Normal"/>
    <w:next w:val="Normal"/>
    <w:semiHidden/>
    <w:rsid w:val="00EB49A6"/>
    <w:pPr>
      <w:spacing w:line="240" w:lineRule="auto"/>
      <w:ind w:left="400" w:hanging="400"/>
    </w:pPr>
  </w:style>
  <w:style w:type="paragraph" w:styleId="ListBullet">
    <w:name w:val="List Bullet"/>
    <w:basedOn w:val="Normal"/>
    <w:rsid w:val="00EB49A6"/>
    <w:pPr>
      <w:numPr>
        <w:numId w:val="2"/>
      </w:numPr>
      <w:tabs>
        <w:tab w:val="left" w:pos="567"/>
      </w:tabs>
      <w:spacing w:line="240" w:lineRule="auto"/>
      <w:ind w:left="0" w:firstLine="0"/>
    </w:pPr>
  </w:style>
  <w:style w:type="paragraph" w:styleId="ListBullet2">
    <w:name w:val="List Bullet 2"/>
    <w:basedOn w:val="Normal"/>
    <w:rsid w:val="00EB49A6"/>
    <w:pPr>
      <w:numPr>
        <w:numId w:val="3"/>
      </w:numPr>
      <w:tabs>
        <w:tab w:val="clear" w:pos="643"/>
        <w:tab w:val="num" w:pos="360"/>
        <w:tab w:val="left" w:pos="851"/>
      </w:tabs>
      <w:ind w:left="0" w:firstLine="0"/>
    </w:pPr>
  </w:style>
  <w:style w:type="paragraph" w:styleId="ListBullet3">
    <w:name w:val="List Bullet 3"/>
    <w:basedOn w:val="Normal"/>
    <w:rsid w:val="00EB49A6"/>
    <w:pPr>
      <w:numPr>
        <w:numId w:val="4"/>
      </w:numPr>
      <w:tabs>
        <w:tab w:val="clear" w:pos="926"/>
        <w:tab w:val="num" w:pos="360"/>
      </w:tabs>
      <w:spacing w:line="240" w:lineRule="auto"/>
      <w:ind w:left="0" w:firstLine="0"/>
    </w:pPr>
  </w:style>
  <w:style w:type="paragraph" w:styleId="ListBullet4">
    <w:name w:val="List Bullet 4"/>
    <w:basedOn w:val="Normal"/>
    <w:rsid w:val="00EB49A6"/>
    <w:pPr>
      <w:numPr>
        <w:numId w:val="5"/>
      </w:numPr>
      <w:tabs>
        <w:tab w:val="clear" w:pos="1209"/>
        <w:tab w:val="num" w:pos="360"/>
      </w:tabs>
      <w:spacing w:line="240" w:lineRule="auto"/>
      <w:ind w:left="0" w:firstLine="0"/>
    </w:pPr>
  </w:style>
  <w:style w:type="paragraph" w:styleId="ListBullet5">
    <w:name w:val="List Bullet 5"/>
    <w:basedOn w:val="Normal"/>
    <w:rsid w:val="00EB49A6"/>
    <w:pPr>
      <w:numPr>
        <w:numId w:val="6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Number">
    <w:name w:val="List Number"/>
    <w:basedOn w:val="Normal"/>
    <w:rsid w:val="00EB49A6"/>
    <w:pPr>
      <w:numPr>
        <w:numId w:val="7"/>
      </w:numPr>
      <w:tabs>
        <w:tab w:val="left" w:pos="567"/>
      </w:tabs>
      <w:ind w:left="0" w:firstLine="0"/>
    </w:pPr>
  </w:style>
  <w:style w:type="paragraph" w:styleId="ListNumber2">
    <w:name w:val="List Number 2"/>
    <w:basedOn w:val="Normal"/>
    <w:rsid w:val="00EB49A6"/>
    <w:pPr>
      <w:numPr>
        <w:ilvl w:val="1"/>
        <w:numId w:val="7"/>
      </w:numPr>
      <w:tabs>
        <w:tab w:val="clear" w:pos="792"/>
        <w:tab w:val="num" w:pos="360"/>
        <w:tab w:val="left" w:pos="851"/>
      </w:tabs>
      <w:ind w:left="0" w:firstLine="0"/>
    </w:pPr>
  </w:style>
  <w:style w:type="paragraph" w:styleId="ListNumber3">
    <w:name w:val="List Number 3"/>
    <w:basedOn w:val="Normal"/>
    <w:rsid w:val="00EB49A6"/>
    <w:pPr>
      <w:numPr>
        <w:ilvl w:val="2"/>
        <w:numId w:val="7"/>
      </w:numPr>
      <w:tabs>
        <w:tab w:val="clear" w:pos="1440"/>
        <w:tab w:val="num" w:pos="360"/>
        <w:tab w:val="left" w:pos="1134"/>
      </w:tabs>
      <w:ind w:left="0" w:firstLine="0"/>
    </w:pPr>
  </w:style>
  <w:style w:type="paragraph" w:styleId="ListNumber4">
    <w:name w:val="List Number 4"/>
    <w:basedOn w:val="Normal"/>
    <w:rsid w:val="00EB49A6"/>
    <w:pPr>
      <w:numPr>
        <w:ilvl w:val="3"/>
        <w:numId w:val="7"/>
      </w:numPr>
      <w:tabs>
        <w:tab w:val="clear" w:pos="2160"/>
        <w:tab w:val="num" w:pos="360"/>
        <w:tab w:val="left" w:pos="1418"/>
      </w:tabs>
      <w:ind w:left="0" w:firstLine="0"/>
    </w:pPr>
  </w:style>
  <w:style w:type="paragraph" w:styleId="ListNumber5">
    <w:name w:val="List Number 5"/>
    <w:basedOn w:val="Normal"/>
    <w:rsid w:val="00EB49A6"/>
    <w:pPr>
      <w:numPr>
        <w:numId w:val="8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Continue">
    <w:name w:val="List Continue"/>
    <w:basedOn w:val="Normal"/>
    <w:rsid w:val="00EB49A6"/>
    <w:pPr>
      <w:spacing w:after="120" w:line="240" w:lineRule="auto"/>
      <w:ind w:left="283"/>
    </w:pPr>
  </w:style>
  <w:style w:type="paragraph" w:styleId="ListContinue2">
    <w:name w:val="List Continue 2"/>
    <w:basedOn w:val="Normal"/>
    <w:rsid w:val="00EB49A6"/>
    <w:pPr>
      <w:spacing w:after="120" w:line="240" w:lineRule="auto"/>
      <w:ind w:left="566"/>
    </w:pPr>
  </w:style>
  <w:style w:type="paragraph" w:styleId="ListContinue3">
    <w:name w:val="List Continue 3"/>
    <w:basedOn w:val="Normal"/>
    <w:rsid w:val="00EB49A6"/>
    <w:pPr>
      <w:spacing w:after="120" w:line="240" w:lineRule="auto"/>
      <w:ind w:left="849"/>
    </w:pPr>
  </w:style>
  <w:style w:type="paragraph" w:styleId="ListContinue4">
    <w:name w:val="List Continue 4"/>
    <w:basedOn w:val="Normal"/>
    <w:rsid w:val="00EB49A6"/>
    <w:pPr>
      <w:spacing w:after="120" w:line="240" w:lineRule="auto"/>
      <w:ind w:left="1132"/>
    </w:pPr>
  </w:style>
  <w:style w:type="paragraph" w:styleId="ListContinue5">
    <w:name w:val="List Continue 5"/>
    <w:basedOn w:val="Normal"/>
    <w:rsid w:val="00EB49A6"/>
    <w:pPr>
      <w:spacing w:after="120" w:line="240" w:lineRule="auto"/>
      <w:ind w:left="1415"/>
    </w:pPr>
  </w:style>
  <w:style w:type="paragraph" w:styleId="MacroText">
    <w:name w:val="macro"/>
    <w:semiHidden/>
    <w:rsid w:val="00EB49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exact"/>
    </w:pPr>
    <w:rPr>
      <w:rFonts w:ascii="Courier New" w:hAnsi="Courier New"/>
    </w:rPr>
  </w:style>
  <w:style w:type="paragraph" w:styleId="NoteHeading">
    <w:name w:val="Note Heading"/>
    <w:basedOn w:val="Normal"/>
    <w:next w:val="Normal"/>
    <w:rsid w:val="00EB49A6"/>
    <w:pPr>
      <w:spacing w:line="240" w:lineRule="auto"/>
    </w:pPr>
  </w:style>
  <w:style w:type="paragraph" w:customStyle="1" w:styleId="a">
    <w:basedOn w:val="Normal"/>
    <w:next w:val="Normal"/>
    <w:rsid w:val="00EB49A6"/>
    <w:pPr>
      <w:spacing w:line="240" w:lineRule="auto"/>
      <w:ind w:left="709"/>
    </w:pPr>
  </w:style>
  <w:style w:type="character" w:styleId="PageNumber">
    <w:name w:val="page number"/>
    <w:basedOn w:val="DefaultParagraphFont"/>
    <w:rsid w:val="00EB49A6"/>
  </w:style>
  <w:style w:type="paragraph" w:styleId="CommentText">
    <w:name w:val="annotation text"/>
    <w:basedOn w:val="Normal"/>
    <w:link w:val="CommentTextChar"/>
    <w:semiHidden/>
    <w:rsid w:val="00EB49A6"/>
    <w:pPr>
      <w:spacing w:line="240" w:lineRule="auto"/>
    </w:pPr>
  </w:style>
  <w:style w:type="paragraph" w:styleId="FootnoteText">
    <w:name w:val="footnote text"/>
    <w:basedOn w:val="Normal"/>
    <w:semiHidden/>
    <w:rsid w:val="00EB49A6"/>
    <w:pPr>
      <w:spacing w:line="240" w:lineRule="auto"/>
    </w:pPr>
  </w:style>
  <w:style w:type="paragraph" w:customStyle="1" w:styleId="Retouradres">
    <w:name w:val="Retouradres"/>
    <w:basedOn w:val="Normal"/>
    <w:next w:val="Normal"/>
    <w:rsid w:val="00547739"/>
    <w:pPr>
      <w:spacing w:line="180" w:lineRule="atLeast"/>
    </w:pPr>
    <w:rPr>
      <w:sz w:val="13"/>
    </w:rPr>
  </w:style>
  <w:style w:type="paragraph" w:customStyle="1" w:styleId="Rubricering">
    <w:name w:val="Rubricering"/>
    <w:basedOn w:val="Normal"/>
    <w:next w:val="Normal"/>
    <w:rsid w:val="00282965"/>
    <w:rPr>
      <w:b/>
      <w:caps/>
      <w:sz w:val="13"/>
    </w:rPr>
  </w:style>
  <w:style w:type="paragraph" w:customStyle="1" w:styleId="Functieinondertekening">
    <w:name w:val="Functie in ondertekening"/>
    <w:basedOn w:val="Normal"/>
    <w:next w:val="Normal"/>
    <w:rsid w:val="00494227"/>
    <w:rPr>
      <w:i/>
    </w:rPr>
  </w:style>
  <w:style w:type="paragraph" w:customStyle="1" w:styleId="Afzendgegevens">
    <w:name w:val="Afzendgegevens"/>
    <w:basedOn w:val="Normal"/>
    <w:qFormat/>
    <w:rsid w:val="00494227"/>
    <w:pPr>
      <w:spacing w:line="180" w:lineRule="atLeast"/>
    </w:pPr>
    <w:rPr>
      <w:sz w:val="13"/>
    </w:rPr>
  </w:style>
  <w:style w:type="paragraph" w:customStyle="1" w:styleId="Afzendgegevenskopjes">
    <w:name w:val="Afzendgegevens kopjes"/>
    <w:basedOn w:val="Afzendgegevens"/>
    <w:next w:val="Afzendgegevens"/>
    <w:qFormat/>
    <w:rsid w:val="00494227"/>
    <w:rPr>
      <w:b/>
    </w:rPr>
  </w:style>
  <w:style w:type="paragraph" w:styleId="Header">
    <w:name w:val="header"/>
    <w:basedOn w:val="Normal"/>
    <w:rsid w:val="00132B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32B19"/>
    <w:pPr>
      <w:tabs>
        <w:tab w:val="center" w:pos="4320"/>
        <w:tab w:val="right" w:pos="8640"/>
      </w:tabs>
    </w:pPr>
  </w:style>
  <w:style w:type="paragraph" w:customStyle="1" w:styleId="Afzendgegevenswitregel1">
    <w:name w:val="Afzendgegevens witregel 1"/>
    <w:basedOn w:val="Afzendgegevens"/>
    <w:next w:val="Afzendgegevenskopjes"/>
    <w:qFormat/>
    <w:rsid w:val="00C45528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C45528"/>
    <w:pPr>
      <w:spacing w:line="270" w:lineRule="atLeast"/>
    </w:pPr>
    <w:rPr>
      <w:sz w:val="27"/>
    </w:rPr>
  </w:style>
  <w:style w:type="paragraph" w:customStyle="1" w:styleId="Aanhef1">
    <w:name w:val="Aanhef1"/>
    <w:basedOn w:val="Normal"/>
    <w:next w:val="Normal"/>
    <w:rsid w:val="00D43FFC"/>
    <w:pPr>
      <w:spacing w:after="240"/>
    </w:pPr>
  </w:style>
  <w:style w:type="paragraph" w:customStyle="1" w:styleId="Slotzin">
    <w:name w:val="Slotzin"/>
    <w:basedOn w:val="Normal"/>
    <w:next w:val="Normal"/>
    <w:rsid w:val="00600F33"/>
    <w:pPr>
      <w:spacing w:before="240"/>
    </w:pPr>
  </w:style>
  <w:style w:type="paragraph" w:customStyle="1" w:styleId="Huisstijl-TabelTitel">
    <w:name w:val="Huisstijl-TabelTitel"/>
    <w:basedOn w:val="Normal"/>
    <w:next w:val="Normal"/>
    <w:rsid w:val="005F4C40"/>
    <w:rPr>
      <w:b/>
      <w:sz w:val="14"/>
      <w:szCs w:val="24"/>
    </w:rPr>
  </w:style>
  <w:style w:type="paragraph" w:customStyle="1" w:styleId="Huisstijl-TabelTekst">
    <w:name w:val="Huisstijl-TabelTekst"/>
    <w:basedOn w:val="Huisstijl-TabelTitel"/>
    <w:rsid w:val="005F4C40"/>
    <w:rPr>
      <w:b w:val="0"/>
    </w:rPr>
  </w:style>
  <w:style w:type="character" w:styleId="Hyperlink">
    <w:name w:val="Hyperlink"/>
    <w:uiPriority w:val="99"/>
    <w:unhideWhenUsed/>
    <w:rsid w:val="00B4026D"/>
    <w:rPr>
      <w:color w:val="0000FF"/>
      <w:u w:val="single"/>
    </w:rPr>
  </w:style>
  <w:style w:type="paragraph" w:styleId="NormalWeb">
    <w:name w:val="Normal (Web)"/>
    <w:basedOn w:val="Normal"/>
    <w:rsid w:val="00A937AB"/>
    <w:rPr>
      <w:szCs w:val="24"/>
    </w:rPr>
  </w:style>
  <w:style w:type="paragraph" w:customStyle="1" w:styleId="Huisstijl-Ondertekeningvervolg">
    <w:name w:val="Huisstijl - Ondertekening vervolg"/>
    <w:basedOn w:val="Normal"/>
    <w:rsid w:val="00A937AB"/>
    <w:pPr>
      <w:widowControl w:val="0"/>
      <w:suppressAutoHyphens/>
      <w:autoSpaceDN w:val="0"/>
      <w:spacing w:line="240" w:lineRule="exact"/>
      <w:textAlignment w:val="baseline"/>
    </w:pPr>
    <w:rPr>
      <w:rFonts w:cs="Lohit Hindi"/>
      <w:i/>
      <w:kern w:val="3"/>
      <w:szCs w:val="24"/>
      <w:lang w:eastAsia="zh-CN" w:bidi="hi-IN"/>
    </w:rPr>
  </w:style>
  <w:style w:type="paragraph" w:customStyle="1" w:styleId="Adresregel">
    <w:name w:val="Adresregel"/>
    <w:basedOn w:val="Normal"/>
    <w:link w:val="AdresregelChar"/>
    <w:rsid w:val="00A20C5E"/>
    <w:pPr>
      <w:spacing w:line="240" w:lineRule="auto"/>
    </w:pPr>
    <w:rPr>
      <w:rFonts w:ascii="Arial" w:hAnsi="Arial"/>
      <w:sz w:val="21"/>
      <w:lang w:val="nl"/>
    </w:rPr>
  </w:style>
  <w:style w:type="character" w:customStyle="1" w:styleId="AdresregelChar">
    <w:name w:val="Adresregel Char"/>
    <w:link w:val="Adresregel"/>
    <w:rsid w:val="00A20C5E"/>
    <w:rPr>
      <w:rFonts w:ascii="Arial" w:hAnsi="Arial"/>
      <w:sz w:val="21"/>
      <w:lang w:val="nl"/>
    </w:rPr>
  </w:style>
  <w:style w:type="paragraph" w:styleId="BalloonText">
    <w:name w:val="Balloon Text"/>
    <w:basedOn w:val="Normal"/>
    <w:link w:val="BalloonTextChar"/>
    <w:rsid w:val="00BF58D7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rsid w:val="00BF58D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9D57E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9D57EA"/>
    <w:rPr>
      <w:b/>
      <w:bCs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9D57EA"/>
    <w:rPr>
      <w:rFonts w:ascii="Verdana" w:hAnsi="Verdana"/>
      <w:sz w:val="18"/>
    </w:rPr>
  </w:style>
  <w:style w:type="character" w:customStyle="1" w:styleId="CommentSubjectChar">
    <w:name w:val="Comment Subject Char"/>
    <w:basedOn w:val="CommentTextChar"/>
    <w:link w:val="CommentSubject"/>
    <w:rsid w:val="009D57EA"/>
    <w:rPr>
      <w:rFonts w:ascii="Verdana" w:hAnsi="Verdana"/>
      <w:b/>
      <w:bCs/>
      <w:sz w:val="18"/>
    </w:rPr>
  </w:style>
  <w:style w:type="paragraph" w:styleId="BodyText">
    <w:name w:val="Body Text"/>
    <w:basedOn w:val="Normal"/>
    <w:link w:val="BodyTextChar"/>
    <w:uiPriority w:val="1"/>
    <w:qFormat/>
    <w:rsid w:val="00D918D6"/>
    <w:pPr>
      <w:widowControl w:val="0"/>
      <w:autoSpaceDE w:val="0"/>
      <w:autoSpaceDN w:val="0"/>
      <w:spacing w:line="240" w:lineRule="auto"/>
    </w:pPr>
    <w:rPr>
      <w:rFonts w:eastAsia="Verdana" w:cs="Verdana"/>
      <w:szCs w:val="18"/>
      <w:lang w:bidi="nl-NL"/>
    </w:rPr>
  </w:style>
  <w:style w:type="character" w:customStyle="1" w:styleId="BodyTextChar">
    <w:name w:val="Body Text Char"/>
    <w:basedOn w:val="DefaultParagraphFont"/>
    <w:link w:val="BodyText"/>
    <w:uiPriority w:val="1"/>
    <w:rsid w:val="00D918D6"/>
    <w:rPr>
      <w:rFonts w:ascii="Verdana" w:eastAsia="Verdana" w:hAnsi="Verdana" w:cs="Verdana"/>
      <w:sz w:val="18"/>
      <w:szCs w:val="18"/>
      <w:lang w:bidi="nl-NL"/>
    </w:rPr>
  </w:style>
  <w:style w:type="paragraph" w:styleId="Title">
    <w:name w:val="Title"/>
    <w:basedOn w:val="Normal"/>
    <w:link w:val="TitleChar"/>
    <w:uiPriority w:val="10"/>
    <w:qFormat/>
    <w:rsid w:val="008038C1"/>
    <w:pPr>
      <w:widowControl w:val="0"/>
      <w:autoSpaceDE w:val="0"/>
      <w:autoSpaceDN w:val="0"/>
      <w:spacing w:line="240" w:lineRule="auto"/>
      <w:ind w:left="105"/>
    </w:pPr>
    <w:rPr>
      <w:rFonts w:eastAsia="Verdana" w:cs="Verdana"/>
      <w:b/>
      <w:bCs/>
      <w:sz w:val="17"/>
      <w:szCs w:val="17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038C1"/>
    <w:rPr>
      <w:rFonts w:ascii="Verdana" w:eastAsia="Verdana" w:hAnsi="Verdana" w:cs="Verdana"/>
      <w:b/>
      <w:bCs/>
      <w:sz w:val="17"/>
      <w:szCs w:val="17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E2C40"/>
    <w:rPr>
      <w:rFonts w:ascii="Verdana" w:hAnsi="Verdana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4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jz.bezwaarenberoep@minvws.n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wjz.bezwaarenberoep@minvws.n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Wjz.bezwaarenberoep@minvws.nl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Wjz.bezwaarenberoep@minvws.n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JABLONENSETS\SJABLONEN\VWS\BRIEF.DOT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D10DEA-C592-4B17-8FA5-7E68D2427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FILES\SJABLONENSETS\SJABLONEN\VWS\BRIEF.DOT</Template>
  <TotalTime>3</TotalTime>
  <Pages>1</Pages>
  <Words>292</Words>
  <Characters>1662</Characters>
  <Application>Microsoft Office Word</Application>
  <DocSecurity>0</DocSecurity>
  <Lines>57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Ministerie van VWS</Company>
  <LinksUpToDate>false</LinksUpToDate>
  <CharactersWithSpaces>1932</CharactersWithSpaces>
  <SharedDoc>false</SharedDoc>
  <HLinks>
    <vt:vector size="30" baseType="variant">
      <vt:variant>
        <vt:i4>4587567</vt:i4>
      </vt:variant>
      <vt:variant>
        <vt:i4>78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54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48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42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18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mw. C.P.N. Baptist-Van Deventer</dc:creator>
  <cp:keywords/>
  <dc:description/>
  <cp:lastModifiedBy>Tijn Schmits</cp:lastModifiedBy>
  <cp:revision>15</cp:revision>
  <cp:lastPrinted>2025-04-07T14:13:00Z</cp:lastPrinted>
  <dcterms:created xsi:type="dcterms:W3CDTF">2025-10-27T09:19:00Z</dcterms:created>
  <dcterms:modified xsi:type="dcterms:W3CDTF">2026-02-13T13:11:00Z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Minuut">
    <vt:lpwstr>Brief</vt:lpwstr>
  </property>
</Properties>
</file>