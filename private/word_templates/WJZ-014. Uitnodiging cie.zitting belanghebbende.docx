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3E0B" w14:textId="77777777" w:rsidR="00F01F8C" w:rsidRDefault="00F01F8C" w:rsidP="00F01F8C">
      <w:pPr>
        <w:rPr>
          <w:lang w:val="en-US"/>
        </w:rPr>
      </w:pPr>
    </w:p>
    <w:p w14:paraId="1B8221B6" w14:textId="77777777" w:rsidR="006D7D29" w:rsidRDefault="006D7D29" w:rsidP="00F01F8C">
      <w:pPr>
        <w:rPr>
          <w:lang w:val="en-US"/>
        </w:rPr>
      </w:pPr>
    </w:p>
    <w:p w14:paraId="6A540461" w14:textId="77777777" w:rsidR="006D7D29" w:rsidRPr="003E5AE2" w:rsidRDefault="006D7D29" w:rsidP="006D7D29">
      <w:pPr>
        <w:pStyle w:val="Retouradres"/>
        <w:rPr>
          <w:lang w:val="de-DE"/>
        </w:rPr>
      </w:pPr>
      <w:r w:rsidRPr="003E5AE2">
        <w:rPr>
          <w:lang w:val="de-DE"/>
        </w:rPr>
        <w:t xml:space="preserve">&gt; Retouradres Postbus 20350 2500 </w:t>
      </w:r>
      <w:proofErr w:type="gramStart"/>
      <w:r w:rsidRPr="003E5AE2">
        <w:rPr>
          <w:lang w:val="de-DE"/>
        </w:rPr>
        <w:t>EJ  Den</w:t>
      </w:r>
      <w:proofErr w:type="gramEnd"/>
      <w:r w:rsidRPr="003E5AE2">
        <w:rPr>
          <w:lang w:val="de-DE"/>
        </w:rPr>
        <w:t xml:space="preserve"> Haag</w:t>
      </w:r>
    </w:p>
    <w:p w14:paraId="3438DF18" w14:textId="77777777" w:rsidR="006D7D29" w:rsidRPr="003E5AE2" w:rsidRDefault="006D7D29" w:rsidP="00BA39E6">
      <w:pPr>
        <w:pStyle w:val="Retouradres"/>
        <w:rPr>
          <w:lang w:val="de-DE"/>
        </w:rPr>
      </w:pPr>
    </w:p>
    <w:p w14:paraId="04D37E1B" w14:textId="2742F416" w:rsidR="00600EC9" w:rsidRDefault="00600EC9" w:rsidP="002F71C9">
      <w:pPr>
        <w:tabs>
          <w:tab w:val="left" w:pos="737"/>
        </w:tabs>
        <w:rPr>
          <w:lang w:val="de-DE"/>
        </w:rPr>
      </w:pPr>
      <w:bookmarkStart w:id="0" w:name="bmkAdresgegevens1"/>
      <w:bookmarkStart w:id="1" w:name="bmkAdresgegevens6"/>
      <w:bookmarkEnd w:id="0"/>
      <w:bookmarkEnd w:id="1"/>
    </w:p>
    <w:p w14:paraId="6D812F59" w14:textId="003884D4" w:rsidR="00AE1C81" w:rsidRPr="00AE1C81" w:rsidRDefault="00522F5F" w:rsidP="00AE1C81">
      <w:pPr>
        <w:rPr>
          <w:szCs w:val="18"/>
        </w:rPr>
      </w:pPr>
      <w:r>
        <w:rPr>
          <w:szCs w:val="18"/>
        </w:rPr>
        <w:t>${NAAM_ADRES}</w:t>
      </w:r>
    </w:p>
    <w:p w14:paraId="4A8644D1" w14:textId="307C071C" w:rsidR="00600EC9" w:rsidRPr="00AE1C81" w:rsidRDefault="00600EC9" w:rsidP="002F71C9">
      <w:pPr>
        <w:tabs>
          <w:tab w:val="left" w:pos="737"/>
        </w:tabs>
      </w:pPr>
    </w:p>
    <w:p w14:paraId="1C0AF45F" w14:textId="77777777" w:rsidR="002F71C9" w:rsidRPr="00AE1C81" w:rsidRDefault="002F71C9" w:rsidP="002F71C9">
      <w:pPr>
        <w:tabs>
          <w:tab w:val="left" w:pos="737"/>
        </w:tabs>
      </w:pPr>
    </w:p>
    <w:p w14:paraId="6B4DB04F" w14:textId="5730ECCE" w:rsidR="00D15464" w:rsidRPr="00AE1C81" w:rsidRDefault="002F71C9" w:rsidP="002F71C9">
      <w:pPr>
        <w:tabs>
          <w:tab w:val="left" w:pos="737"/>
        </w:tabs>
      </w:pPr>
      <w:r w:rsidRPr="00AE1C81">
        <w:t>Datum</w:t>
      </w:r>
      <w:r w:rsidR="00926666" w:rsidRPr="00AE1C81">
        <w:t xml:space="preserve">: </w:t>
      </w:r>
      <w:r w:rsidR="00C95CF6">
        <w:rPr>
          <w:rFonts w:cs="Arial"/>
          <w:szCs w:val="18"/>
        </w:rPr>
        <w:t>${VANDAAG}</w:t>
      </w:r>
    </w:p>
    <w:p w14:paraId="1E71B1B3" w14:textId="6D1D310D" w:rsidR="002F71C9" w:rsidRDefault="002F71C9" w:rsidP="002F71C9">
      <w:pPr>
        <w:tabs>
          <w:tab w:val="left" w:pos="737"/>
        </w:tabs>
      </w:pPr>
      <w:r w:rsidRPr="0078060B">
        <w:t>Betreft</w:t>
      </w:r>
      <w:r>
        <w:t>:</w:t>
      </w:r>
      <w:r w:rsidRPr="0078060B">
        <w:tab/>
      </w:r>
      <w:bookmarkStart w:id="2" w:name="bmkOnderwerp1"/>
      <w:bookmarkStart w:id="3" w:name="bmkOnderwerp2"/>
      <w:bookmarkEnd w:id="2"/>
      <w:bookmarkEnd w:id="3"/>
      <w:r w:rsidR="00D15464">
        <w:t xml:space="preserve">hoorzitting </w:t>
      </w:r>
      <w:proofErr w:type="gramStart"/>
      <w:r w:rsidR="00D15464">
        <w:t>inzake</w:t>
      </w:r>
      <w:proofErr w:type="gramEnd"/>
      <w:r w:rsidR="00D15464">
        <w:t xml:space="preserve"> bezwaar </w:t>
      </w:r>
      <w:r w:rsidR="004F4C8F">
        <w:t>${NAAM_BEZWAARDE}</w:t>
      </w:r>
    </w:p>
    <w:p w14:paraId="0ABAE231" w14:textId="77777777" w:rsidR="002F71C9" w:rsidRDefault="002F71C9" w:rsidP="002F71C9">
      <w:pPr>
        <w:tabs>
          <w:tab w:val="left" w:pos="737"/>
        </w:tabs>
      </w:pPr>
    </w:p>
    <w:p w14:paraId="3E843430" w14:textId="77777777" w:rsidR="002F71C9" w:rsidRDefault="002F71C9" w:rsidP="002F71C9">
      <w:pPr>
        <w:tabs>
          <w:tab w:val="left" w:pos="737"/>
        </w:tabs>
      </w:pPr>
    </w:p>
    <w:p w14:paraId="70D2ECBA" w14:textId="648FF076" w:rsidR="002F71C9" w:rsidRDefault="00600EC9" w:rsidP="002F71C9">
      <w:pPr>
        <w:tabs>
          <w:tab w:val="left" w:pos="737"/>
        </w:tabs>
      </w:pPr>
      <w:r>
        <w:t>Ge</w:t>
      </w:r>
      <w:r w:rsidR="00D15464">
        <w:t xml:space="preserve">achte </w:t>
      </w:r>
      <w:r w:rsidR="001D5851">
        <w:t>lezer,</w:t>
      </w:r>
    </w:p>
    <w:p w14:paraId="66D08CDC" w14:textId="77777777" w:rsidR="002F71C9" w:rsidRDefault="002F71C9" w:rsidP="002F71C9">
      <w:pPr>
        <w:tabs>
          <w:tab w:val="left" w:pos="737"/>
        </w:tabs>
      </w:pPr>
    </w:p>
    <w:p w14:paraId="69B8C656" w14:textId="06CCA0DA" w:rsidR="00D15464" w:rsidRDefault="001D5851" w:rsidP="003C6318">
      <w:r>
        <w:t>O</w:t>
      </w:r>
      <w:r w:rsidR="00D15464">
        <w:t xml:space="preserve">p </w:t>
      </w:r>
      <w:r w:rsidR="00000299" w:rsidRPr="00000299">
        <w:t>${DATUM_ONTVANGEN_BERICHT}</w:t>
      </w:r>
      <w:r w:rsidR="00000299">
        <w:t xml:space="preserve"> </w:t>
      </w:r>
      <w:r>
        <w:t>hebben wij een bezwaarschrift ontvangen van</w:t>
      </w:r>
      <w:r w:rsidR="00AE1C81">
        <w:t xml:space="preserve"> </w:t>
      </w:r>
      <w:r w:rsidR="00000299" w:rsidRPr="00000299">
        <w:t>${NAAM_BEZWAARDE}</w:t>
      </w:r>
      <w:r w:rsidR="00000299">
        <w:t>,</w:t>
      </w:r>
      <w:r>
        <w:t xml:space="preserve"> gericht </w:t>
      </w:r>
      <w:r w:rsidR="00D15464">
        <w:t xml:space="preserve">tegen het besluit van </w:t>
      </w:r>
      <w:r w:rsidR="00397B44" w:rsidRPr="000D5AA7">
        <w:rPr>
          <w:szCs w:val="18"/>
        </w:rPr>
        <w:t>${DATUM_BESTREDEN_BESLUIT}</w:t>
      </w:r>
      <w:r w:rsidRPr="00A70A11">
        <w:rPr>
          <w:color w:val="FF0000"/>
        </w:rPr>
        <w:t xml:space="preserve"> </w:t>
      </w:r>
      <w:r w:rsidR="00D15464">
        <w:t>met kenmerk</w:t>
      </w:r>
      <w:r w:rsidR="00AE1C81" w:rsidRPr="00AE1C81">
        <w:t xml:space="preserve"> </w:t>
      </w:r>
      <w:bookmarkStart w:id="4" w:name="_Hlk221785836"/>
      <w:r w:rsidR="00000299" w:rsidRPr="00000299">
        <w:t>${KENMERK_BESTREDEN_BESLUIT}</w:t>
      </w:r>
      <w:r w:rsidR="00D15464" w:rsidRPr="00AE1C81">
        <w:t xml:space="preserve">. </w:t>
      </w:r>
      <w:bookmarkEnd w:id="4"/>
    </w:p>
    <w:p w14:paraId="709DB917" w14:textId="77777777" w:rsidR="00D15464" w:rsidRDefault="00D15464" w:rsidP="003C6318"/>
    <w:p w14:paraId="6DD29E1D" w14:textId="4D474797" w:rsidR="003C6318" w:rsidRDefault="00D15464" w:rsidP="003C6318">
      <w:r>
        <w:t xml:space="preserve">Op </w:t>
      </w:r>
      <w:r w:rsidR="00AE1C81" w:rsidRPr="00AE1C81">
        <w:rPr>
          <w:highlight w:val="yellow"/>
        </w:rPr>
        <w:t>[Datum hoorzitting]</w:t>
      </w:r>
      <w:r w:rsidRPr="00AE1C81">
        <w:t xml:space="preserve"> </w:t>
      </w:r>
      <w:r>
        <w:t xml:space="preserve">wordt er een commissiehoorzitting gehouden </w:t>
      </w:r>
      <w:proofErr w:type="gramStart"/>
      <w:r>
        <w:t>aangaande</w:t>
      </w:r>
      <w:proofErr w:type="gramEnd"/>
      <w:r>
        <w:t xml:space="preserve"> dit bezwaarschrift. Aangezien u belanghebbende bent bij dit bezwaarschrift </w:t>
      </w:r>
      <w:r w:rsidR="00267D87">
        <w:t>ontvangt u hiervoor</w:t>
      </w:r>
      <w:r>
        <w:t xml:space="preserve"> een uitnodiging</w:t>
      </w:r>
      <w:r w:rsidR="003224F1">
        <w:t>.</w:t>
      </w:r>
    </w:p>
    <w:p w14:paraId="4408BAFE" w14:textId="77777777" w:rsidR="003224F1" w:rsidRDefault="003224F1" w:rsidP="003C6318"/>
    <w:p w14:paraId="1DFA70E0" w14:textId="4890CBFE" w:rsidR="003C6318" w:rsidRDefault="003C6318" w:rsidP="003C6318">
      <w:r>
        <w:t xml:space="preserve">De hoorzitting vindt plaats op </w:t>
      </w:r>
      <w:r w:rsidR="00AE1C81" w:rsidRPr="00AE1C81">
        <w:rPr>
          <w:highlight w:val="yellow"/>
        </w:rPr>
        <w:t>[Datum hoorzitting]</w:t>
      </w:r>
      <w:r w:rsidR="00A70A11">
        <w:t xml:space="preserve"> </w:t>
      </w:r>
      <w:r>
        <w:rPr>
          <w:b/>
          <w:bCs/>
        </w:rPr>
        <w:t xml:space="preserve">om </w:t>
      </w:r>
      <w:r w:rsidR="0004745C">
        <w:rPr>
          <w:b/>
          <w:bCs/>
        </w:rPr>
        <w:t xml:space="preserve">… </w:t>
      </w:r>
      <w:r>
        <w:rPr>
          <w:b/>
          <w:bCs/>
        </w:rPr>
        <w:t>uur</w:t>
      </w:r>
      <w:r>
        <w:t xml:space="preserve"> in het Ministerie van VWS, Parnassusplein 5 te Den Haag. </w:t>
      </w:r>
    </w:p>
    <w:p w14:paraId="2BC9099C" w14:textId="77777777" w:rsidR="003C6318" w:rsidRDefault="003C6318" w:rsidP="003C6318"/>
    <w:p w14:paraId="5A825D0B" w14:textId="77777777" w:rsidR="003C6318" w:rsidRDefault="003C6318" w:rsidP="003C6318">
      <w:r>
        <w:t>Voor de behandeling van het bezwaar wordt 60 minuten uitgetrokken.</w:t>
      </w:r>
    </w:p>
    <w:p w14:paraId="563851C0" w14:textId="77777777" w:rsidR="003C6318" w:rsidRDefault="003C6318" w:rsidP="003C6318"/>
    <w:p w14:paraId="49A51C06" w14:textId="77777777" w:rsidR="003C6318" w:rsidRDefault="003C6318" w:rsidP="003C6318">
      <w:r>
        <w:t>Tijdens de hoorzitting zijn de volgende personen namens de commissie aanwezig:</w:t>
      </w:r>
    </w:p>
    <w:p w14:paraId="5E30F3E2" w14:textId="77777777" w:rsidR="003C6318" w:rsidRDefault="003C6318" w:rsidP="003C6318"/>
    <w:p w14:paraId="64234472" w14:textId="7D5C342A" w:rsidR="001D5851" w:rsidRPr="00806667" w:rsidRDefault="0004745C" w:rsidP="001D5851">
      <w:pPr>
        <w:rPr>
          <w:szCs w:val="18"/>
        </w:rPr>
      </w:pPr>
      <w:r>
        <w:rPr>
          <w:szCs w:val="18"/>
        </w:rPr>
        <w:t>……</w:t>
      </w:r>
      <w:r w:rsidR="001D5851">
        <w:rPr>
          <w:szCs w:val="18"/>
        </w:rPr>
        <w:t>, voorzitter</w:t>
      </w:r>
    </w:p>
    <w:p w14:paraId="3805C44C" w14:textId="57F43476" w:rsidR="001D5851" w:rsidRPr="00806667" w:rsidRDefault="0004745C" w:rsidP="001D5851">
      <w:pPr>
        <w:rPr>
          <w:szCs w:val="18"/>
        </w:rPr>
      </w:pPr>
      <w:r>
        <w:rPr>
          <w:szCs w:val="18"/>
        </w:rPr>
        <w:t>……</w:t>
      </w:r>
      <w:r w:rsidR="001D5851" w:rsidRPr="00CE0559">
        <w:rPr>
          <w:szCs w:val="18"/>
        </w:rPr>
        <w:t xml:space="preserve">, </w:t>
      </w:r>
      <w:r w:rsidR="001D5851" w:rsidRPr="00806667">
        <w:rPr>
          <w:szCs w:val="18"/>
        </w:rPr>
        <w:t>extern lid</w:t>
      </w:r>
    </w:p>
    <w:p w14:paraId="50486D40" w14:textId="24DD72EA" w:rsidR="001D5851" w:rsidRDefault="0004745C" w:rsidP="001D5851">
      <w:pPr>
        <w:rPr>
          <w:szCs w:val="18"/>
        </w:rPr>
      </w:pPr>
      <w:r>
        <w:rPr>
          <w:szCs w:val="18"/>
        </w:rPr>
        <w:t>……</w:t>
      </w:r>
      <w:r w:rsidR="001D5851">
        <w:rPr>
          <w:szCs w:val="18"/>
        </w:rPr>
        <w:t xml:space="preserve">, </w:t>
      </w:r>
      <w:r w:rsidR="001D5851" w:rsidRPr="0044423F">
        <w:rPr>
          <w:szCs w:val="18"/>
        </w:rPr>
        <w:t>ambtelijk lid</w:t>
      </w:r>
      <w:r w:rsidR="001D5851">
        <w:rPr>
          <w:szCs w:val="18"/>
        </w:rPr>
        <w:t xml:space="preserve"> </w:t>
      </w:r>
    </w:p>
    <w:p w14:paraId="059421B2" w14:textId="1528FCB5" w:rsidR="001D5851" w:rsidRDefault="0004745C" w:rsidP="001D5851">
      <w:pPr>
        <w:rPr>
          <w:szCs w:val="18"/>
        </w:rPr>
      </w:pPr>
      <w:r>
        <w:rPr>
          <w:szCs w:val="18"/>
        </w:rPr>
        <w:t>……</w:t>
      </w:r>
      <w:r w:rsidR="001D5851">
        <w:rPr>
          <w:szCs w:val="18"/>
        </w:rPr>
        <w:t>, secretaris</w:t>
      </w:r>
    </w:p>
    <w:p w14:paraId="1EDD5D4B" w14:textId="77777777" w:rsidR="001D5851" w:rsidRDefault="001D5851" w:rsidP="001D5851">
      <w:pPr>
        <w:rPr>
          <w:szCs w:val="18"/>
        </w:rPr>
      </w:pPr>
    </w:p>
    <w:p w14:paraId="18CAAC58" w14:textId="77777777" w:rsidR="003C6318" w:rsidRPr="0049253E" w:rsidRDefault="003C6318" w:rsidP="003C6318">
      <w:pPr>
        <w:rPr>
          <w:b/>
        </w:rPr>
      </w:pPr>
      <w:r w:rsidRPr="0049253E">
        <w:rPr>
          <w:b/>
        </w:rPr>
        <w:t>Om toegang te krijgen tot het ministerie bent u gehouden om zowel deze uitnodiging als een geldig legitimatiebewijs te tonen.</w:t>
      </w:r>
    </w:p>
    <w:p w14:paraId="32426909" w14:textId="77777777" w:rsidR="003C6318" w:rsidRDefault="003C6318" w:rsidP="003C6318"/>
    <w:p w14:paraId="38C45988" w14:textId="77777777" w:rsidR="003C6318" w:rsidRDefault="003C6318" w:rsidP="003C6318">
      <w:r>
        <w:t>Ik verzoek u voorafgaand aan de hoorzitting te wachten in de entreehal bij de receptie. U zult hier worden opgehaald.</w:t>
      </w:r>
    </w:p>
    <w:p w14:paraId="5FAB9963" w14:textId="77777777" w:rsidR="003C6318" w:rsidRDefault="003C6318" w:rsidP="003C6318"/>
    <w:p w14:paraId="552842C8" w14:textId="533790CB" w:rsidR="003C6318" w:rsidRDefault="00BC3DEE" w:rsidP="003C6318">
      <w:r>
        <w:t>Ook</w:t>
      </w:r>
      <w:r w:rsidR="003C6318">
        <w:t xml:space="preserve"> verzoek ik u mij alle namen van de mensen die met u meekomen naar de zitting door te mailen aan </w:t>
      </w:r>
      <w:hyperlink r:id="rId7" w:history="1">
        <w:r w:rsidR="003C6318" w:rsidRPr="00C02847">
          <w:rPr>
            <w:rStyle w:val="Hyperlink"/>
          </w:rPr>
          <w:t>wjz.bezwaarenberoep@minvws.nl</w:t>
        </w:r>
      </w:hyperlink>
      <w:r w:rsidR="003C6318">
        <w:t xml:space="preserve"> </w:t>
      </w:r>
    </w:p>
    <w:p w14:paraId="0496C801" w14:textId="77777777" w:rsidR="003C6318" w:rsidRDefault="003C6318" w:rsidP="003C6318">
      <w:r>
        <w:t>Graag ook deze mensen hun legitimatiebewijs mee laten nemen.</w:t>
      </w:r>
    </w:p>
    <w:p w14:paraId="27837D92" w14:textId="77777777" w:rsidR="003C6318" w:rsidRDefault="003C6318" w:rsidP="003C6318">
      <w:r>
        <w:t>Mensen die niet vooraf zijn aangemeld worden niet toegelaten tot het gebouw.</w:t>
      </w:r>
    </w:p>
    <w:p w14:paraId="7A750E25" w14:textId="77777777" w:rsidR="003C6318" w:rsidRDefault="003C6318" w:rsidP="003C6318"/>
    <w:p w14:paraId="77ACA5E9" w14:textId="77777777" w:rsidR="003C6318" w:rsidRDefault="003C6318" w:rsidP="003C6318">
      <w:r>
        <w:t>Met vriendelijke groet,</w:t>
      </w:r>
    </w:p>
    <w:p w14:paraId="3565E13E" w14:textId="77777777" w:rsidR="003C6318" w:rsidRDefault="003C6318" w:rsidP="003C6318">
      <w:r>
        <w:t>Secretariaat van de Awb-commissie,</w:t>
      </w:r>
    </w:p>
    <w:p w14:paraId="207EDC45" w14:textId="77777777" w:rsidR="0088183A" w:rsidRDefault="0088183A" w:rsidP="006B6E33">
      <w:pPr>
        <w:tabs>
          <w:tab w:val="left" w:pos="-1134"/>
          <w:tab w:val="left" w:pos="-567"/>
          <w:tab w:val="left" w:pos="317"/>
          <w:tab w:val="left" w:pos="593"/>
          <w:tab w:val="left" w:pos="4535"/>
          <w:tab w:val="left" w:pos="6329"/>
        </w:tabs>
      </w:pPr>
    </w:p>
    <w:p w14:paraId="3DD50740" w14:textId="77777777" w:rsidR="00B5213C" w:rsidRDefault="00B5213C" w:rsidP="006B6E33">
      <w:pPr>
        <w:tabs>
          <w:tab w:val="left" w:pos="-1134"/>
          <w:tab w:val="left" w:pos="-567"/>
          <w:tab w:val="left" w:pos="317"/>
          <w:tab w:val="left" w:pos="593"/>
          <w:tab w:val="left" w:pos="4535"/>
          <w:tab w:val="left" w:pos="6329"/>
        </w:tabs>
      </w:pPr>
    </w:p>
    <w:sectPr w:rsidR="00B5213C" w:rsidSect="000150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2268" w:right="2784" w:bottom="1134" w:left="1588" w:header="0" w:footer="970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5B4E" w14:textId="77777777" w:rsidR="007409DA" w:rsidRDefault="007409DA">
      <w:r>
        <w:separator/>
      </w:r>
    </w:p>
  </w:endnote>
  <w:endnote w:type="continuationSeparator" w:id="0">
    <w:p w14:paraId="75468559" w14:textId="77777777" w:rsidR="007409DA" w:rsidRDefault="00740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Univers 45 Light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97491" w14:textId="77777777" w:rsidR="002D70E5" w:rsidRDefault="002D70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F366E" w14:textId="77777777" w:rsidR="002D70E5" w:rsidRDefault="002D70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A4A4E" w14:textId="77777777" w:rsidR="002D70E5" w:rsidRDefault="002D70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4FB67" w14:textId="77777777" w:rsidR="007409DA" w:rsidRDefault="007409DA">
      <w:r>
        <w:separator/>
      </w:r>
    </w:p>
  </w:footnote>
  <w:footnote w:type="continuationSeparator" w:id="0">
    <w:p w14:paraId="31517B1E" w14:textId="77777777" w:rsidR="007409DA" w:rsidRDefault="00740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3CE13" w14:textId="77777777" w:rsidR="002D70E5" w:rsidRDefault="002D70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4E338" w14:textId="77777777" w:rsidR="00B0547F" w:rsidRDefault="00AC384D" w:rsidP="00547DA8">
    <w:pPr>
      <w:pStyle w:val="Header"/>
      <w:tabs>
        <w:tab w:val="clear" w:pos="4320"/>
        <w:tab w:val="clear" w:pos="86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3DE6EB" wp14:editId="17D09B2B">
              <wp:simplePos x="0" y="0"/>
              <wp:positionH relativeFrom="column">
                <wp:posOffset>4928870</wp:posOffset>
              </wp:positionH>
              <wp:positionV relativeFrom="paragraph">
                <wp:posOffset>9783445</wp:posOffset>
              </wp:positionV>
              <wp:extent cx="1263650" cy="342900"/>
              <wp:effectExtent l="4445" t="1270" r="0" b="0"/>
              <wp:wrapNone/>
              <wp:docPr id="4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365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E06CFE" w14:textId="77777777" w:rsidR="00B0547F" w:rsidRDefault="00B0547F" w:rsidP="00547DA8">
                          <w:pPr>
                            <w:pStyle w:val="Afzendgegevens"/>
                          </w:pPr>
                          <w:r>
                            <w:t xml:space="preserve">Pagina </w:t>
                          </w:r>
                          <w:r w:rsidR="002243E2">
                            <w:rPr>
                              <w:noProof/>
                            </w:rPr>
                            <w:fldChar w:fldCharType="begin"/>
                          </w:r>
                          <w:r w:rsidR="002243E2">
                            <w:rPr>
                              <w:noProof/>
                            </w:rPr>
                            <w:instrText xml:space="preserve"> PAGE   \* MERGEFORMAT </w:instrText>
                          </w:r>
                          <w:r w:rsidR="002243E2">
                            <w:rPr>
                              <w:noProof/>
                            </w:rPr>
                            <w:fldChar w:fldCharType="separate"/>
                          </w:r>
                          <w:r w:rsidR="00D15464">
                            <w:rPr>
                              <w:noProof/>
                            </w:rPr>
                            <w:t>2</w:t>
                          </w:r>
                          <w:r w:rsidR="002243E2"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van </w:t>
                          </w:r>
                          <w:r w:rsidR="002243E2">
                            <w:rPr>
                              <w:noProof/>
                            </w:rPr>
                            <w:fldChar w:fldCharType="begin"/>
                          </w:r>
                          <w:r w:rsidR="002243E2"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 w:rsidR="002243E2">
                            <w:rPr>
                              <w:noProof/>
                            </w:rPr>
                            <w:fldChar w:fldCharType="separate"/>
                          </w:r>
                          <w:r w:rsidR="00D15464">
                            <w:rPr>
                              <w:noProof/>
                            </w:rPr>
                            <w:t>2</w:t>
                          </w:r>
                          <w:r w:rsidR="002243E2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3DE6EB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88.1pt;margin-top:770.35pt;width:99.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" stroked="f">
              <v:textbox inset="0,0,0,0">
                <w:txbxContent>
                  <w:p w14:paraId="1AE06CFE" w14:textId="77777777" w:rsidR="00B0547F" w:rsidRDefault="00B0547F" w:rsidP="00547DA8">
                    <w:pPr>
                      <w:pStyle w:val="Afzendgegevens"/>
                    </w:pPr>
                    <w:r>
                      <w:t xml:space="preserve">Pagina </w:t>
                    </w:r>
                    <w:r w:rsidR="002243E2">
                      <w:rPr>
                        <w:noProof/>
                      </w:rPr>
                      <w:fldChar w:fldCharType="begin"/>
                    </w:r>
                    <w:r w:rsidR="002243E2">
                      <w:rPr>
                        <w:noProof/>
                      </w:rPr>
                      <w:instrText xml:space="preserve"> PAGE   \* MERGEFORMAT </w:instrText>
                    </w:r>
                    <w:r w:rsidR="002243E2">
                      <w:rPr>
                        <w:noProof/>
                      </w:rPr>
                      <w:fldChar w:fldCharType="separate"/>
                    </w:r>
                    <w:r w:rsidR="00D15464">
                      <w:rPr>
                        <w:noProof/>
                      </w:rPr>
                      <w:t>2</w:t>
                    </w:r>
                    <w:r w:rsidR="002243E2">
                      <w:rPr>
                        <w:noProof/>
                      </w:rPr>
                      <w:fldChar w:fldCharType="end"/>
                    </w:r>
                    <w:r>
                      <w:t xml:space="preserve"> van </w:t>
                    </w:r>
                    <w:r w:rsidR="002243E2">
                      <w:rPr>
                        <w:noProof/>
                      </w:rPr>
                      <w:fldChar w:fldCharType="begin"/>
                    </w:r>
                    <w:r w:rsidR="002243E2">
                      <w:rPr>
                        <w:noProof/>
                      </w:rPr>
                      <w:instrText xml:space="preserve"> NUMPAGES   \* MERGEFORMAT </w:instrText>
                    </w:r>
                    <w:r w:rsidR="002243E2">
                      <w:rPr>
                        <w:noProof/>
                      </w:rPr>
                      <w:fldChar w:fldCharType="separate"/>
                    </w:r>
                    <w:r w:rsidR="00D15464">
                      <w:rPr>
                        <w:noProof/>
                      </w:rPr>
                      <w:t>2</w:t>
                    </w:r>
                    <w:r w:rsidR="002243E2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1CDAC32" w14:textId="77777777" w:rsidR="00B0547F" w:rsidRDefault="00AC384D" w:rsidP="009123A3">
    <w:pPr>
      <w:pStyle w:val="Header"/>
      <w:tabs>
        <w:tab w:val="clear" w:pos="4320"/>
        <w:tab w:val="clear" w:pos="8640"/>
      </w:tabs>
      <w:spacing w:after="263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DD7346" wp14:editId="229C162E">
              <wp:simplePos x="0" y="0"/>
              <wp:positionH relativeFrom="margin">
                <wp:posOffset>4928870</wp:posOffset>
              </wp:positionH>
              <wp:positionV relativeFrom="paragraph">
                <wp:posOffset>1287780</wp:posOffset>
              </wp:positionV>
              <wp:extent cx="1263650" cy="8392160"/>
              <wp:effectExtent l="4445" t="1905" r="0" b="0"/>
              <wp:wrapSquare wrapText="bothSides"/>
              <wp:docPr id="3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3650" cy="8392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9005E" w14:textId="69120327" w:rsidR="00B0547F" w:rsidRDefault="00B0547F" w:rsidP="00330BC7">
                          <w:pPr>
                            <w:pStyle w:val="Afzendgegevenskopjes"/>
                          </w:pPr>
                          <w:r>
                            <w:fldChar w:fldCharType="begin"/>
                          </w:r>
                          <w:r>
                            <w:instrText xml:space="preserve"> </w:instrText>
                          </w:r>
                          <w:r w:rsidRPr="00330BC7">
                            <w:instrText>bmkDirectie</w:instrText>
                          </w:r>
                          <w: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="00EA67F4">
                            <w:t>Wetgeving en Juridische Zaken</w:t>
                          </w:r>
                          <w:r>
                            <w:fldChar w:fldCharType="end"/>
                          </w:r>
                        </w:p>
                        <w:p w14:paraId="059013A8" w14:textId="77777777" w:rsidR="00B0547F" w:rsidRDefault="00B0547F" w:rsidP="00330BC7">
                          <w:pPr>
                            <w:pStyle w:val="Afzendgegevenswitregel2"/>
                          </w:pPr>
                        </w:p>
                        <w:p w14:paraId="034ED107" w14:textId="77777777" w:rsidR="00B0547F" w:rsidRDefault="00B0547F" w:rsidP="00330BC7">
                          <w:pPr>
                            <w:pStyle w:val="Afzendgegevenskopjes"/>
                          </w:pPr>
                          <w:r>
                            <w:t>Ons kenmerk</w:t>
                          </w:r>
                        </w:p>
                        <w:p w14:paraId="01B5A77A" w14:textId="39FD879C" w:rsidR="00B0547F" w:rsidRDefault="00EA67F4" w:rsidP="00112700">
                          <w:pPr>
                            <w:pStyle w:val="Afzendgegevens"/>
                          </w:pPr>
                          <w:fldSimple w:instr=" bmkKenmerk ">
                            <w:r>
                              <w:t>DWJZ-</w:t>
                            </w:r>
                          </w:fldSimple>
                        </w:p>
                      </w:txbxContent>
                    </wps:txbx>
                    <wps:bodyPr rot="0" vert="horz" wrap="square" lIns="0" tIns="565404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DD7346" id="Text Box 12" o:spid="_x0000_s1027" type="#_x0000_t202" style="position:absolute;margin-left:388.1pt;margin-top:101.4pt;width:99.5pt;height:660.8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" stroked="f">
              <v:textbox inset="0,44.52pt,0,0">
                <w:txbxContent>
                  <w:p w14:paraId="62F9005E" w14:textId="69120327" w:rsidR="00B0547F" w:rsidRDefault="00B0547F" w:rsidP="00330BC7">
                    <w:pPr>
                      <w:pStyle w:val="Afzendgegevenskopjes"/>
                    </w:pPr>
                    <w:r>
                      <w:fldChar w:fldCharType="begin"/>
                    </w:r>
                    <w:r>
                      <w:instrText xml:space="preserve"> </w:instrText>
                    </w:r>
                    <w:r w:rsidRPr="00330BC7">
                      <w:instrText>bmkDirectie</w:instrText>
                    </w:r>
                    <w:r>
                      <w:instrText xml:space="preserve"> </w:instrText>
                    </w:r>
                    <w:r>
                      <w:fldChar w:fldCharType="separate"/>
                    </w:r>
                    <w:r w:rsidR="00EA67F4">
                      <w:t>Wetgeving en Juridische Zaken</w:t>
                    </w:r>
                    <w:r>
                      <w:fldChar w:fldCharType="end"/>
                    </w:r>
                  </w:p>
                  <w:p w14:paraId="059013A8" w14:textId="77777777" w:rsidR="00B0547F" w:rsidRDefault="00B0547F" w:rsidP="00330BC7">
                    <w:pPr>
                      <w:pStyle w:val="Afzendgegevenswitregel2"/>
                    </w:pPr>
                  </w:p>
                  <w:p w14:paraId="034ED107" w14:textId="77777777" w:rsidR="00B0547F" w:rsidRDefault="00B0547F" w:rsidP="00330BC7">
                    <w:pPr>
                      <w:pStyle w:val="Afzendgegevenskopjes"/>
                    </w:pPr>
                    <w:r>
                      <w:t>Ons kenmerk</w:t>
                    </w:r>
                  </w:p>
                  <w:p w14:paraId="01B5A77A" w14:textId="39FD879C" w:rsidR="00B0547F" w:rsidRDefault="00EA67F4" w:rsidP="00112700">
                    <w:pPr>
                      <w:pStyle w:val="Afzendgegevens"/>
                    </w:pPr>
                    <w:fldSimple w:instr=" bmkKenmerk ">
                      <w:r>
                        <w:t>DWJZ-</w:t>
                      </w:r>
                    </w:fldSimple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1D" w14:textId="77777777" w:rsidR="00B0547F" w:rsidRDefault="00AC384D" w:rsidP="00BD6C0B">
    <w:pPr>
      <w:pStyle w:val="Header"/>
      <w:tabs>
        <w:tab w:val="clear" w:pos="4320"/>
        <w:tab w:val="clear" w:pos="8640"/>
        <w:tab w:val="left" w:pos="652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90B9CB4" wp14:editId="2D8795DC">
              <wp:simplePos x="0" y="0"/>
              <wp:positionH relativeFrom="column">
                <wp:posOffset>4928870</wp:posOffset>
              </wp:positionH>
              <wp:positionV relativeFrom="paragraph">
                <wp:posOffset>9783445</wp:posOffset>
              </wp:positionV>
              <wp:extent cx="1263650" cy="342900"/>
              <wp:effectExtent l="4445" t="1270" r="0" b="0"/>
              <wp:wrapNone/>
              <wp:docPr id="2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365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9691E4" w14:textId="77777777" w:rsidR="00B0547F" w:rsidRDefault="00B0547F" w:rsidP="00F3335C">
                          <w:pPr>
                            <w:pStyle w:val="Afzendgegevens"/>
                          </w:pPr>
                          <w:r>
                            <w:t xml:space="preserve">Pagina </w:t>
                          </w:r>
                          <w:r w:rsidR="002243E2">
                            <w:rPr>
                              <w:noProof/>
                            </w:rPr>
                            <w:fldChar w:fldCharType="begin"/>
                          </w:r>
                          <w:r w:rsidR="002243E2">
                            <w:rPr>
                              <w:noProof/>
                            </w:rPr>
                            <w:instrText xml:space="preserve"> PAGE   \* MERGEFORMAT </w:instrText>
                          </w:r>
                          <w:r w:rsidR="002243E2">
                            <w:rPr>
                              <w:noProof/>
                            </w:rPr>
                            <w:fldChar w:fldCharType="separate"/>
                          </w:r>
                          <w:r w:rsidR="00267D87">
                            <w:rPr>
                              <w:noProof/>
                            </w:rPr>
                            <w:t>1</w:t>
                          </w:r>
                          <w:r w:rsidR="002243E2"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van </w:t>
                          </w:r>
                          <w:r w:rsidR="002243E2">
                            <w:rPr>
                              <w:noProof/>
                            </w:rPr>
                            <w:fldChar w:fldCharType="begin"/>
                          </w:r>
                          <w:r w:rsidR="002243E2"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 w:rsidR="002243E2">
                            <w:rPr>
                              <w:noProof/>
                            </w:rPr>
                            <w:fldChar w:fldCharType="separate"/>
                          </w:r>
                          <w:r w:rsidR="00267D87">
                            <w:rPr>
                              <w:noProof/>
                            </w:rPr>
                            <w:t>1</w:t>
                          </w:r>
                          <w:r w:rsidR="002243E2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0B9CB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8" type="#_x0000_t202" style="position:absolute;margin-left:388.1pt;margin-top:770.35pt;width:99.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" stroked="f">
              <v:textbox inset="0,0,0,0">
                <w:txbxContent>
                  <w:p w14:paraId="1D9691E4" w14:textId="77777777" w:rsidR="00B0547F" w:rsidRDefault="00B0547F" w:rsidP="00F3335C">
                    <w:pPr>
                      <w:pStyle w:val="Afzendgegevens"/>
                    </w:pPr>
                    <w:r>
                      <w:t xml:space="preserve">Pagina </w:t>
                    </w:r>
                    <w:r w:rsidR="002243E2">
                      <w:rPr>
                        <w:noProof/>
                      </w:rPr>
                      <w:fldChar w:fldCharType="begin"/>
                    </w:r>
                    <w:r w:rsidR="002243E2">
                      <w:rPr>
                        <w:noProof/>
                      </w:rPr>
                      <w:instrText xml:space="preserve"> PAGE   \* MERGEFORMAT </w:instrText>
                    </w:r>
                    <w:r w:rsidR="002243E2">
                      <w:rPr>
                        <w:noProof/>
                      </w:rPr>
                      <w:fldChar w:fldCharType="separate"/>
                    </w:r>
                    <w:r w:rsidR="00267D87">
                      <w:rPr>
                        <w:noProof/>
                      </w:rPr>
                      <w:t>1</w:t>
                    </w:r>
                    <w:r w:rsidR="002243E2">
                      <w:rPr>
                        <w:noProof/>
                      </w:rPr>
                      <w:fldChar w:fldCharType="end"/>
                    </w:r>
                    <w:r>
                      <w:t xml:space="preserve"> van </w:t>
                    </w:r>
                    <w:r w:rsidR="002243E2">
                      <w:rPr>
                        <w:noProof/>
                      </w:rPr>
                      <w:fldChar w:fldCharType="begin"/>
                    </w:r>
                    <w:r w:rsidR="002243E2">
                      <w:rPr>
                        <w:noProof/>
                      </w:rPr>
                      <w:instrText xml:space="preserve"> NUMPAGES   \* MERGEFORMAT </w:instrText>
                    </w:r>
                    <w:r w:rsidR="002243E2">
                      <w:rPr>
                        <w:noProof/>
                      </w:rPr>
                      <w:fldChar w:fldCharType="separate"/>
                    </w:r>
                    <w:r w:rsidR="00267D87">
                      <w:rPr>
                        <w:noProof/>
                      </w:rPr>
                      <w:t>1</w:t>
                    </w:r>
                    <w:r w:rsidR="002243E2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91"/>
      <w:gridCol w:w="2619"/>
    </w:tblGrid>
    <w:tr w:rsidR="006309DC" w14:paraId="194A33FF" w14:textId="77777777" w:rsidTr="008F132A">
      <w:tc>
        <w:tcPr>
          <w:tcW w:w="6591" w:type="dxa"/>
          <w:tcBorders>
            <w:top w:val="nil"/>
            <w:left w:val="nil"/>
            <w:bottom w:val="nil"/>
            <w:right w:val="nil"/>
          </w:tcBorders>
        </w:tcPr>
        <w:p w14:paraId="1ACB2E76" w14:textId="77777777" w:rsidR="004911CB" w:rsidRPr="006309DC" w:rsidRDefault="004911CB" w:rsidP="004911CB">
          <w:r w:rsidRPr="006309DC">
            <w:t>VWS-commissie</w:t>
          </w:r>
        </w:p>
        <w:p w14:paraId="7FC21DCF" w14:textId="77777777" w:rsidR="006309DC" w:rsidRPr="004911CB" w:rsidRDefault="004911CB" w:rsidP="004911CB">
          <w:pPr>
            <w:pStyle w:val="HoofdjesZwart"/>
            <w:rPr>
              <w:rFonts w:ascii="Verdana" w:hAnsi="Verdana"/>
              <w:sz w:val="18"/>
              <w:szCs w:val="18"/>
            </w:rPr>
          </w:pPr>
          <w:proofErr w:type="gramStart"/>
          <w:r w:rsidRPr="004911CB">
            <w:rPr>
              <w:rFonts w:ascii="Verdana" w:hAnsi="Verdana"/>
              <w:sz w:val="18"/>
              <w:szCs w:val="18"/>
            </w:rPr>
            <w:t>bezwaarschriften</w:t>
          </w:r>
          <w:proofErr w:type="gramEnd"/>
          <w:r w:rsidRPr="004911CB">
            <w:rPr>
              <w:rFonts w:ascii="Verdana" w:hAnsi="Verdana"/>
              <w:sz w:val="18"/>
              <w:szCs w:val="18"/>
            </w:rPr>
            <w:t xml:space="preserve"> </w:t>
          </w:r>
          <w:proofErr w:type="spellStart"/>
          <w:r w:rsidRPr="004911CB">
            <w:rPr>
              <w:rFonts w:ascii="Verdana" w:hAnsi="Verdana"/>
              <w:sz w:val="18"/>
              <w:szCs w:val="18"/>
            </w:rPr>
            <w:t>Awb</w:t>
          </w:r>
          <w:proofErr w:type="spellEnd"/>
        </w:p>
      </w:tc>
      <w:tc>
        <w:tcPr>
          <w:tcW w:w="2619" w:type="dxa"/>
          <w:tcBorders>
            <w:top w:val="nil"/>
            <w:left w:val="nil"/>
            <w:bottom w:val="nil"/>
            <w:right w:val="nil"/>
          </w:tcBorders>
        </w:tcPr>
        <w:p w14:paraId="54FE9033" w14:textId="77777777" w:rsidR="006309DC" w:rsidRPr="006309DC" w:rsidRDefault="006309DC" w:rsidP="008F132A"/>
        <w:p w14:paraId="44EED410" w14:textId="77777777" w:rsidR="006309DC" w:rsidRPr="006309DC" w:rsidRDefault="006309DC" w:rsidP="008F132A"/>
      </w:tc>
    </w:tr>
  </w:tbl>
  <w:p w14:paraId="4EB96A5E" w14:textId="77777777" w:rsidR="00B0547F" w:rsidRDefault="00AC384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8CE50D" wp14:editId="5B46404E">
              <wp:simplePos x="0" y="0"/>
              <wp:positionH relativeFrom="margin">
                <wp:posOffset>4910455</wp:posOffset>
              </wp:positionH>
              <wp:positionV relativeFrom="paragraph">
                <wp:posOffset>1190625</wp:posOffset>
              </wp:positionV>
              <wp:extent cx="1500505" cy="8479790"/>
              <wp:effectExtent l="0" t="0" r="4445" b="16510"/>
              <wp:wrapSquare wrapText="bothSides"/>
              <wp:docPr id="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0505" cy="8479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69F8A1" w14:textId="617CC3A9" w:rsidR="00AE1C81" w:rsidRPr="003C5A7D" w:rsidRDefault="0040204E" w:rsidP="00AE1C81">
                          <w:pPr>
                            <w:pStyle w:val="Afzendgegevenskopjes"/>
                          </w:pPr>
                          <w:bookmarkStart w:id="5" w:name="bmkDirectie"/>
                          <w:r>
                            <w:t xml:space="preserve">Directie </w:t>
                          </w:r>
                          <w:r w:rsidR="00AE1C81">
                            <w:t>Wetgeving en Juridische Zaken</w:t>
                          </w:r>
                          <w:bookmarkEnd w:id="5"/>
                        </w:p>
                        <w:p w14:paraId="3273FE79" w14:textId="77777777" w:rsidR="00AE1C81" w:rsidRDefault="00AE1C81" w:rsidP="00AE1C81">
                          <w:pPr>
                            <w:pStyle w:val="Afzendgegevenswitregel1"/>
                          </w:pPr>
                        </w:p>
                        <w:p w14:paraId="26F63476" w14:textId="77777777" w:rsidR="00AE1C81" w:rsidRDefault="00AE1C81" w:rsidP="00AE1C81">
                          <w:pPr>
                            <w:pStyle w:val="Afzendgegevens"/>
                          </w:pPr>
                          <w:r>
                            <w:t>Bezoekadres:</w:t>
                          </w:r>
                        </w:p>
                        <w:p w14:paraId="4E4757CD" w14:textId="77777777" w:rsidR="00AE1C81" w:rsidRPr="00637B39" w:rsidRDefault="00AE1C81" w:rsidP="00AE1C81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proofErr w:type="spellStart"/>
                          <w:r w:rsidRPr="00637B39">
                            <w:rPr>
                              <w:lang w:val="de-DE"/>
                            </w:rPr>
                            <w:t>Parnassusplein</w:t>
                          </w:r>
                          <w:proofErr w:type="spellEnd"/>
                          <w:r w:rsidRPr="00637B39">
                            <w:rPr>
                              <w:lang w:val="de-DE"/>
                            </w:rPr>
                            <w:t xml:space="preserve"> 5</w:t>
                          </w:r>
                        </w:p>
                        <w:p w14:paraId="22003183" w14:textId="77777777" w:rsidR="00AE1C81" w:rsidRPr="00637B39" w:rsidRDefault="00AE1C81" w:rsidP="00AE1C81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r w:rsidRPr="00637B39">
                            <w:rPr>
                              <w:lang w:val="de-DE"/>
                            </w:rPr>
                            <w:t xml:space="preserve">2511 </w:t>
                          </w:r>
                          <w:proofErr w:type="gramStart"/>
                          <w:r w:rsidRPr="00637B39">
                            <w:rPr>
                              <w:lang w:val="de-DE"/>
                            </w:rPr>
                            <w:t>VX  Den</w:t>
                          </w:r>
                          <w:proofErr w:type="gramEnd"/>
                          <w:r w:rsidRPr="00637B39">
                            <w:rPr>
                              <w:lang w:val="de-DE"/>
                            </w:rPr>
                            <w:t xml:space="preserve"> Haag</w:t>
                          </w:r>
                        </w:p>
                        <w:p w14:paraId="7C78207D" w14:textId="77777777" w:rsidR="00AE1C81" w:rsidRPr="00637B39" w:rsidRDefault="00AE1C81" w:rsidP="00AE1C81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r w:rsidRPr="00637B39">
                            <w:rPr>
                              <w:lang w:val="de-DE"/>
                            </w:rPr>
                            <w:t>T</w:t>
                          </w:r>
                          <w:r w:rsidRPr="00637B39">
                            <w:rPr>
                              <w:lang w:val="de-DE"/>
                            </w:rPr>
                            <w:tab/>
                            <w:t>070 340 79 11</w:t>
                          </w:r>
                        </w:p>
                        <w:p w14:paraId="27835A91" w14:textId="77777777" w:rsidR="00AE1C81" w:rsidRPr="008542A6" w:rsidRDefault="00AE1C81" w:rsidP="00AE1C81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</w:p>
                        <w:p w14:paraId="75362997" w14:textId="77777777" w:rsidR="00AE1C81" w:rsidRDefault="00AE1C81" w:rsidP="00AE1C81">
                          <w:pPr>
                            <w:pStyle w:val="Afzendgegevens"/>
                          </w:pPr>
                          <w:proofErr w:type="gramStart"/>
                          <w:r>
                            <w:t>www.minvws.nl</w:t>
                          </w:r>
                          <w:proofErr w:type="gramEnd"/>
                        </w:p>
                        <w:p w14:paraId="39E6798C" w14:textId="77777777" w:rsidR="00AE1C81" w:rsidRDefault="00AE1C81" w:rsidP="00AE1C81">
                          <w:pPr>
                            <w:pStyle w:val="Afzendgegevenswitregel1"/>
                          </w:pPr>
                        </w:p>
                        <w:p w14:paraId="59D1B4B8" w14:textId="77777777" w:rsidR="00AE1C81" w:rsidRPr="003C5A7D" w:rsidRDefault="00AE1C81" w:rsidP="00AE1C81">
                          <w:pPr>
                            <w:pStyle w:val="Afzendgegevenskopjes"/>
                          </w:pPr>
                          <w:r>
                            <w:t>Inlichtingen bij</w:t>
                          </w:r>
                        </w:p>
                        <w:p w14:paraId="5D0ECDE9" w14:textId="77777777" w:rsidR="00AE1C81" w:rsidRPr="00F0049F" w:rsidRDefault="00AE1C81" w:rsidP="00AE1C81">
                          <w:pPr>
                            <w:pStyle w:val="Afzendgegevens"/>
                            <w:tabs>
                              <w:tab w:val="left" w:pos="170"/>
                            </w:tabs>
                          </w:pPr>
                          <w:bookmarkStart w:id="6" w:name="bmkInlichtingenBij"/>
                          <w:bookmarkEnd w:id="6"/>
                          <w:r w:rsidRPr="00F0049F">
                            <w:t>Balie bezwaar en beroep</w:t>
                          </w:r>
                        </w:p>
                        <w:p w14:paraId="1BFE4009" w14:textId="77777777" w:rsidR="00AE1C81" w:rsidRPr="008542A6" w:rsidRDefault="00AE1C81" w:rsidP="00AE1C81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r w:rsidRPr="008542A6">
                            <w:rPr>
                              <w:lang w:val="de-DE"/>
                            </w:rPr>
                            <w:t>T</w:t>
                          </w:r>
                          <w:r w:rsidRPr="008542A6">
                            <w:rPr>
                              <w:lang w:val="de-DE"/>
                            </w:rPr>
                            <w:tab/>
                            <w:t xml:space="preserve">070 340 </w:t>
                          </w:r>
                          <w:bookmarkStart w:id="7" w:name="bmkDoorkiesnummer"/>
                          <w:bookmarkEnd w:id="7"/>
                          <w:r w:rsidRPr="008542A6">
                            <w:rPr>
                              <w:lang w:val="de-DE"/>
                            </w:rPr>
                            <w:t>54 00</w:t>
                          </w:r>
                        </w:p>
                        <w:p w14:paraId="7BA30F69" w14:textId="03EB4B53" w:rsidR="00AE1C81" w:rsidRPr="008542A6" w:rsidRDefault="00AE1C81" w:rsidP="00AE1C81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hyperlink r:id="rId1" w:history="1">
                            <w:r w:rsidRPr="008542A6">
                              <w:rPr>
                                <w:rStyle w:val="Hyperlink"/>
                                <w:lang w:val="de-DE"/>
                              </w:rPr>
                              <w:t>wjz.bezwaarenberoep@minvws.nl</w:t>
                            </w:r>
                          </w:hyperlink>
                        </w:p>
                        <w:p w14:paraId="5449D00E" w14:textId="77777777" w:rsidR="00B0547F" w:rsidRPr="001D5851" w:rsidRDefault="00B0547F" w:rsidP="00C45528">
                          <w:pPr>
                            <w:pStyle w:val="Afzendgegevenswitregel2"/>
                          </w:pPr>
                        </w:p>
                        <w:p w14:paraId="2EBF9429" w14:textId="77777777" w:rsidR="00B0547F" w:rsidRPr="003C5A7D" w:rsidRDefault="00B0547F" w:rsidP="00A77879">
                          <w:pPr>
                            <w:pStyle w:val="Afzendgegevenskopjes"/>
                          </w:pPr>
                          <w:r w:rsidRPr="003C5A7D">
                            <w:t>Ons kenmerk</w:t>
                          </w:r>
                        </w:p>
                        <w:p w14:paraId="711E8081" w14:textId="77777777" w:rsidR="002D70E5" w:rsidRPr="008542A6" w:rsidRDefault="002D70E5" w:rsidP="002D70E5">
                          <w:pPr>
                            <w:pStyle w:val="Afzendgegevens"/>
                            <w:rPr>
                              <w:noProof/>
                            </w:rPr>
                          </w:pPr>
                          <w:bookmarkStart w:id="8" w:name="bmkBijlagen"/>
                          <w:bookmarkStart w:id="9" w:name="bmkUwBrief"/>
                          <w:bookmarkStart w:id="10" w:name="_Hlk221786180"/>
                          <w:bookmarkEnd w:id="8"/>
                          <w:bookmarkEnd w:id="9"/>
                          <w:r>
                            <w:rPr>
                              <w:noProof/>
                            </w:rPr>
                            <w:t>${KENMERK_ZVS_NUMMER}</w:t>
                          </w:r>
                        </w:p>
                        <w:bookmarkEnd w:id="10"/>
                        <w:p w14:paraId="24A26A3D" w14:textId="77777777" w:rsidR="00B0547F" w:rsidRDefault="00B0547F" w:rsidP="00040584">
                          <w:pPr>
                            <w:pStyle w:val="Afzendgegevens"/>
                          </w:pPr>
                        </w:p>
                        <w:p w14:paraId="05D268DA" w14:textId="77777777" w:rsidR="00B0547F" w:rsidRDefault="00B0547F" w:rsidP="00040584">
                          <w:pPr>
                            <w:pStyle w:val="Afzendgegevenswitregel1"/>
                          </w:pPr>
                        </w:p>
                        <w:p w14:paraId="740D19A1" w14:textId="77777777" w:rsidR="00B0547F" w:rsidRPr="00C45528" w:rsidRDefault="00B0547F" w:rsidP="00C45528">
                          <w:pPr>
                            <w:pStyle w:val="Afzendgegevens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Correspondentie uitsluitend richten aan het retouradres met vermelding van de datum en het kenmerk van deze brief.</w:t>
                          </w:r>
                        </w:p>
                      </w:txbxContent>
                    </wps:txbx>
                    <wps:bodyPr rot="0" vert="horz" wrap="square" lIns="0" tIns="540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8CE50D" id="Text Box 11" o:spid="_x0000_s1029" type="#_x0000_t202" style="position:absolute;margin-left:386.65pt;margin-top:93.75pt;width:118.15pt;height:667.7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" filled="f" stroked="f">
              <v:textbox inset="0,15mm,0,0">
                <w:txbxContent>
                  <w:p w14:paraId="2E69F8A1" w14:textId="617CC3A9" w:rsidR="00AE1C81" w:rsidRPr="003C5A7D" w:rsidRDefault="0040204E" w:rsidP="00AE1C81">
                    <w:pPr>
                      <w:pStyle w:val="Afzendgegevenskopjes"/>
                    </w:pPr>
                    <w:bookmarkStart w:id="11" w:name="bmkDirectie"/>
                    <w:r>
                      <w:t xml:space="preserve">Directie </w:t>
                    </w:r>
                    <w:r w:rsidR="00AE1C81">
                      <w:t>Wetgeving en Juridische Zaken</w:t>
                    </w:r>
                    <w:bookmarkEnd w:id="11"/>
                  </w:p>
                  <w:p w14:paraId="3273FE79" w14:textId="77777777" w:rsidR="00AE1C81" w:rsidRDefault="00AE1C81" w:rsidP="00AE1C81">
                    <w:pPr>
                      <w:pStyle w:val="Afzendgegevenswitregel1"/>
                    </w:pPr>
                  </w:p>
                  <w:p w14:paraId="26F63476" w14:textId="77777777" w:rsidR="00AE1C81" w:rsidRDefault="00AE1C81" w:rsidP="00AE1C81">
                    <w:pPr>
                      <w:pStyle w:val="Afzendgegevens"/>
                    </w:pPr>
                    <w:r>
                      <w:t>Bezoekadres:</w:t>
                    </w:r>
                  </w:p>
                  <w:p w14:paraId="4E4757CD" w14:textId="77777777" w:rsidR="00AE1C81" w:rsidRPr="00637B39" w:rsidRDefault="00AE1C81" w:rsidP="00AE1C81">
                    <w:pPr>
                      <w:pStyle w:val="Afzendgegevens"/>
                      <w:rPr>
                        <w:lang w:val="de-DE"/>
                      </w:rPr>
                    </w:pPr>
                    <w:proofErr w:type="spellStart"/>
                    <w:r w:rsidRPr="00637B39">
                      <w:rPr>
                        <w:lang w:val="de-DE"/>
                      </w:rPr>
                      <w:t>Parnassusplein</w:t>
                    </w:r>
                    <w:proofErr w:type="spellEnd"/>
                    <w:r w:rsidRPr="00637B39">
                      <w:rPr>
                        <w:lang w:val="de-DE"/>
                      </w:rPr>
                      <w:t xml:space="preserve"> 5</w:t>
                    </w:r>
                  </w:p>
                  <w:p w14:paraId="22003183" w14:textId="77777777" w:rsidR="00AE1C81" w:rsidRPr="00637B39" w:rsidRDefault="00AE1C81" w:rsidP="00AE1C81">
                    <w:pPr>
                      <w:pStyle w:val="Afzendgegevens"/>
                      <w:rPr>
                        <w:lang w:val="de-DE"/>
                      </w:rPr>
                    </w:pPr>
                    <w:r w:rsidRPr="00637B39">
                      <w:rPr>
                        <w:lang w:val="de-DE"/>
                      </w:rPr>
                      <w:t xml:space="preserve">2511 </w:t>
                    </w:r>
                    <w:proofErr w:type="gramStart"/>
                    <w:r w:rsidRPr="00637B39">
                      <w:rPr>
                        <w:lang w:val="de-DE"/>
                      </w:rPr>
                      <w:t>VX  Den</w:t>
                    </w:r>
                    <w:proofErr w:type="gramEnd"/>
                    <w:r w:rsidRPr="00637B39">
                      <w:rPr>
                        <w:lang w:val="de-DE"/>
                      </w:rPr>
                      <w:t xml:space="preserve"> Haag</w:t>
                    </w:r>
                  </w:p>
                  <w:p w14:paraId="7C78207D" w14:textId="77777777" w:rsidR="00AE1C81" w:rsidRPr="00637B39" w:rsidRDefault="00AE1C81" w:rsidP="00AE1C81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r w:rsidRPr="00637B39">
                      <w:rPr>
                        <w:lang w:val="de-DE"/>
                      </w:rPr>
                      <w:t>T</w:t>
                    </w:r>
                    <w:r w:rsidRPr="00637B39">
                      <w:rPr>
                        <w:lang w:val="de-DE"/>
                      </w:rPr>
                      <w:tab/>
                      <w:t>070 340 79 11</w:t>
                    </w:r>
                  </w:p>
                  <w:p w14:paraId="27835A91" w14:textId="77777777" w:rsidR="00AE1C81" w:rsidRPr="008542A6" w:rsidRDefault="00AE1C81" w:rsidP="00AE1C81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</w:p>
                  <w:p w14:paraId="75362997" w14:textId="77777777" w:rsidR="00AE1C81" w:rsidRDefault="00AE1C81" w:rsidP="00AE1C81">
                    <w:pPr>
                      <w:pStyle w:val="Afzendgegevens"/>
                    </w:pPr>
                    <w:proofErr w:type="gramStart"/>
                    <w:r>
                      <w:t>www.minvws.nl</w:t>
                    </w:r>
                    <w:proofErr w:type="gramEnd"/>
                  </w:p>
                  <w:p w14:paraId="39E6798C" w14:textId="77777777" w:rsidR="00AE1C81" w:rsidRDefault="00AE1C81" w:rsidP="00AE1C81">
                    <w:pPr>
                      <w:pStyle w:val="Afzendgegevenswitregel1"/>
                    </w:pPr>
                  </w:p>
                  <w:p w14:paraId="59D1B4B8" w14:textId="77777777" w:rsidR="00AE1C81" w:rsidRPr="003C5A7D" w:rsidRDefault="00AE1C81" w:rsidP="00AE1C81">
                    <w:pPr>
                      <w:pStyle w:val="Afzendgegevenskopjes"/>
                    </w:pPr>
                    <w:r>
                      <w:t>Inlichtingen bij</w:t>
                    </w:r>
                  </w:p>
                  <w:p w14:paraId="5D0ECDE9" w14:textId="77777777" w:rsidR="00AE1C81" w:rsidRPr="00F0049F" w:rsidRDefault="00AE1C81" w:rsidP="00AE1C81">
                    <w:pPr>
                      <w:pStyle w:val="Afzendgegevens"/>
                      <w:tabs>
                        <w:tab w:val="left" w:pos="170"/>
                      </w:tabs>
                    </w:pPr>
                    <w:bookmarkStart w:id="12" w:name="bmkInlichtingenBij"/>
                    <w:bookmarkEnd w:id="12"/>
                    <w:r w:rsidRPr="00F0049F">
                      <w:t>Balie bezwaar en beroep</w:t>
                    </w:r>
                  </w:p>
                  <w:p w14:paraId="1BFE4009" w14:textId="77777777" w:rsidR="00AE1C81" w:rsidRPr="008542A6" w:rsidRDefault="00AE1C81" w:rsidP="00AE1C81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r w:rsidRPr="008542A6">
                      <w:rPr>
                        <w:lang w:val="de-DE"/>
                      </w:rPr>
                      <w:t>T</w:t>
                    </w:r>
                    <w:r w:rsidRPr="008542A6">
                      <w:rPr>
                        <w:lang w:val="de-DE"/>
                      </w:rPr>
                      <w:tab/>
                      <w:t xml:space="preserve">070 340 </w:t>
                    </w:r>
                    <w:bookmarkStart w:id="13" w:name="bmkDoorkiesnummer"/>
                    <w:bookmarkEnd w:id="13"/>
                    <w:r w:rsidRPr="008542A6">
                      <w:rPr>
                        <w:lang w:val="de-DE"/>
                      </w:rPr>
                      <w:t>54 00</w:t>
                    </w:r>
                  </w:p>
                  <w:p w14:paraId="7BA30F69" w14:textId="03EB4B53" w:rsidR="00AE1C81" w:rsidRPr="008542A6" w:rsidRDefault="00AE1C81" w:rsidP="00AE1C81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hyperlink r:id="rId2" w:history="1">
                      <w:r w:rsidRPr="008542A6">
                        <w:rPr>
                          <w:rStyle w:val="Hyperlink"/>
                          <w:lang w:val="de-DE"/>
                        </w:rPr>
                        <w:t>wjz.bezwaarenberoep@minvws.nl</w:t>
                      </w:r>
                    </w:hyperlink>
                  </w:p>
                  <w:p w14:paraId="5449D00E" w14:textId="77777777" w:rsidR="00B0547F" w:rsidRPr="001D5851" w:rsidRDefault="00B0547F" w:rsidP="00C45528">
                    <w:pPr>
                      <w:pStyle w:val="Afzendgegevenswitregel2"/>
                    </w:pPr>
                  </w:p>
                  <w:p w14:paraId="2EBF9429" w14:textId="77777777" w:rsidR="00B0547F" w:rsidRPr="003C5A7D" w:rsidRDefault="00B0547F" w:rsidP="00A77879">
                    <w:pPr>
                      <w:pStyle w:val="Afzendgegevenskopjes"/>
                    </w:pPr>
                    <w:r w:rsidRPr="003C5A7D">
                      <w:t>Ons kenmerk</w:t>
                    </w:r>
                  </w:p>
                  <w:p w14:paraId="711E8081" w14:textId="77777777" w:rsidR="002D70E5" w:rsidRPr="008542A6" w:rsidRDefault="002D70E5" w:rsidP="002D70E5">
                    <w:pPr>
                      <w:pStyle w:val="Afzendgegevens"/>
                      <w:rPr>
                        <w:noProof/>
                      </w:rPr>
                    </w:pPr>
                    <w:bookmarkStart w:id="14" w:name="bmkBijlagen"/>
                    <w:bookmarkStart w:id="15" w:name="bmkUwBrief"/>
                    <w:bookmarkStart w:id="16" w:name="_Hlk221786180"/>
                    <w:bookmarkEnd w:id="14"/>
                    <w:bookmarkEnd w:id="15"/>
                    <w:r>
                      <w:rPr>
                        <w:noProof/>
                      </w:rPr>
                      <w:t>${KENMERK_ZVS_NUMMER}</w:t>
                    </w:r>
                  </w:p>
                  <w:bookmarkEnd w:id="16"/>
                  <w:p w14:paraId="24A26A3D" w14:textId="77777777" w:rsidR="00B0547F" w:rsidRDefault="00B0547F" w:rsidP="00040584">
                    <w:pPr>
                      <w:pStyle w:val="Afzendgegevens"/>
                    </w:pPr>
                  </w:p>
                  <w:p w14:paraId="05D268DA" w14:textId="77777777" w:rsidR="00B0547F" w:rsidRDefault="00B0547F" w:rsidP="00040584">
                    <w:pPr>
                      <w:pStyle w:val="Afzendgegevenswitregel1"/>
                    </w:pPr>
                  </w:p>
                  <w:p w14:paraId="740D19A1" w14:textId="77777777" w:rsidR="00B0547F" w:rsidRPr="00C45528" w:rsidRDefault="00B0547F" w:rsidP="00C45528">
                    <w:pPr>
                      <w:pStyle w:val="Afzendgegevens"/>
                      <w:rPr>
                        <w:i/>
                      </w:rPr>
                    </w:pPr>
                    <w:r>
                      <w:rPr>
                        <w:i/>
                      </w:rPr>
                      <w:t>Correspondentie uitsluitend richten aan het retouradres met vermelding van de datum en het kenmerk van deze brief.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449F3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458E93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4548D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28C05F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CAD0E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46F52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04BD9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E680C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DD6FA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7F8F9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8D30C9"/>
    <w:multiLevelType w:val="multilevel"/>
    <w:tmpl w:val="FEA0CD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abstractNum w:abstractNumId="11" w15:restartNumberingAfterBreak="0">
    <w:nsid w:val="3CCE642B"/>
    <w:multiLevelType w:val="multilevel"/>
    <w:tmpl w:val="8A5C6DA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"/>
      <w:lvlJc w:val="left"/>
      <w:pPr>
        <w:tabs>
          <w:tab w:val="num" w:pos="927"/>
        </w:tabs>
        <w:ind w:left="851" w:hanging="284"/>
      </w:pPr>
    </w:lvl>
    <w:lvl w:ilvl="2">
      <w:start w:val="1"/>
      <w:numFmt w:val="lowerRoman"/>
      <w:lvlText w:val="%3"/>
      <w:lvlJc w:val="left"/>
      <w:pPr>
        <w:tabs>
          <w:tab w:val="num" w:pos="1571"/>
        </w:tabs>
        <w:ind w:left="1134" w:hanging="283"/>
      </w:pPr>
    </w:lvl>
    <w:lvl w:ilvl="3">
      <w:start w:val="1"/>
      <w:numFmt w:val="lowerLetter"/>
      <w:lvlText w:val="%1.%2.%3.%4"/>
      <w:lvlJc w:val="left"/>
      <w:pPr>
        <w:tabs>
          <w:tab w:val="num" w:pos="2160"/>
        </w:tabs>
        <w:ind w:left="1728" w:hanging="648"/>
      </w:pPr>
    </w:lvl>
    <w:lvl w:ilvl="4">
      <w:start w:val="1"/>
      <w:numFmt w:val="lowerLetter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abstractNum w:abstractNumId="12" w15:restartNumberingAfterBreak="0">
    <w:nsid w:val="524C03F8"/>
    <w:multiLevelType w:val="singleLevel"/>
    <w:tmpl w:val="ACA83B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5A315404"/>
    <w:multiLevelType w:val="singleLevel"/>
    <w:tmpl w:val="E042BE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Univers" w:hAnsi="Univers" w:hint="default"/>
      </w:rPr>
    </w:lvl>
  </w:abstractNum>
  <w:abstractNum w:abstractNumId="14" w15:restartNumberingAfterBreak="0">
    <w:nsid w:val="6D08157C"/>
    <w:multiLevelType w:val="multilevel"/>
    <w:tmpl w:val="F6DE58C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6E6B4101"/>
    <w:multiLevelType w:val="multilevel"/>
    <w:tmpl w:val="926CA7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</w:lvl>
    <w:lvl w:ilvl="3">
      <w:start w:val="1"/>
      <w:numFmt w:val="lowerLetter"/>
      <w:lvlText w:val="%1.%2.%3.%4"/>
      <w:lvlJc w:val="left"/>
      <w:pPr>
        <w:tabs>
          <w:tab w:val="num" w:pos="2160"/>
        </w:tabs>
        <w:ind w:left="1728" w:hanging="648"/>
      </w:pPr>
    </w:lvl>
    <w:lvl w:ilvl="4">
      <w:start w:val="1"/>
      <w:numFmt w:val="lowerLetter"/>
      <w:lvlText w:val="%1.%2.%3.%4.%5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abstractNum w:abstractNumId="16" w15:restartNumberingAfterBreak="0">
    <w:nsid w:val="7F67664D"/>
    <w:multiLevelType w:val="multilevel"/>
    <w:tmpl w:val="3A1231F8"/>
    <w:lvl w:ilvl="0">
      <w:start w:val="1"/>
      <w:numFmt w:val="decimal"/>
      <w:pStyle w:val="ListNumber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ListNumber2"/>
      <w:lvlText w:val="%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ListNumber3"/>
      <w:lvlText w:val="%1.%2.%3"/>
      <w:lvlJc w:val="left"/>
      <w:pPr>
        <w:tabs>
          <w:tab w:val="num" w:pos="1440"/>
        </w:tabs>
        <w:ind w:left="1224" w:hanging="504"/>
      </w:pPr>
    </w:lvl>
    <w:lvl w:ilvl="3">
      <w:start w:val="1"/>
      <w:numFmt w:val="lowerLetter"/>
      <w:pStyle w:val="ListNumber4"/>
      <w:lvlText w:val="%1.%2.%3.%4"/>
      <w:lvlJc w:val="left"/>
      <w:pPr>
        <w:tabs>
          <w:tab w:val="num" w:pos="2160"/>
        </w:tabs>
        <w:ind w:left="1728" w:hanging="648"/>
      </w:pPr>
    </w:lvl>
    <w:lvl w:ilvl="4">
      <w:start w:val="1"/>
      <w:numFmt w:val="lowerLetter"/>
      <w:lvlText w:val="%1.%2.%3.%4.%5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num w:numId="1" w16cid:durableId="1222254116">
    <w:abstractNumId w:val="9"/>
  </w:num>
  <w:num w:numId="2" w16cid:durableId="921917964">
    <w:abstractNumId w:val="12"/>
  </w:num>
  <w:num w:numId="3" w16cid:durableId="982658842">
    <w:abstractNumId w:val="7"/>
  </w:num>
  <w:num w:numId="4" w16cid:durableId="1945572637">
    <w:abstractNumId w:val="6"/>
  </w:num>
  <w:num w:numId="5" w16cid:durableId="104928586">
    <w:abstractNumId w:val="5"/>
  </w:num>
  <w:num w:numId="6" w16cid:durableId="345256859">
    <w:abstractNumId w:val="4"/>
  </w:num>
  <w:num w:numId="7" w16cid:durableId="2072533351">
    <w:abstractNumId w:val="8"/>
  </w:num>
  <w:num w:numId="8" w16cid:durableId="2079598012">
    <w:abstractNumId w:val="3"/>
  </w:num>
  <w:num w:numId="9" w16cid:durableId="1484929326">
    <w:abstractNumId w:val="2"/>
  </w:num>
  <w:num w:numId="10" w16cid:durableId="752629033">
    <w:abstractNumId w:val="1"/>
  </w:num>
  <w:num w:numId="11" w16cid:durableId="1942881373">
    <w:abstractNumId w:val="0"/>
  </w:num>
  <w:num w:numId="12" w16cid:durableId="1568765976">
    <w:abstractNumId w:val="13"/>
  </w:num>
  <w:num w:numId="13" w16cid:durableId="1947735538">
    <w:abstractNumId w:val="14"/>
  </w:num>
  <w:num w:numId="14" w16cid:durableId="1535657954">
    <w:abstractNumId w:val="10"/>
  </w:num>
  <w:num w:numId="15" w16cid:durableId="2056149918">
    <w:abstractNumId w:val="15"/>
  </w:num>
  <w:num w:numId="16" w16cid:durableId="575482331">
    <w:abstractNumId w:val="15"/>
  </w:num>
  <w:num w:numId="17" w16cid:durableId="863322122">
    <w:abstractNumId w:val="15"/>
  </w:num>
  <w:num w:numId="18" w16cid:durableId="46876306">
    <w:abstractNumId w:val="11"/>
  </w:num>
  <w:num w:numId="19" w16cid:durableId="355665921">
    <w:abstractNumId w:val="11"/>
  </w:num>
  <w:num w:numId="20" w16cid:durableId="69158568">
    <w:abstractNumId w:val="11"/>
  </w:num>
  <w:num w:numId="21" w16cid:durableId="1727752120">
    <w:abstractNumId w:val="12"/>
  </w:num>
  <w:num w:numId="22" w16cid:durableId="562183505">
    <w:abstractNumId w:val="7"/>
  </w:num>
  <w:num w:numId="23" w16cid:durableId="1242446754">
    <w:abstractNumId w:val="6"/>
  </w:num>
  <w:num w:numId="24" w16cid:durableId="1381589492">
    <w:abstractNumId w:val="10"/>
  </w:num>
  <w:num w:numId="25" w16cid:durableId="2057731978">
    <w:abstractNumId w:val="12"/>
  </w:num>
  <w:num w:numId="26" w16cid:durableId="1296989418">
    <w:abstractNumId w:val="7"/>
  </w:num>
  <w:num w:numId="27" w16cid:durableId="1241869660">
    <w:abstractNumId w:val="6"/>
  </w:num>
  <w:num w:numId="28" w16cid:durableId="2078933454">
    <w:abstractNumId w:val="16"/>
  </w:num>
  <w:num w:numId="29" w16cid:durableId="451093592">
    <w:abstractNumId w:val="16"/>
  </w:num>
  <w:num w:numId="30" w16cid:durableId="1449618237">
    <w:abstractNumId w:val="16"/>
  </w:num>
  <w:num w:numId="31" w16cid:durableId="1871987005">
    <w:abstractNumId w:val="16"/>
  </w:num>
  <w:num w:numId="32" w16cid:durableId="1693452269">
    <w:abstractNumId w:val="14"/>
  </w:num>
  <w:num w:numId="33" w16cid:durableId="486169428">
    <w:abstractNumId w:val="14"/>
  </w:num>
  <w:num w:numId="34" w16cid:durableId="753937886">
    <w:abstractNumId w:val="14"/>
  </w:num>
  <w:num w:numId="35" w16cid:durableId="498815728">
    <w:abstractNumId w:val="11"/>
  </w:num>
  <w:num w:numId="36" w16cid:durableId="947926789">
    <w:abstractNumId w:val="11"/>
  </w:num>
  <w:num w:numId="37" w16cid:durableId="1894584113">
    <w:abstractNumId w:val="11"/>
  </w:num>
  <w:num w:numId="38" w16cid:durableId="1442799849">
    <w:abstractNumId w:val="12"/>
  </w:num>
  <w:num w:numId="39" w16cid:durableId="1294677213">
    <w:abstractNumId w:val="7"/>
  </w:num>
  <w:num w:numId="40" w16cid:durableId="639111311">
    <w:abstractNumId w:val="6"/>
  </w:num>
  <w:num w:numId="41" w16cid:durableId="568076013">
    <w:abstractNumId w:val="5"/>
  </w:num>
  <w:num w:numId="42" w16cid:durableId="1190483324">
    <w:abstractNumId w:val="4"/>
  </w:num>
  <w:num w:numId="43" w16cid:durableId="1035351590">
    <w:abstractNumId w:val="16"/>
  </w:num>
  <w:num w:numId="44" w16cid:durableId="512183616">
    <w:abstractNumId w:val="16"/>
  </w:num>
  <w:num w:numId="45" w16cid:durableId="1029839062">
    <w:abstractNumId w:val="16"/>
  </w:num>
  <w:num w:numId="46" w16cid:durableId="1911764611">
    <w:abstractNumId w:val="16"/>
  </w:num>
  <w:num w:numId="47" w16cid:durableId="944309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hideSpellingErrors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nl-NL" w:vendorID="64" w:dllVersion="6" w:nlCheck="1" w:checkStyle="0"/>
  <w:activeWritingStyle w:appName="MSWord" w:lang="en-US" w:vendorID="64" w:dllVersion="0" w:nlCheck="1" w:checkStyle="0"/>
  <w:activeWritingStyle w:appName="MSWord" w:lang="nl-NL" w:vendorID="64" w:dllVersion="0" w:nlCheck="1" w:checkStyle="0"/>
  <w:activeWritingStyle w:appName="MSWord" w:lang="de-DE" w:vendorID="64" w:dllVersion="0" w:nlCheck="1" w:checkStyle="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eur" w:val=" "/>
    <w:docVar w:name="Bijzonderheden" w:val=" "/>
    <w:docVar w:name="KopieNaarKamer10" w:val=" "/>
    <w:docVar w:name="KopieNaarKamer2" w:val=" "/>
    <w:docVar w:name="KopieNaarKamer3" w:val=" "/>
    <w:docVar w:name="KopieNaarKamer4" w:val=" "/>
    <w:docVar w:name="KopieNaarKamer5" w:val=" "/>
    <w:docVar w:name="KopieNaarKamer6" w:val=" "/>
    <w:docVar w:name="KopieNaarKamer7" w:val=" "/>
    <w:docVar w:name="KopieNaarKamer8" w:val=" "/>
    <w:docVar w:name="KopieNaarKamer9" w:val=" "/>
    <w:docVar w:name="KopieNaarNaam10" w:val=" "/>
    <w:docVar w:name="KopieNaarNaam2" w:val=" "/>
    <w:docVar w:name="KopieNaarNaam3" w:val=" "/>
    <w:docVar w:name="KopieNaarNaam4" w:val=" "/>
    <w:docVar w:name="KopieNaarNaam5" w:val=" "/>
    <w:docVar w:name="KopieNaarNaam6" w:val=" "/>
    <w:docVar w:name="KopieNaarNaam7" w:val=" "/>
    <w:docVar w:name="KopieNaarNaam8" w:val=" "/>
    <w:docVar w:name="KopieNaarNaam9" w:val=" "/>
    <w:docVar w:name="OndertekendDoor" w:val="geen"/>
    <w:docVar w:name="Route10" w:val=" "/>
    <w:docVar w:name="Route2" w:val="directeur"/>
    <w:docVar w:name="Route3" w:val="CDS"/>
    <w:docVar w:name="Route4" w:val=" "/>
    <w:docVar w:name="Route5" w:val=" "/>
    <w:docVar w:name="Route6" w:val=" "/>
    <w:docVar w:name="Route7" w:val=" "/>
    <w:docVar w:name="Route8" w:val=" "/>
    <w:docVar w:name="Route9" w:val=" "/>
    <w:docVar w:name="Toestel" w:val=" "/>
  </w:docVars>
  <w:rsids>
    <w:rsidRoot w:val="0078060B"/>
    <w:rsid w:val="00000299"/>
    <w:rsid w:val="00015065"/>
    <w:rsid w:val="00024097"/>
    <w:rsid w:val="00040584"/>
    <w:rsid w:val="00044264"/>
    <w:rsid w:val="0004745C"/>
    <w:rsid w:val="00052C5F"/>
    <w:rsid w:val="00066E17"/>
    <w:rsid w:val="00071C93"/>
    <w:rsid w:val="00087C0A"/>
    <w:rsid w:val="000E37AD"/>
    <w:rsid w:val="000F262C"/>
    <w:rsid w:val="00100D30"/>
    <w:rsid w:val="00106D6E"/>
    <w:rsid w:val="00111ABC"/>
    <w:rsid w:val="00112700"/>
    <w:rsid w:val="00122DB6"/>
    <w:rsid w:val="00126768"/>
    <w:rsid w:val="00132774"/>
    <w:rsid w:val="00132B19"/>
    <w:rsid w:val="001904A3"/>
    <w:rsid w:val="001D1CDF"/>
    <w:rsid w:val="001D5851"/>
    <w:rsid w:val="00200B0B"/>
    <w:rsid w:val="0020199C"/>
    <w:rsid w:val="00204E50"/>
    <w:rsid w:val="002243E2"/>
    <w:rsid w:val="0022479E"/>
    <w:rsid w:val="00241AED"/>
    <w:rsid w:val="00261464"/>
    <w:rsid w:val="0026437C"/>
    <w:rsid w:val="00267D87"/>
    <w:rsid w:val="0027737A"/>
    <w:rsid w:val="0028227B"/>
    <w:rsid w:val="00282965"/>
    <w:rsid w:val="002837AC"/>
    <w:rsid w:val="002937FB"/>
    <w:rsid w:val="002A00CA"/>
    <w:rsid w:val="002A3803"/>
    <w:rsid w:val="002B507F"/>
    <w:rsid w:val="002D19FA"/>
    <w:rsid w:val="002D7006"/>
    <w:rsid w:val="002D70E5"/>
    <w:rsid w:val="002E66D1"/>
    <w:rsid w:val="002F71C9"/>
    <w:rsid w:val="002F76FD"/>
    <w:rsid w:val="00304442"/>
    <w:rsid w:val="00305A22"/>
    <w:rsid w:val="003224F1"/>
    <w:rsid w:val="00323A44"/>
    <w:rsid w:val="00330BC7"/>
    <w:rsid w:val="0033686B"/>
    <w:rsid w:val="0034210B"/>
    <w:rsid w:val="00354B68"/>
    <w:rsid w:val="003743E5"/>
    <w:rsid w:val="00393138"/>
    <w:rsid w:val="00397B44"/>
    <w:rsid w:val="003B35D8"/>
    <w:rsid w:val="003C3ACE"/>
    <w:rsid w:val="003C5A7D"/>
    <w:rsid w:val="003C6318"/>
    <w:rsid w:val="003D702E"/>
    <w:rsid w:val="003E5AE2"/>
    <w:rsid w:val="003F281F"/>
    <w:rsid w:val="00400FBE"/>
    <w:rsid w:val="0040204E"/>
    <w:rsid w:val="00454888"/>
    <w:rsid w:val="00464A0D"/>
    <w:rsid w:val="00464F8D"/>
    <w:rsid w:val="004808E0"/>
    <w:rsid w:val="004842BA"/>
    <w:rsid w:val="004911CB"/>
    <w:rsid w:val="00494227"/>
    <w:rsid w:val="004A6A28"/>
    <w:rsid w:val="004B3282"/>
    <w:rsid w:val="004B48EE"/>
    <w:rsid w:val="004C28CC"/>
    <w:rsid w:val="004C5E9C"/>
    <w:rsid w:val="004D3EE4"/>
    <w:rsid w:val="004F4498"/>
    <w:rsid w:val="004F4C8F"/>
    <w:rsid w:val="00504261"/>
    <w:rsid w:val="005073F4"/>
    <w:rsid w:val="0051104E"/>
    <w:rsid w:val="00522F5F"/>
    <w:rsid w:val="005419C8"/>
    <w:rsid w:val="00547739"/>
    <w:rsid w:val="00547DA8"/>
    <w:rsid w:val="00581F52"/>
    <w:rsid w:val="00586002"/>
    <w:rsid w:val="005A668A"/>
    <w:rsid w:val="005F4C40"/>
    <w:rsid w:val="00600EC9"/>
    <w:rsid w:val="00600F33"/>
    <w:rsid w:val="00603F4A"/>
    <w:rsid w:val="00623C5B"/>
    <w:rsid w:val="006309DC"/>
    <w:rsid w:val="00635330"/>
    <w:rsid w:val="00640DF9"/>
    <w:rsid w:val="0065343A"/>
    <w:rsid w:val="00670F32"/>
    <w:rsid w:val="006A4F4B"/>
    <w:rsid w:val="006B18C6"/>
    <w:rsid w:val="006B6E33"/>
    <w:rsid w:val="006C0CC8"/>
    <w:rsid w:val="006C3301"/>
    <w:rsid w:val="006D7D29"/>
    <w:rsid w:val="006E6C8C"/>
    <w:rsid w:val="007022D7"/>
    <w:rsid w:val="0070262E"/>
    <w:rsid w:val="00705462"/>
    <w:rsid w:val="00712F0E"/>
    <w:rsid w:val="007275B8"/>
    <w:rsid w:val="00735202"/>
    <w:rsid w:val="007409DA"/>
    <w:rsid w:val="00753394"/>
    <w:rsid w:val="00754BBC"/>
    <w:rsid w:val="00756CC5"/>
    <w:rsid w:val="007605B0"/>
    <w:rsid w:val="00777CA5"/>
    <w:rsid w:val="0078060B"/>
    <w:rsid w:val="00784935"/>
    <w:rsid w:val="007B495E"/>
    <w:rsid w:val="007C0BC6"/>
    <w:rsid w:val="007D6882"/>
    <w:rsid w:val="007E13A5"/>
    <w:rsid w:val="007F22B8"/>
    <w:rsid w:val="007F5AEE"/>
    <w:rsid w:val="007F63F2"/>
    <w:rsid w:val="00803C7D"/>
    <w:rsid w:val="0081407F"/>
    <w:rsid w:val="008142D4"/>
    <w:rsid w:val="008327B8"/>
    <w:rsid w:val="008503EA"/>
    <w:rsid w:val="0085094F"/>
    <w:rsid w:val="00861D19"/>
    <w:rsid w:val="00873596"/>
    <w:rsid w:val="008802B5"/>
    <w:rsid w:val="0088183A"/>
    <w:rsid w:val="0088592B"/>
    <w:rsid w:val="00891202"/>
    <w:rsid w:val="008B4B34"/>
    <w:rsid w:val="008C49AE"/>
    <w:rsid w:val="008F132A"/>
    <w:rsid w:val="00907302"/>
    <w:rsid w:val="009123A3"/>
    <w:rsid w:val="0092211C"/>
    <w:rsid w:val="009226A4"/>
    <w:rsid w:val="00926666"/>
    <w:rsid w:val="009433C0"/>
    <w:rsid w:val="009608D3"/>
    <w:rsid w:val="009613A2"/>
    <w:rsid w:val="009615EB"/>
    <w:rsid w:val="00963CE9"/>
    <w:rsid w:val="0097481D"/>
    <w:rsid w:val="0098451D"/>
    <w:rsid w:val="00991A11"/>
    <w:rsid w:val="009945B3"/>
    <w:rsid w:val="009B676B"/>
    <w:rsid w:val="009B7B79"/>
    <w:rsid w:val="009D5DB9"/>
    <w:rsid w:val="009E49D6"/>
    <w:rsid w:val="009F5242"/>
    <w:rsid w:val="00A05578"/>
    <w:rsid w:val="00A46115"/>
    <w:rsid w:val="00A70A11"/>
    <w:rsid w:val="00A73996"/>
    <w:rsid w:val="00A75276"/>
    <w:rsid w:val="00A77879"/>
    <w:rsid w:val="00AA46AF"/>
    <w:rsid w:val="00AB4A9A"/>
    <w:rsid w:val="00AB6116"/>
    <w:rsid w:val="00AC0467"/>
    <w:rsid w:val="00AC384D"/>
    <w:rsid w:val="00AE1C81"/>
    <w:rsid w:val="00AE5E7A"/>
    <w:rsid w:val="00AF1EA7"/>
    <w:rsid w:val="00AF4A41"/>
    <w:rsid w:val="00B0547F"/>
    <w:rsid w:val="00B42A63"/>
    <w:rsid w:val="00B45304"/>
    <w:rsid w:val="00B5213C"/>
    <w:rsid w:val="00B55170"/>
    <w:rsid w:val="00B71289"/>
    <w:rsid w:val="00B76CF2"/>
    <w:rsid w:val="00B83641"/>
    <w:rsid w:val="00BA19A7"/>
    <w:rsid w:val="00BA39E6"/>
    <w:rsid w:val="00BB7D37"/>
    <w:rsid w:val="00BC1469"/>
    <w:rsid w:val="00BC3DEE"/>
    <w:rsid w:val="00BD0E28"/>
    <w:rsid w:val="00BD6C0B"/>
    <w:rsid w:val="00BE3AE1"/>
    <w:rsid w:val="00BF1E5F"/>
    <w:rsid w:val="00C12A2E"/>
    <w:rsid w:val="00C2219A"/>
    <w:rsid w:val="00C346F2"/>
    <w:rsid w:val="00C45528"/>
    <w:rsid w:val="00C467D1"/>
    <w:rsid w:val="00C65F00"/>
    <w:rsid w:val="00C742D7"/>
    <w:rsid w:val="00C9417E"/>
    <w:rsid w:val="00C95CF6"/>
    <w:rsid w:val="00CA0C2E"/>
    <w:rsid w:val="00CA3641"/>
    <w:rsid w:val="00CA481F"/>
    <w:rsid w:val="00CB09AE"/>
    <w:rsid w:val="00CB34C9"/>
    <w:rsid w:val="00CF2020"/>
    <w:rsid w:val="00D15464"/>
    <w:rsid w:val="00D301EE"/>
    <w:rsid w:val="00D30A9D"/>
    <w:rsid w:val="00D43FFC"/>
    <w:rsid w:val="00D74915"/>
    <w:rsid w:val="00D81FF9"/>
    <w:rsid w:val="00D87848"/>
    <w:rsid w:val="00D97A0B"/>
    <w:rsid w:val="00DC249B"/>
    <w:rsid w:val="00DD3B3C"/>
    <w:rsid w:val="00E00E6C"/>
    <w:rsid w:val="00E50853"/>
    <w:rsid w:val="00E57FE4"/>
    <w:rsid w:val="00E62106"/>
    <w:rsid w:val="00E6639F"/>
    <w:rsid w:val="00E745B5"/>
    <w:rsid w:val="00E86F1E"/>
    <w:rsid w:val="00E9368D"/>
    <w:rsid w:val="00EA67F4"/>
    <w:rsid w:val="00EB2F0F"/>
    <w:rsid w:val="00EB49A6"/>
    <w:rsid w:val="00ED0A59"/>
    <w:rsid w:val="00EE6EBB"/>
    <w:rsid w:val="00F01F8C"/>
    <w:rsid w:val="00F306B5"/>
    <w:rsid w:val="00F3335C"/>
    <w:rsid w:val="00F36B68"/>
    <w:rsid w:val="00F37E26"/>
    <w:rsid w:val="00F44F6C"/>
    <w:rsid w:val="00F83D8C"/>
    <w:rsid w:val="00F91B77"/>
    <w:rsid w:val="00FB56F6"/>
    <w:rsid w:val="00FC6C11"/>
    <w:rsid w:val="00FF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3CDB310"/>
  <w15:docId w15:val="{0E830382-B928-4F0E-876A-22839F7B9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1464"/>
    <w:pPr>
      <w:spacing w:line="240" w:lineRule="atLeast"/>
    </w:pPr>
    <w:rPr>
      <w:rFonts w:ascii="Verdana" w:hAnsi="Verdana"/>
      <w:sz w:val="18"/>
    </w:rPr>
  </w:style>
  <w:style w:type="paragraph" w:styleId="Heading1">
    <w:name w:val="heading 1"/>
    <w:basedOn w:val="Normal"/>
    <w:next w:val="Normal"/>
    <w:qFormat/>
    <w:rsid w:val="00EB49A6"/>
    <w:pPr>
      <w:keepNext/>
      <w:pageBreakBefore/>
      <w:numPr>
        <w:numId w:val="34"/>
      </w:numPr>
      <w:tabs>
        <w:tab w:val="clear" w:pos="432"/>
        <w:tab w:val="num" w:pos="360"/>
      </w:tabs>
      <w:spacing w:after="500" w:line="240" w:lineRule="auto"/>
      <w:ind w:left="0" w:firstLine="0"/>
      <w:outlineLvl w:val="0"/>
    </w:pPr>
    <w:rPr>
      <w:rFonts w:ascii="Univers 45 Light" w:hAnsi="Univers 45 Light"/>
      <w:b/>
      <w:kern w:val="28"/>
      <w:sz w:val="28"/>
    </w:rPr>
  </w:style>
  <w:style w:type="paragraph" w:styleId="Heading2">
    <w:name w:val="heading 2"/>
    <w:basedOn w:val="Normal"/>
    <w:next w:val="Normal"/>
    <w:qFormat/>
    <w:rsid w:val="00EB49A6"/>
    <w:pPr>
      <w:keepNext/>
      <w:numPr>
        <w:ilvl w:val="1"/>
        <w:numId w:val="34"/>
      </w:numPr>
      <w:tabs>
        <w:tab w:val="clear" w:pos="576"/>
        <w:tab w:val="num" w:pos="360"/>
      </w:tabs>
      <w:spacing w:before="260" w:after="260"/>
      <w:ind w:left="0" w:firstLine="0"/>
      <w:outlineLvl w:val="1"/>
    </w:pPr>
    <w:rPr>
      <w:rFonts w:ascii="Univers 45 Light" w:hAnsi="Univers 45 Light"/>
      <w:b/>
    </w:rPr>
  </w:style>
  <w:style w:type="paragraph" w:styleId="Heading3">
    <w:name w:val="heading 3"/>
    <w:basedOn w:val="Heading2"/>
    <w:next w:val="Normal"/>
    <w:qFormat/>
    <w:rsid w:val="00EB49A6"/>
    <w:pPr>
      <w:numPr>
        <w:ilvl w:val="2"/>
      </w:numPr>
      <w:tabs>
        <w:tab w:val="clear" w:pos="720"/>
        <w:tab w:val="num" w:pos="360"/>
      </w:tabs>
      <w:spacing w:after="0"/>
      <w:ind w:left="0" w:firstLine="0"/>
      <w:outlineLvl w:val="2"/>
    </w:pPr>
  </w:style>
  <w:style w:type="paragraph" w:styleId="Heading4">
    <w:name w:val="heading 4"/>
    <w:basedOn w:val="Normal"/>
    <w:next w:val="Normal"/>
    <w:qFormat/>
    <w:rsid w:val="00EB49A6"/>
    <w:pPr>
      <w:keepNext/>
      <w:spacing w:before="260"/>
      <w:outlineLvl w:val="3"/>
    </w:pPr>
    <w:rPr>
      <w:i/>
    </w:rPr>
  </w:style>
  <w:style w:type="paragraph" w:styleId="Heading5">
    <w:name w:val="heading 5"/>
    <w:basedOn w:val="Heading4"/>
    <w:next w:val="Normal"/>
    <w:qFormat/>
    <w:rsid w:val="00EB49A6"/>
    <w:pPr>
      <w:outlineLvl w:val="4"/>
    </w:pPr>
  </w:style>
  <w:style w:type="paragraph" w:styleId="Heading6">
    <w:name w:val="heading 6"/>
    <w:basedOn w:val="Heading4"/>
    <w:next w:val="Normal"/>
    <w:qFormat/>
    <w:rsid w:val="00EB49A6"/>
    <w:pPr>
      <w:outlineLvl w:val="5"/>
    </w:pPr>
  </w:style>
  <w:style w:type="paragraph" w:styleId="Heading7">
    <w:name w:val="heading 7"/>
    <w:basedOn w:val="Heading4"/>
    <w:next w:val="Normal"/>
    <w:qFormat/>
    <w:rsid w:val="00EB49A6"/>
    <w:pPr>
      <w:outlineLvl w:val="6"/>
    </w:pPr>
  </w:style>
  <w:style w:type="paragraph" w:styleId="Heading8">
    <w:name w:val="heading 8"/>
    <w:basedOn w:val="Heading4"/>
    <w:next w:val="Normal"/>
    <w:qFormat/>
    <w:rsid w:val="00EB49A6"/>
    <w:pPr>
      <w:outlineLvl w:val="7"/>
    </w:pPr>
  </w:style>
  <w:style w:type="paragraph" w:styleId="Heading9">
    <w:name w:val="heading 9"/>
    <w:basedOn w:val="Heading4"/>
    <w:next w:val="Normal"/>
    <w:qFormat/>
    <w:rsid w:val="00EB49A6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EB49A6"/>
    <w:pPr>
      <w:spacing w:before="120" w:after="120" w:line="240" w:lineRule="auto"/>
    </w:pPr>
    <w:rPr>
      <w:b/>
    </w:rPr>
  </w:style>
  <w:style w:type="paragraph" w:styleId="TableofAuthorities">
    <w:name w:val="table of authorities"/>
    <w:basedOn w:val="Normal"/>
    <w:next w:val="Normal"/>
    <w:semiHidden/>
    <w:rsid w:val="00EB49A6"/>
    <w:pPr>
      <w:spacing w:line="240" w:lineRule="auto"/>
      <w:ind w:left="200" w:hanging="200"/>
    </w:pPr>
  </w:style>
  <w:style w:type="paragraph" w:styleId="DocumentMap">
    <w:name w:val="Document Map"/>
    <w:basedOn w:val="Normal"/>
    <w:semiHidden/>
    <w:rsid w:val="00EB49A6"/>
    <w:pPr>
      <w:shd w:val="clear" w:color="auto" w:fill="000080"/>
      <w:spacing w:line="240" w:lineRule="auto"/>
    </w:pPr>
    <w:rPr>
      <w:rFonts w:ascii="Tahoma" w:hAnsi="Tahoma"/>
    </w:rPr>
  </w:style>
  <w:style w:type="paragraph" w:styleId="EndnoteText">
    <w:name w:val="endnote text"/>
    <w:basedOn w:val="Normal"/>
    <w:semiHidden/>
    <w:rsid w:val="00EB49A6"/>
    <w:pPr>
      <w:spacing w:line="240" w:lineRule="auto"/>
    </w:pPr>
  </w:style>
  <w:style w:type="paragraph" w:styleId="Index1">
    <w:name w:val="index 1"/>
    <w:basedOn w:val="Normal"/>
    <w:next w:val="Normal"/>
    <w:semiHidden/>
    <w:rsid w:val="00EB49A6"/>
    <w:pPr>
      <w:spacing w:line="240" w:lineRule="auto"/>
      <w:ind w:left="200" w:hanging="200"/>
    </w:pPr>
  </w:style>
  <w:style w:type="paragraph" w:styleId="Index2">
    <w:name w:val="index 2"/>
    <w:basedOn w:val="Normal"/>
    <w:next w:val="Normal"/>
    <w:semiHidden/>
    <w:rsid w:val="00EB49A6"/>
    <w:pPr>
      <w:spacing w:line="240" w:lineRule="auto"/>
      <w:ind w:left="400" w:hanging="200"/>
    </w:pPr>
  </w:style>
  <w:style w:type="paragraph" w:styleId="Index3">
    <w:name w:val="index 3"/>
    <w:basedOn w:val="Normal"/>
    <w:next w:val="Normal"/>
    <w:semiHidden/>
    <w:rsid w:val="00EB49A6"/>
    <w:pPr>
      <w:spacing w:line="240" w:lineRule="auto"/>
      <w:ind w:left="600" w:hanging="200"/>
    </w:pPr>
  </w:style>
  <w:style w:type="paragraph" w:styleId="Index4">
    <w:name w:val="index 4"/>
    <w:basedOn w:val="Normal"/>
    <w:next w:val="Normal"/>
    <w:semiHidden/>
    <w:rsid w:val="00EB49A6"/>
    <w:pPr>
      <w:spacing w:line="240" w:lineRule="auto"/>
      <w:ind w:left="800" w:hanging="200"/>
    </w:pPr>
  </w:style>
  <w:style w:type="paragraph" w:styleId="Index5">
    <w:name w:val="index 5"/>
    <w:basedOn w:val="Normal"/>
    <w:next w:val="Normal"/>
    <w:semiHidden/>
    <w:rsid w:val="00EB49A6"/>
    <w:pPr>
      <w:spacing w:line="240" w:lineRule="auto"/>
      <w:ind w:left="1000" w:hanging="200"/>
    </w:pPr>
  </w:style>
  <w:style w:type="paragraph" w:styleId="Index6">
    <w:name w:val="index 6"/>
    <w:basedOn w:val="Normal"/>
    <w:next w:val="Normal"/>
    <w:semiHidden/>
    <w:rsid w:val="00EB49A6"/>
    <w:pPr>
      <w:spacing w:line="240" w:lineRule="auto"/>
      <w:ind w:left="1200" w:hanging="200"/>
    </w:pPr>
  </w:style>
  <w:style w:type="paragraph" w:styleId="Index7">
    <w:name w:val="index 7"/>
    <w:basedOn w:val="Normal"/>
    <w:next w:val="Normal"/>
    <w:semiHidden/>
    <w:rsid w:val="00EB49A6"/>
    <w:pPr>
      <w:spacing w:line="240" w:lineRule="auto"/>
      <w:ind w:left="1400" w:hanging="200"/>
    </w:pPr>
  </w:style>
  <w:style w:type="paragraph" w:styleId="Index8">
    <w:name w:val="index 8"/>
    <w:basedOn w:val="Normal"/>
    <w:next w:val="Normal"/>
    <w:semiHidden/>
    <w:rsid w:val="00EB49A6"/>
    <w:pPr>
      <w:spacing w:line="240" w:lineRule="auto"/>
      <w:ind w:left="1600" w:hanging="200"/>
    </w:pPr>
  </w:style>
  <w:style w:type="paragraph" w:styleId="Index9">
    <w:name w:val="index 9"/>
    <w:basedOn w:val="Normal"/>
    <w:next w:val="Normal"/>
    <w:semiHidden/>
    <w:rsid w:val="00EB49A6"/>
    <w:pPr>
      <w:spacing w:line="240" w:lineRule="auto"/>
      <w:ind w:left="1800" w:hanging="200"/>
    </w:pPr>
  </w:style>
  <w:style w:type="paragraph" w:styleId="IndexHeading">
    <w:name w:val="index heading"/>
    <w:basedOn w:val="Normal"/>
    <w:next w:val="Index1"/>
    <w:semiHidden/>
    <w:rsid w:val="00EB49A6"/>
    <w:pPr>
      <w:spacing w:line="240" w:lineRule="auto"/>
    </w:pPr>
    <w:rPr>
      <w:rFonts w:ascii="Arial" w:hAnsi="Arial"/>
      <w:b/>
    </w:rPr>
  </w:style>
  <w:style w:type="paragraph" w:styleId="TOC1">
    <w:name w:val="toc 1"/>
    <w:basedOn w:val="Normal"/>
    <w:next w:val="Normal"/>
    <w:semiHidden/>
    <w:rsid w:val="00EB49A6"/>
    <w:pPr>
      <w:spacing w:line="240" w:lineRule="auto"/>
    </w:pPr>
  </w:style>
  <w:style w:type="paragraph" w:styleId="TOC2">
    <w:name w:val="toc 2"/>
    <w:basedOn w:val="Normal"/>
    <w:next w:val="Normal"/>
    <w:semiHidden/>
    <w:rsid w:val="00EB49A6"/>
    <w:pPr>
      <w:spacing w:line="240" w:lineRule="auto"/>
      <w:ind w:left="200"/>
    </w:pPr>
  </w:style>
  <w:style w:type="paragraph" w:styleId="TOC3">
    <w:name w:val="toc 3"/>
    <w:basedOn w:val="Normal"/>
    <w:next w:val="Normal"/>
    <w:semiHidden/>
    <w:rsid w:val="00EB49A6"/>
    <w:pPr>
      <w:spacing w:line="240" w:lineRule="auto"/>
      <w:ind w:left="400"/>
    </w:pPr>
  </w:style>
  <w:style w:type="paragraph" w:styleId="TOC4">
    <w:name w:val="toc 4"/>
    <w:basedOn w:val="Normal"/>
    <w:next w:val="Normal"/>
    <w:semiHidden/>
    <w:rsid w:val="00EB49A6"/>
    <w:pPr>
      <w:spacing w:line="240" w:lineRule="auto"/>
      <w:ind w:left="600"/>
    </w:pPr>
  </w:style>
  <w:style w:type="paragraph" w:styleId="TOC5">
    <w:name w:val="toc 5"/>
    <w:basedOn w:val="Normal"/>
    <w:next w:val="Normal"/>
    <w:semiHidden/>
    <w:rsid w:val="00EB49A6"/>
    <w:pPr>
      <w:spacing w:line="240" w:lineRule="auto"/>
      <w:ind w:left="800"/>
    </w:pPr>
  </w:style>
  <w:style w:type="paragraph" w:styleId="TOC6">
    <w:name w:val="toc 6"/>
    <w:basedOn w:val="Normal"/>
    <w:next w:val="Normal"/>
    <w:semiHidden/>
    <w:rsid w:val="00EB49A6"/>
    <w:pPr>
      <w:spacing w:line="240" w:lineRule="auto"/>
      <w:ind w:left="1000"/>
    </w:pPr>
  </w:style>
  <w:style w:type="paragraph" w:styleId="TOC7">
    <w:name w:val="toc 7"/>
    <w:basedOn w:val="Normal"/>
    <w:next w:val="Normal"/>
    <w:semiHidden/>
    <w:rsid w:val="00EB49A6"/>
    <w:pPr>
      <w:spacing w:line="240" w:lineRule="auto"/>
      <w:ind w:left="1200"/>
    </w:pPr>
  </w:style>
  <w:style w:type="paragraph" w:styleId="TOC8">
    <w:name w:val="toc 8"/>
    <w:basedOn w:val="Normal"/>
    <w:next w:val="Normal"/>
    <w:semiHidden/>
    <w:rsid w:val="00EB49A6"/>
    <w:pPr>
      <w:spacing w:line="240" w:lineRule="auto"/>
      <w:ind w:left="1400"/>
    </w:pPr>
  </w:style>
  <w:style w:type="paragraph" w:styleId="TOC9">
    <w:name w:val="toc 9"/>
    <w:basedOn w:val="Normal"/>
    <w:next w:val="Normal"/>
    <w:semiHidden/>
    <w:rsid w:val="00EB49A6"/>
    <w:pPr>
      <w:spacing w:line="240" w:lineRule="auto"/>
      <w:ind w:left="1600"/>
    </w:pPr>
  </w:style>
  <w:style w:type="paragraph" w:customStyle="1" w:styleId="Inspringen">
    <w:name w:val="Inspringen"/>
    <w:basedOn w:val="Normal"/>
    <w:rsid w:val="00EB49A6"/>
    <w:pPr>
      <w:ind w:left="567"/>
    </w:pPr>
  </w:style>
  <w:style w:type="paragraph" w:customStyle="1" w:styleId="Inspringen2">
    <w:name w:val="Inspringen 2"/>
    <w:basedOn w:val="Normal"/>
    <w:rsid w:val="00EB49A6"/>
    <w:pPr>
      <w:ind w:left="851"/>
    </w:pPr>
  </w:style>
  <w:style w:type="paragraph" w:customStyle="1" w:styleId="Inspringen3">
    <w:name w:val="Inspringen 3"/>
    <w:basedOn w:val="Normal"/>
    <w:rsid w:val="00EB49A6"/>
    <w:pPr>
      <w:ind w:left="1134"/>
    </w:pPr>
  </w:style>
  <w:style w:type="paragraph" w:customStyle="1" w:styleId="Inspringen4">
    <w:name w:val="Inspringen 4"/>
    <w:basedOn w:val="Normal"/>
    <w:rsid w:val="00EB49A6"/>
    <w:pPr>
      <w:ind w:left="1418"/>
    </w:pPr>
  </w:style>
  <w:style w:type="paragraph" w:customStyle="1" w:styleId="Inspringen5">
    <w:name w:val="Inspringen 5"/>
    <w:basedOn w:val="Normal"/>
    <w:rsid w:val="00EB49A6"/>
    <w:pPr>
      <w:ind w:left="1701"/>
    </w:pPr>
  </w:style>
  <w:style w:type="paragraph" w:customStyle="1" w:styleId="Inspringen6">
    <w:name w:val="Inspringen 6"/>
    <w:basedOn w:val="Normal"/>
    <w:rsid w:val="00EB49A6"/>
    <w:pPr>
      <w:ind w:left="1985"/>
    </w:pPr>
  </w:style>
  <w:style w:type="paragraph" w:customStyle="1" w:styleId="Inspringen7">
    <w:name w:val="Inspringen 7"/>
    <w:basedOn w:val="Normal"/>
    <w:rsid w:val="00EB49A6"/>
    <w:pPr>
      <w:ind w:left="2268"/>
    </w:pPr>
  </w:style>
  <w:style w:type="paragraph" w:customStyle="1" w:styleId="Inspringen8">
    <w:name w:val="Inspringen 8"/>
    <w:basedOn w:val="Normal"/>
    <w:rsid w:val="00EB49A6"/>
    <w:pPr>
      <w:ind w:left="2552"/>
    </w:pPr>
  </w:style>
  <w:style w:type="paragraph" w:customStyle="1" w:styleId="Inspringen9">
    <w:name w:val="Inspringen 9"/>
    <w:basedOn w:val="Normal"/>
    <w:rsid w:val="00EB49A6"/>
    <w:pPr>
      <w:ind w:left="2835"/>
    </w:pPr>
  </w:style>
  <w:style w:type="paragraph" w:styleId="TOAHeading">
    <w:name w:val="toa heading"/>
    <w:basedOn w:val="Normal"/>
    <w:next w:val="Normal"/>
    <w:semiHidden/>
    <w:rsid w:val="00EB49A6"/>
    <w:pPr>
      <w:spacing w:before="120" w:line="240" w:lineRule="auto"/>
    </w:pPr>
    <w:rPr>
      <w:rFonts w:ascii="Arial" w:hAnsi="Arial"/>
      <w:b/>
      <w:sz w:val="24"/>
    </w:rPr>
  </w:style>
  <w:style w:type="paragraph" w:styleId="List4">
    <w:name w:val="List 4"/>
    <w:basedOn w:val="Normal"/>
    <w:rsid w:val="00EB49A6"/>
    <w:pPr>
      <w:spacing w:line="240" w:lineRule="auto"/>
      <w:ind w:left="1132" w:hanging="283"/>
    </w:pPr>
  </w:style>
  <w:style w:type="paragraph" w:styleId="List5">
    <w:name w:val="List 5"/>
    <w:basedOn w:val="Normal"/>
    <w:rsid w:val="00EB49A6"/>
    <w:pPr>
      <w:spacing w:line="240" w:lineRule="auto"/>
      <w:ind w:left="1415" w:hanging="283"/>
    </w:pPr>
  </w:style>
  <w:style w:type="paragraph" w:styleId="TableofFigures">
    <w:name w:val="table of figures"/>
    <w:basedOn w:val="Normal"/>
    <w:next w:val="Normal"/>
    <w:semiHidden/>
    <w:rsid w:val="00EB49A6"/>
    <w:pPr>
      <w:spacing w:line="240" w:lineRule="auto"/>
      <w:ind w:left="400" w:hanging="400"/>
    </w:pPr>
  </w:style>
  <w:style w:type="paragraph" w:styleId="ListBullet">
    <w:name w:val="List Bullet"/>
    <w:basedOn w:val="Normal"/>
    <w:rsid w:val="00EB49A6"/>
    <w:pPr>
      <w:numPr>
        <w:numId w:val="38"/>
      </w:numPr>
      <w:tabs>
        <w:tab w:val="left" w:pos="567"/>
      </w:tabs>
      <w:spacing w:line="240" w:lineRule="auto"/>
      <w:ind w:left="0" w:firstLine="0"/>
    </w:pPr>
  </w:style>
  <w:style w:type="paragraph" w:styleId="ListBullet2">
    <w:name w:val="List Bullet 2"/>
    <w:basedOn w:val="Normal"/>
    <w:rsid w:val="00EB49A6"/>
    <w:pPr>
      <w:numPr>
        <w:numId w:val="39"/>
      </w:numPr>
      <w:tabs>
        <w:tab w:val="clear" w:pos="643"/>
        <w:tab w:val="num" w:pos="360"/>
        <w:tab w:val="left" w:pos="851"/>
      </w:tabs>
      <w:ind w:left="0" w:firstLine="0"/>
    </w:pPr>
  </w:style>
  <w:style w:type="paragraph" w:styleId="ListBullet3">
    <w:name w:val="List Bullet 3"/>
    <w:basedOn w:val="Normal"/>
    <w:rsid w:val="00EB49A6"/>
    <w:pPr>
      <w:numPr>
        <w:numId w:val="40"/>
      </w:numPr>
      <w:tabs>
        <w:tab w:val="clear" w:pos="926"/>
        <w:tab w:val="num" w:pos="360"/>
      </w:tabs>
      <w:spacing w:line="240" w:lineRule="auto"/>
      <w:ind w:left="0" w:firstLine="0"/>
    </w:pPr>
  </w:style>
  <w:style w:type="paragraph" w:styleId="ListBullet4">
    <w:name w:val="List Bullet 4"/>
    <w:basedOn w:val="Normal"/>
    <w:rsid w:val="00EB49A6"/>
    <w:pPr>
      <w:numPr>
        <w:numId w:val="41"/>
      </w:numPr>
      <w:tabs>
        <w:tab w:val="clear" w:pos="1209"/>
        <w:tab w:val="num" w:pos="360"/>
      </w:tabs>
      <w:spacing w:line="240" w:lineRule="auto"/>
      <w:ind w:left="0" w:firstLine="0"/>
    </w:pPr>
  </w:style>
  <w:style w:type="paragraph" w:styleId="ListBullet5">
    <w:name w:val="List Bullet 5"/>
    <w:basedOn w:val="Normal"/>
    <w:rsid w:val="00EB49A6"/>
    <w:pPr>
      <w:numPr>
        <w:numId w:val="42"/>
      </w:numPr>
      <w:tabs>
        <w:tab w:val="clear" w:pos="1492"/>
        <w:tab w:val="num" w:pos="360"/>
      </w:tabs>
      <w:spacing w:line="240" w:lineRule="auto"/>
      <w:ind w:left="0" w:firstLine="0"/>
    </w:pPr>
  </w:style>
  <w:style w:type="paragraph" w:styleId="ListNumber">
    <w:name w:val="List Number"/>
    <w:basedOn w:val="Normal"/>
    <w:rsid w:val="00EB49A6"/>
    <w:pPr>
      <w:numPr>
        <w:numId w:val="46"/>
      </w:numPr>
      <w:tabs>
        <w:tab w:val="left" w:pos="567"/>
      </w:tabs>
      <w:ind w:left="0" w:firstLine="0"/>
    </w:pPr>
  </w:style>
  <w:style w:type="paragraph" w:styleId="ListNumber2">
    <w:name w:val="List Number 2"/>
    <w:basedOn w:val="Normal"/>
    <w:rsid w:val="00EB49A6"/>
    <w:pPr>
      <w:numPr>
        <w:ilvl w:val="1"/>
        <w:numId w:val="46"/>
      </w:numPr>
      <w:tabs>
        <w:tab w:val="clear" w:pos="792"/>
        <w:tab w:val="num" w:pos="360"/>
        <w:tab w:val="left" w:pos="851"/>
      </w:tabs>
      <w:ind w:left="0" w:firstLine="0"/>
    </w:pPr>
  </w:style>
  <w:style w:type="paragraph" w:styleId="ListNumber3">
    <w:name w:val="List Number 3"/>
    <w:basedOn w:val="Normal"/>
    <w:rsid w:val="00EB49A6"/>
    <w:pPr>
      <w:numPr>
        <w:ilvl w:val="2"/>
        <w:numId w:val="46"/>
      </w:numPr>
      <w:tabs>
        <w:tab w:val="clear" w:pos="1440"/>
        <w:tab w:val="num" w:pos="360"/>
        <w:tab w:val="left" w:pos="1134"/>
      </w:tabs>
      <w:ind w:left="0" w:firstLine="0"/>
    </w:pPr>
  </w:style>
  <w:style w:type="paragraph" w:styleId="ListNumber4">
    <w:name w:val="List Number 4"/>
    <w:basedOn w:val="Normal"/>
    <w:rsid w:val="00EB49A6"/>
    <w:pPr>
      <w:numPr>
        <w:ilvl w:val="3"/>
        <w:numId w:val="46"/>
      </w:numPr>
      <w:tabs>
        <w:tab w:val="clear" w:pos="2160"/>
        <w:tab w:val="num" w:pos="360"/>
        <w:tab w:val="left" w:pos="1418"/>
      </w:tabs>
      <w:ind w:left="0" w:firstLine="0"/>
    </w:pPr>
  </w:style>
  <w:style w:type="paragraph" w:styleId="ListNumber5">
    <w:name w:val="List Number 5"/>
    <w:basedOn w:val="Normal"/>
    <w:rsid w:val="00EB49A6"/>
    <w:pPr>
      <w:numPr>
        <w:numId w:val="47"/>
      </w:numPr>
      <w:tabs>
        <w:tab w:val="clear" w:pos="1492"/>
        <w:tab w:val="num" w:pos="360"/>
      </w:tabs>
      <w:spacing w:line="240" w:lineRule="auto"/>
      <w:ind w:left="0" w:firstLine="0"/>
    </w:pPr>
  </w:style>
  <w:style w:type="paragraph" w:styleId="ListContinue">
    <w:name w:val="List Continue"/>
    <w:basedOn w:val="Normal"/>
    <w:rsid w:val="00EB49A6"/>
    <w:pPr>
      <w:spacing w:after="120" w:line="240" w:lineRule="auto"/>
      <w:ind w:left="283"/>
    </w:pPr>
  </w:style>
  <w:style w:type="paragraph" w:styleId="ListContinue2">
    <w:name w:val="List Continue 2"/>
    <w:basedOn w:val="Normal"/>
    <w:rsid w:val="00EB49A6"/>
    <w:pPr>
      <w:spacing w:after="120" w:line="240" w:lineRule="auto"/>
      <w:ind w:left="566"/>
    </w:pPr>
  </w:style>
  <w:style w:type="paragraph" w:styleId="ListContinue3">
    <w:name w:val="List Continue 3"/>
    <w:basedOn w:val="Normal"/>
    <w:rsid w:val="00EB49A6"/>
    <w:pPr>
      <w:spacing w:after="120" w:line="240" w:lineRule="auto"/>
      <w:ind w:left="849"/>
    </w:pPr>
  </w:style>
  <w:style w:type="paragraph" w:styleId="ListContinue4">
    <w:name w:val="List Continue 4"/>
    <w:basedOn w:val="Normal"/>
    <w:rsid w:val="00EB49A6"/>
    <w:pPr>
      <w:spacing w:after="120" w:line="240" w:lineRule="auto"/>
      <w:ind w:left="1132"/>
    </w:pPr>
  </w:style>
  <w:style w:type="paragraph" w:styleId="ListContinue5">
    <w:name w:val="List Continue 5"/>
    <w:basedOn w:val="Normal"/>
    <w:rsid w:val="00EB49A6"/>
    <w:pPr>
      <w:spacing w:after="120" w:line="240" w:lineRule="auto"/>
      <w:ind w:left="1415"/>
    </w:pPr>
  </w:style>
  <w:style w:type="paragraph" w:styleId="MacroText">
    <w:name w:val="macro"/>
    <w:semiHidden/>
    <w:rsid w:val="00EB49A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0" w:lineRule="exact"/>
    </w:pPr>
    <w:rPr>
      <w:rFonts w:ascii="Courier New" w:hAnsi="Courier New"/>
    </w:rPr>
  </w:style>
  <w:style w:type="paragraph" w:styleId="NoteHeading">
    <w:name w:val="Note Heading"/>
    <w:basedOn w:val="Normal"/>
    <w:next w:val="Normal"/>
    <w:rsid w:val="00EB49A6"/>
    <w:pPr>
      <w:spacing w:line="240" w:lineRule="auto"/>
    </w:pPr>
  </w:style>
  <w:style w:type="paragraph" w:customStyle="1" w:styleId="a">
    <w:basedOn w:val="Normal"/>
    <w:next w:val="Normal"/>
    <w:rsid w:val="00EB49A6"/>
    <w:pPr>
      <w:spacing w:line="240" w:lineRule="auto"/>
      <w:ind w:left="709"/>
    </w:pPr>
  </w:style>
  <w:style w:type="character" w:styleId="PageNumber">
    <w:name w:val="page number"/>
    <w:basedOn w:val="DefaultParagraphFont"/>
    <w:rsid w:val="00EB49A6"/>
  </w:style>
  <w:style w:type="paragraph" w:styleId="CommentText">
    <w:name w:val="annotation text"/>
    <w:basedOn w:val="Normal"/>
    <w:semiHidden/>
    <w:rsid w:val="00EB49A6"/>
    <w:pPr>
      <w:spacing w:line="240" w:lineRule="auto"/>
    </w:pPr>
  </w:style>
  <w:style w:type="paragraph" w:styleId="FootnoteText">
    <w:name w:val="footnote text"/>
    <w:basedOn w:val="Normal"/>
    <w:semiHidden/>
    <w:rsid w:val="00EB49A6"/>
    <w:pPr>
      <w:spacing w:line="240" w:lineRule="auto"/>
    </w:pPr>
  </w:style>
  <w:style w:type="paragraph" w:customStyle="1" w:styleId="Retouradres">
    <w:name w:val="Retouradres"/>
    <w:basedOn w:val="Normal"/>
    <w:next w:val="Normal"/>
    <w:rsid w:val="00547739"/>
    <w:pPr>
      <w:spacing w:line="180" w:lineRule="atLeast"/>
    </w:pPr>
    <w:rPr>
      <w:sz w:val="13"/>
    </w:rPr>
  </w:style>
  <w:style w:type="paragraph" w:customStyle="1" w:styleId="Rubricering">
    <w:name w:val="Rubricering"/>
    <w:basedOn w:val="Normal"/>
    <w:next w:val="Normal"/>
    <w:rsid w:val="00282965"/>
    <w:rPr>
      <w:b/>
      <w:caps/>
      <w:sz w:val="13"/>
    </w:rPr>
  </w:style>
  <w:style w:type="paragraph" w:customStyle="1" w:styleId="Functieinondertekening">
    <w:name w:val="Functie in ondertekening"/>
    <w:basedOn w:val="Normal"/>
    <w:next w:val="Normal"/>
    <w:rsid w:val="00494227"/>
    <w:rPr>
      <w:i/>
    </w:rPr>
  </w:style>
  <w:style w:type="paragraph" w:customStyle="1" w:styleId="Afzendgegevens">
    <w:name w:val="Afzendgegevens"/>
    <w:basedOn w:val="Normal"/>
    <w:qFormat/>
    <w:rsid w:val="00494227"/>
    <w:pPr>
      <w:spacing w:line="180" w:lineRule="atLeast"/>
    </w:pPr>
    <w:rPr>
      <w:sz w:val="13"/>
    </w:rPr>
  </w:style>
  <w:style w:type="paragraph" w:customStyle="1" w:styleId="Afzendgegevenskopjes">
    <w:name w:val="Afzendgegevens kopjes"/>
    <w:basedOn w:val="Afzendgegevens"/>
    <w:next w:val="Afzendgegevens"/>
    <w:rsid w:val="00494227"/>
    <w:rPr>
      <w:b/>
    </w:rPr>
  </w:style>
  <w:style w:type="paragraph" w:styleId="Header">
    <w:name w:val="header"/>
    <w:basedOn w:val="Normal"/>
    <w:rsid w:val="00132B1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32B19"/>
    <w:pPr>
      <w:tabs>
        <w:tab w:val="center" w:pos="4320"/>
        <w:tab w:val="right" w:pos="8640"/>
      </w:tabs>
    </w:pPr>
  </w:style>
  <w:style w:type="paragraph" w:customStyle="1" w:styleId="Afzendgegevenswitregel1">
    <w:name w:val="Afzendgegevens witregel 1"/>
    <w:basedOn w:val="Afzendgegevens"/>
    <w:next w:val="Afzendgegevenskopjes"/>
    <w:rsid w:val="00C45528"/>
    <w:pPr>
      <w:spacing w:line="90" w:lineRule="atLeast"/>
    </w:pPr>
    <w:rPr>
      <w:sz w:val="9"/>
    </w:rPr>
  </w:style>
  <w:style w:type="paragraph" w:customStyle="1" w:styleId="Afzendgegevenswitregel2">
    <w:name w:val="Afzendgegevens witregel 2"/>
    <w:basedOn w:val="Afzendgegevens"/>
    <w:next w:val="Afzendgegevenskopjes"/>
    <w:rsid w:val="00C45528"/>
    <w:pPr>
      <w:spacing w:line="270" w:lineRule="atLeast"/>
    </w:pPr>
    <w:rPr>
      <w:sz w:val="27"/>
    </w:rPr>
  </w:style>
  <w:style w:type="paragraph" w:customStyle="1" w:styleId="Aanhef1">
    <w:name w:val="Aanhef1"/>
    <w:basedOn w:val="Normal"/>
    <w:next w:val="Normal"/>
    <w:rsid w:val="00D43FFC"/>
    <w:pPr>
      <w:spacing w:after="240"/>
    </w:pPr>
  </w:style>
  <w:style w:type="paragraph" w:customStyle="1" w:styleId="Slotzin">
    <w:name w:val="Slotzin"/>
    <w:basedOn w:val="Normal"/>
    <w:next w:val="Normal"/>
    <w:rsid w:val="00600F33"/>
    <w:pPr>
      <w:spacing w:before="240"/>
    </w:pPr>
  </w:style>
  <w:style w:type="paragraph" w:customStyle="1" w:styleId="Huisstijl-TabelTitel">
    <w:name w:val="Huisstijl-TabelTitel"/>
    <w:basedOn w:val="Normal"/>
    <w:next w:val="Normal"/>
    <w:rsid w:val="005F4C40"/>
    <w:rPr>
      <w:b/>
      <w:sz w:val="14"/>
      <w:szCs w:val="24"/>
    </w:rPr>
  </w:style>
  <w:style w:type="paragraph" w:customStyle="1" w:styleId="Huisstijl-TabelTekst">
    <w:name w:val="Huisstijl-TabelTekst"/>
    <w:basedOn w:val="Huisstijl-TabelTitel"/>
    <w:rsid w:val="005F4C40"/>
    <w:rPr>
      <w:b w:val="0"/>
    </w:rPr>
  </w:style>
  <w:style w:type="paragraph" w:customStyle="1" w:styleId="HoofdjesZwart">
    <w:name w:val="HoofdjesZwart"/>
    <w:basedOn w:val="Normal"/>
    <w:rsid w:val="006309DC"/>
    <w:pPr>
      <w:spacing w:line="240" w:lineRule="auto"/>
    </w:pPr>
    <w:rPr>
      <w:rFonts w:ascii="Univers" w:hAnsi="Univers"/>
      <w:spacing w:val="10"/>
      <w:sz w:val="14"/>
    </w:rPr>
  </w:style>
  <w:style w:type="paragraph" w:customStyle="1" w:styleId="Ondertekening">
    <w:name w:val="Ondertekening"/>
    <w:basedOn w:val="Normal"/>
    <w:next w:val="Normal"/>
    <w:rsid w:val="00CB34C9"/>
    <w:pPr>
      <w:spacing w:before="810" w:line="240" w:lineRule="auto"/>
    </w:pPr>
    <w:rPr>
      <w:rFonts w:ascii="Univers" w:hAnsi="Univers"/>
      <w:sz w:val="20"/>
    </w:rPr>
  </w:style>
  <w:style w:type="character" w:styleId="Hyperlink">
    <w:name w:val="Hyperlink"/>
    <w:basedOn w:val="DefaultParagraphFont"/>
    <w:uiPriority w:val="99"/>
    <w:unhideWhenUsed/>
    <w:rsid w:val="00B5213C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6E6C8C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E6C8C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E5A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9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wjz.bezwaarenberoep@minvws.nl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Wjz.bezwaarenberoep@minvws.nl" TargetMode="External"/><Relationship Id="rId1" Type="http://schemas.openxmlformats.org/officeDocument/2006/relationships/hyperlink" Target="mailto:Wjz.bezwaarenberoep@minvws.n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SJABLONENSETS\SJABLONEN\VWS\BRIEF.DOT" TargetMode="Externa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FILES\SJABLONENSETS\SJABLONEN\VWS\BRIEF.DOT</Template>
  <TotalTime>2</TotalTime>
  <Pages>1</Pages>
  <Words>210</Words>
  <Characters>1290</Characters>
  <Application>Microsoft Office Word</Application>
  <DocSecurity>0</DocSecurity>
  <Lines>51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Ministerie van VWS</Company>
  <LinksUpToDate>false</LinksUpToDate>
  <CharactersWithSpaces>1475</CharactersWithSpaces>
  <SharedDoc>false</SharedDoc>
  <HLinks>
    <vt:vector size="6" baseType="variant">
      <vt:variant>
        <vt:i4>4587567</vt:i4>
      </vt:variant>
      <vt:variant>
        <vt:i4>0</vt:i4>
      </vt:variant>
      <vt:variant>
        <vt:i4>0</vt:i4>
      </vt:variant>
      <vt:variant>
        <vt:i4>5</vt:i4>
      </vt:variant>
      <vt:variant>
        <vt:lpwstr>mailto:wjz.bezwaarenberoep@minvws.nl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mw. C.P.N. Baptist-Van Deventer</dc:creator>
  <cp:keywords/>
  <dc:description/>
  <cp:lastModifiedBy>Tijn Schmits</cp:lastModifiedBy>
  <cp:revision>15</cp:revision>
  <cp:lastPrinted>2025-04-25T11:51:00Z</cp:lastPrinted>
  <dcterms:created xsi:type="dcterms:W3CDTF">2025-10-27T09:08:00Z</dcterms:created>
  <dcterms:modified xsi:type="dcterms:W3CDTF">2026-02-13T13:19:00Z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Minuut">
    <vt:lpwstr>Brief</vt:lpwstr>
  </property>
</Properties>
</file>