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031AA" w14:textId="77777777" w:rsidR="00F01F8C" w:rsidRDefault="00F01F8C" w:rsidP="00F01F8C">
      <w:pPr>
        <w:rPr>
          <w:lang w:val="en-US"/>
        </w:rPr>
      </w:pPr>
    </w:p>
    <w:p w14:paraId="418DF66A" w14:textId="77777777" w:rsidR="006D7D29" w:rsidRDefault="006D7D29" w:rsidP="00F01F8C">
      <w:pPr>
        <w:rPr>
          <w:lang w:val="en-US"/>
        </w:rPr>
      </w:pPr>
    </w:p>
    <w:p w14:paraId="7E330810" w14:textId="77777777" w:rsidR="006D7D29" w:rsidRPr="00285892" w:rsidRDefault="006D7D29" w:rsidP="006D7D29">
      <w:pPr>
        <w:pStyle w:val="Retouradres"/>
      </w:pPr>
      <w:r w:rsidRPr="00285892">
        <w:t>&gt; Retouradres Postbus 20350 2500 EJ  Den Haag</w:t>
      </w:r>
    </w:p>
    <w:p w14:paraId="06C93990" w14:textId="77777777" w:rsidR="006D7D29" w:rsidRPr="00285892" w:rsidRDefault="006D7D29" w:rsidP="00BA39E6">
      <w:pPr>
        <w:pStyle w:val="Retouradres"/>
      </w:pPr>
    </w:p>
    <w:p w14:paraId="21F6F217" w14:textId="77777777" w:rsidR="003E02CA" w:rsidRPr="00285892" w:rsidRDefault="003E02CA" w:rsidP="001C631F">
      <w:pPr>
        <w:autoSpaceDE w:val="0"/>
        <w:autoSpaceDN w:val="0"/>
        <w:adjustRightInd w:val="0"/>
        <w:spacing w:line="240" w:lineRule="auto"/>
        <w:jc w:val="right"/>
        <w:rPr>
          <w:rFonts w:cs="Verdana"/>
          <w:szCs w:val="18"/>
        </w:rPr>
      </w:pPr>
      <w:bookmarkStart w:id="0" w:name="bmkAdresgegevens1"/>
      <w:bookmarkEnd w:id="0"/>
    </w:p>
    <w:p w14:paraId="262F4127" w14:textId="48C024F6" w:rsidR="00285892" w:rsidRDefault="00437D2B" w:rsidP="00285892">
      <w:pPr>
        <w:rPr>
          <w:szCs w:val="18"/>
        </w:rPr>
      </w:pPr>
      <w:bookmarkStart w:id="1" w:name="_Hlk221784599"/>
      <w:r>
        <w:rPr>
          <w:szCs w:val="18"/>
        </w:rPr>
        <w:t>${NAAM_ADRES}</w:t>
      </w:r>
    </w:p>
    <w:p w14:paraId="3190AF82" w14:textId="77777777" w:rsidR="00437D2B" w:rsidRPr="008110C5" w:rsidRDefault="00437D2B" w:rsidP="00285892">
      <w:pPr>
        <w:rPr>
          <w:szCs w:val="18"/>
        </w:rPr>
      </w:pPr>
    </w:p>
    <w:bookmarkEnd w:id="1"/>
    <w:p w14:paraId="5A57DD29" w14:textId="77777777" w:rsidR="00EA29BE" w:rsidRPr="00285892" w:rsidRDefault="00EA29BE" w:rsidP="00B71289">
      <w:pPr>
        <w:tabs>
          <w:tab w:val="left" w:pos="737"/>
        </w:tabs>
      </w:pPr>
    </w:p>
    <w:p w14:paraId="37D3A2F7" w14:textId="0C0C9F2F" w:rsidR="00285892" w:rsidRPr="00745955" w:rsidRDefault="00285892" w:rsidP="00285892">
      <w:r w:rsidRPr="005442B8">
        <w:rPr>
          <w:b/>
          <w:bCs/>
          <w:szCs w:val="18"/>
        </w:rPr>
        <w:t xml:space="preserve">Bij bezwaarschriften per e-mail/webformulier: </w:t>
      </w:r>
      <w:r w:rsidRPr="005442B8">
        <w:rPr>
          <w:szCs w:val="18"/>
        </w:rPr>
        <w:t>Uitsluitend per e-mail aan:</w:t>
      </w:r>
      <w:r>
        <w:rPr>
          <w:szCs w:val="18"/>
        </w:rPr>
        <w:t xml:space="preserve"> </w:t>
      </w:r>
      <w:r w:rsidR="00437D2B">
        <w:rPr>
          <w:szCs w:val="18"/>
        </w:rPr>
        <w:t>${EMAIL_ADRES}</w:t>
      </w:r>
    </w:p>
    <w:p w14:paraId="160A0779" w14:textId="77777777" w:rsidR="0097339E" w:rsidRPr="00285892" w:rsidRDefault="0097339E" w:rsidP="00B71289">
      <w:pPr>
        <w:tabs>
          <w:tab w:val="left" w:pos="737"/>
        </w:tabs>
      </w:pPr>
    </w:p>
    <w:p w14:paraId="76EDD483" w14:textId="77777777" w:rsidR="0097339E" w:rsidRPr="00285892" w:rsidRDefault="0097339E" w:rsidP="00B71289">
      <w:pPr>
        <w:tabs>
          <w:tab w:val="left" w:pos="737"/>
        </w:tabs>
      </w:pPr>
    </w:p>
    <w:p w14:paraId="77CC4DA6" w14:textId="2C0B1516" w:rsidR="001D1CDF" w:rsidRPr="001C631F" w:rsidRDefault="001411AA" w:rsidP="00B71289">
      <w:pPr>
        <w:tabs>
          <w:tab w:val="left" w:pos="737"/>
        </w:tabs>
      </w:pPr>
      <w:r w:rsidRPr="001C631F">
        <w:t>Datum</w:t>
      </w:r>
      <w:r w:rsidR="004E1482" w:rsidRPr="001C631F">
        <w:t xml:space="preserve">: </w:t>
      </w:r>
      <w:r w:rsidR="003E02CA" w:rsidRPr="001C631F">
        <w:t xml:space="preserve"> </w:t>
      </w:r>
      <w:bookmarkStart w:id="2" w:name="_Hlk221784609"/>
      <w:r w:rsidR="00144B56">
        <w:t>${VANDAAG}</w:t>
      </w:r>
      <w:bookmarkEnd w:id="2"/>
    </w:p>
    <w:p w14:paraId="73CBDEC0" w14:textId="22C3647A" w:rsidR="00111FA5" w:rsidRPr="00393D27" w:rsidRDefault="007A71FA" w:rsidP="00B71289">
      <w:pPr>
        <w:tabs>
          <w:tab w:val="left" w:pos="737"/>
        </w:tabs>
      </w:pPr>
      <w:r>
        <w:t>Inzake</w:t>
      </w:r>
      <w:r w:rsidR="00F7734E">
        <w:t>:  besli</w:t>
      </w:r>
      <w:r w:rsidR="006F09EE">
        <w:t>ssing op bezwaar</w:t>
      </w:r>
      <w:r w:rsidR="001C631F">
        <w:t xml:space="preserve"> inzake</w:t>
      </w:r>
      <w:r w:rsidR="00B565E3">
        <w:t xml:space="preserve"> ${NAAM_BEZWAARDE}</w:t>
      </w:r>
    </w:p>
    <w:p w14:paraId="6F2D58EB" w14:textId="77777777" w:rsidR="003D4C50" w:rsidRPr="00393D27" w:rsidRDefault="003D4C50" w:rsidP="00B71289">
      <w:pPr>
        <w:tabs>
          <w:tab w:val="left" w:pos="737"/>
        </w:tabs>
      </w:pPr>
      <w:r w:rsidRPr="00393D27">
        <w:tab/>
      </w:r>
    </w:p>
    <w:p w14:paraId="39B9223D" w14:textId="77777777" w:rsidR="00B71289" w:rsidRPr="00393D27" w:rsidRDefault="00B71289" w:rsidP="00B71289"/>
    <w:p w14:paraId="0E63432C" w14:textId="77777777" w:rsidR="0039562E" w:rsidRDefault="0039562E" w:rsidP="0039562E">
      <w:pPr>
        <w:rPr>
          <w:sz w:val="20"/>
        </w:rPr>
      </w:pPr>
    </w:p>
    <w:p w14:paraId="1114ADA1" w14:textId="77777777" w:rsidR="00905E0E" w:rsidRDefault="00905E0E" w:rsidP="00A818A5"/>
    <w:p w14:paraId="6155A745" w14:textId="77777777" w:rsidR="00905E0E" w:rsidRDefault="00905E0E" w:rsidP="00A818A5"/>
    <w:p w14:paraId="2DFEDB3C" w14:textId="7B3EEAEA" w:rsidR="008B0DF0" w:rsidRDefault="00EA29BE" w:rsidP="003E02CA">
      <w:pPr>
        <w:autoSpaceDE w:val="0"/>
        <w:autoSpaceDN w:val="0"/>
        <w:adjustRightInd w:val="0"/>
        <w:spacing w:line="240" w:lineRule="auto"/>
      </w:pPr>
      <w:r>
        <w:t>Geachte</w:t>
      </w:r>
      <w:r w:rsidR="003E02CA">
        <w:rPr>
          <w:rFonts w:cs="Verdana"/>
          <w:szCs w:val="18"/>
        </w:rPr>
        <w:t>,</w:t>
      </w:r>
    </w:p>
    <w:p w14:paraId="252D461E" w14:textId="77777777" w:rsidR="0040073C" w:rsidRDefault="0040073C" w:rsidP="00A818A5"/>
    <w:p w14:paraId="5A7DF54E" w14:textId="30D10EA2" w:rsidR="004B1CE7" w:rsidRPr="001C631F" w:rsidRDefault="00A818A5" w:rsidP="00A818A5">
      <w:r>
        <w:t>Hierbij bevestig</w:t>
      </w:r>
      <w:r w:rsidR="00DE6F87">
        <w:t xml:space="preserve"> ik de ontvangst </w:t>
      </w:r>
      <w:r w:rsidR="004D366B">
        <w:t>v</w:t>
      </w:r>
      <w:r w:rsidR="003E02CA">
        <w:t>an uw e-mailbericht</w:t>
      </w:r>
      <w:r w:rsidR="0097339E">
        <w:t>/brief</w:t>
      </w:r>
      <w:r w:rsidR="003E02CA">
        <w:t xml:space="preserve"> op</w:t>
      </w:r>
      <w:r w:rsidR="00916DE0">
        <w:t xml:space="preserve"> ${DATUM_ONTVANGEN_BERICHT} </w:t>
      </w:r>
      <w:r w:rsidR="006F09EE">
        <w:t>be</w:t>
      </w:r>
      <w:r>
        <w:t>treffende uw reactie op de beslissing op bezwaar van</w:t>
      </w:r>
      <w:r w:rsidR="00475F0B">
        <w:t xml:space="preserve"> ${</w:t>
      </w:r>
      <w:r w:rsidR="00475F0B" w:rsidRPr="00475F0B">
        <w:t>DATUM_BESLISSING_OP_BEZWAAR</w:t>
      </w:r>
      <w:r w:rsidR="00475F0B">
        <w:t>}</w:t>
      </w:r>
      <w:r w:rsidR="001C631F">
        <w:t>.</w:t>
      </w:r>
    </w:p>
    <w:p w14:paraId="2D389CC9" w14:textId="77777777" w:rsidR="009C0DE0" w:rsidRDefault="009C0DE0" w:rsidP="00A818A5"/>
    <w:p w14:paraId="6FE390A0" w14:textId="77777777" w:rsidR="00A818A5" w:rsidRDefault="00A818A5" w:rsidP="00A818A5">
      <w:r>
        <w:t xml:space="preserve">De bezwaarprocedure is met de beslissing op bezwaar afgerond. </w:t>
      </w:r>
    </w:p>
    <w:p w14:paraId="08304084" w14:textId="674632AD" w:rsidR="00A818A5" w:rsidRDefault="00A818A5" w:rsidP="00A818A5">
      <w:r>
        <w:t xml:space="preserve">Indien u het niet eens bent met de beslissing, kunt u, zoals is vermeld in de beslissing op bezwaar, beroep aantekenen </w:t>
      </w:r>
      <w:r w:rsidR="00AC4913">
        <w:t>bij de de sector</w:t>
      </w:r>
      <w:r w:rsidR="001B55ED">
        <w:t xml:space="preserve"> bestuursrecht van </w:t>
      </w:r>
      <w:r w:rsidR="004D2130">
        <w:t>de rechtbank</w:t>
      </w:r>
      <w:r w:rsidR="00BF025D">
        <w:t>.</w:t>
      </w:r>
    </w:p>
    <w:p w14:paraId="1CA44CF3" w14:textId="77777777" w:rsidR="001C631F" w:rsidRDefault="001C631F" w:rsidP="006F09EE"/>
    <w:p w14:paraId="3E27BB21" w14:textId="5C44662B" w:rsidR="006F09EE" w:rsidRDefault="006F09EE" w:rsidP="006F09EE">
      <w:r>
        <w:t>Uw brief heb ik dan ook voor verdere behandeling doorgestuurd naar de sector</w:t>
      </w:r>
      <w:r w:rsidR="00160071">
        <w:t xml:space="preserve"> bestuursrecht van de </w:t>
      </w:r>
      <w:r w:rsidR="004D2130">
        <w:t xml:space="preserve">rechtbank </w:t>
      </w:r>
      <w:r w:rsidR="001C631F" w:rsidRPr="00DA6370">
        <w:rPr>
          <w:b/>
          <w:bCs/>
          <w:color w:val="000000" w:themeColor="text1"/>
        </w:rPr>
        <w:t>XXX</w:t>
      </w:r>
      <w:r w:rsidR="001C631F">
        <w:t>.</w:t>
      </w:r>
    </w:p>
    <w:p w14:paraId="1542BD27" w14:textId="77777777" w:rsidR="006F09EE" w:rsidRDefault="006F09EE" w:rsidP="00A818A5"/>
    <w:p w14:paraId="3C5F44AE" w14:textId="77777777" w:rsidR="00A818A5" w:rsidRDefault="00A818A5" w:rsidP="00811770">
      <w:pPr>
        <w:tabs>
          <w:tab w:val="left" w:pos="-1152"/>
          <w:tab w:val="left" w:pos="0"/>
          <w:tab w:val="left" w:pos="461"/>
          <w:tab w:val="left" w:pos="579"/>
          <w:tab w:val="left" w:pos="921"/>
        </w:tabs>
      </w:pPr>
    </w:p>
    <w:p w14:paraId="2DDA93F0" w14:textId="77777777" w:rsidR="009C0DE0" w:rsidRDefault="00BF025D" w:rsidP="00811770">
      <w:pPr>
        <w:tabs>
          <w:tab w:val="left" w:pos="-1152"/>
          <w:tab w:val="left" w:pos="0"/>
          <w:tab w:val="left" w:pos="461"/>
          <w:tab w:val="left" w:pos="579"/>
          <w:tab w:val="left" w:pos="921"/>
        </w:tabs>
      </w:pPr>
      <w:r>
        <w:t>Hoogachtend,</w:t>
      </w:r>
    </w:p>
    <w:p w14:paraId="356A3807" w14:textId="77777777" w:rsidR="00811770" w:rsidRDefault="00BF025D" w:rsidP="00811770">
      <w:pPr>
        <w:tabs>
          <w:tab w:val="left" w:pos="-1152"/>
          <w:tab w:val="left" w:pos="0"/>
          <w:tab w:val="left" w:pos="461"/>
          <w:tab w:val="left" w:pos="579"/>
          <w:tab w:val="left" w:pos="921"/>
        </w:tabs>
      </w:pPr>
      <w:r>
        <w:t>d</w:t>
      </w:r>
      <w:r w:rsidR="00811770">
        <w:t>e Minister van Volksgezondheid,</w:t>
      </w:r>
    </w:p>
    <w:p w14:paraId="46F43637" w14:textId="77777777" w:rsidR="0039562E" w:rsidRDefault="00811770" w:rsidP="0039562E">
      <w:pPr>
        <w:tabs>
          <w:tab w:val="left" w:pos="5760"/>
        </w:tabs>
      </w:pPr>
      <w:r>
        <w:t>Welzijn en Sport,</w:t>
      </w:r>
      <w:r>
        <w:br/>
        <w:t>namens deze,</w:t>
      </w:r>
    </w:p>
    <w:p w14:paraId="21D0B55F" w14:textId="126FFC43" w:rsidR="009C1AFC" w:rsidRDefault="00ED21D0" w:rsidP="009C1AFC">
      <w:pPr>
        <w:tabs>
          <w:tab w:val="left" w:pos="0"/>
          <w:tab w:val="left" w:pos="2154"/>
          <w:tab w:val="left" w:pos="4364"/>
          <w:tab w:val="left" w:pos="6518"/>
          <w:tab w:val="left" w:pos="7200"/>
        </w:tabs>
        <w:suppressAutoHyphens/>
      </w:pPr>
      <w:r>
        <w:t>Afdelings</w:t>
      </w:r>
      <w:r w:rsidR="009C1AFC">
        <w:t>hoofd directie Wetgeving en Juridische Zaken,</w:t>
      </w:r>
    </w:p>
    <w:p w14:paraId="5ECACBBC" w14:textId="77777777" w:rsidR="009C1AFC" w:rsidRDefault="009C1AFC" w:rsidP="009C1AFC">
      <w:pPr>
        <w:tabs>
          <w:tab w:val="left" w:pos="0"/>
          <w:tab w:val="left" w:pos="2154"/>
          <w:tab w:val="left" w:pos="4364"/>
          <w:tab w:val="left" w:pos="6518"/>
          <w:tab w:val="left" w:pos="7200"/>
        </w:tabs>
        <w:suppressAutoHyphens/>
      </w:pPr>
    </w:p>
    <w:p w14:paraId="24F6DD6A" w14:textId="77777777" w:rsidR="009C1AFC" w:rsidRDefault="009C1AFC" w:rsidP="009C1AFC">
      <w:pPr>
        <w:tabs>
          <w:tab w:val="left" w:pos="0"/>
          <w:tab w:val="left" w:pos="2154"/>
          <w:tab w:val="left" w:pos="4364"/>
          <w:tab w:val="left" w:pos="6518"/>
          <w:tab w:val="left" w:pos="7200"/>
        </w:tabs>
        <w:suppressAutoHyphens/>
      </w:pPr>
    </w:p>
    <w:p w14:paraId="2D98F77D" w14:textId="77777777" w:rsidR="009C1AFC" w:rsidRDefault="009C1AFC" w:rsidP="009C1AFC">
      <w:pPr>
        <w:tabs>
          <w:tab w:val="left" w:pos="0"/>
          <w:tab w:val="left" w:pos="2154"/>
          <w:tab w:val="left" w:pos="4364"/>
          <w:tab w:val="left" w:pos="6518"/>
          <w:tab w:val="left" w:pos="7200"/>
        </w:tabs>
        <w:suppressAutoHyphens/>
      </w:pPr>
    </w:p>
    <w:p w14:paraId="605B30ED" w14:textId="5606A895" w:rsidR="009C1AFC" w:rsidRPr="000D21B3" w:rsidRDefault="00160071" w:rsidP="009C1AFC">
      <w:pPr>
        <w:tabs>
          <w:tab w:val="left" w:pos="0"/>
          <w:tab w:val="left" w:pos="2154"/>
          <w:tab w:val="left" w:pos="4364"/>
          <w:tab w:val="left" w:pos="6518"/>
          <w:tab w:val="left" w:pos="7200"/>
        </w:tabs>
        <w:suppressAutoHyphens/>
      </w:pPr>
      <w:r>
        <w:t xml:space="preserve">mr. </w:t>
      </w:r>
      <w:r w:rsidR="0097339E">
        <w:t>L. Beening</w:t>
      </w:r>
    </w:p>
    <w:p w14:paraId="2570EEFB" w14:textId="77777777" w:rsidR="009C1AFC" w:rsidRPr="000D21B3" w:rsidRDefault="009C1AFC" w:rsidP="009C1AFC">
      <w:pPr>
        <w:tabs>
          <w:tab w:val="left" w:pos="0"/>
          <w:tab w:val="left" w:pos="2154"/>
          <w:tab w:val="left" w:pos="4364"/>
          <w:tab w:val="left" w:pos="6518"/>
          <w:tab w:val="left" w:pos="7200"/>
        </w:tabs>
        <w:suppressAutoHyphens/>
      </w:pPr>
    </w:p>
    <w:p w14:paraId="788CE8D3" w14:textId="77777777" w:rsidR="009C1AFC" w:rsidRDefault="009C1AFC" w:rsidP="009C1AFC">
      <w:pPr>
        <w:tabs>
          <w:tab w:val="left" w:pos="0"/>
          <w:tab w:val="left" w:pos="2154"/>
          <w:tab w:val="left" w:pos="4364"/>
          <w:tab w:val="left" w:pos="6518"/>
          <w:tab w:val="left" w:pos="7200"/>
        </w:tabs>
        <w:suppressAutoHyphens/>
      </w:pPr>
    </w:p>
    <w:p w14:paraId="50CCD818" w14:textId="77777777" w:rsidR="009C1AFC" w:rsidRDefault="009C1AFC" w:rsidP="009C1AFC">
      <w:pPr>
        <w:tabs>
          <w:tab w:val="left" w:pos="0"/>
          <w:tab w:val="left" w:pos="2154"/>
          <w:tab w:val="left" w:pos="4364"/>
          <w:tab w:val="left" w:pos="6518"/>
          <w:tab w:val="left" w:pos="7200"/>
        </w:tabs>
        <w:suppressAutoHyphens/>
      </w:pPr>
    </w:p>
    <w:p w14:paraId="5D8AEADB" w14:textId="77777777" w:rsidR="009C1AFC" w:rsidRPr="000D21B3" w:rsidRDefault="009C1AFC" w:rsidP="009C1AFC">
      <w:pPr>
        <w:tabs>
          <w:tab w:val="left" w:pos="0"/>
          <w:tab w:val="left" w:pos="2154"/>
          <w:tab w:val="left" w:pos="4364"/>
          <w:tab w:val="left" w:pos="6518"/>
          <w:tab w:val="left" w:pos="7200"/>
        </w:tabs>
        <w:suppressAutoHyphens/>
      </w:pPr>
    </w:p>
    <w:p w14:paraId="3560C11B" w14:textId="77777777" w:rsidR="009C1AFC" w:rsidRDefault="009C1AFC" w:rsidP="0039562E">
      <w:pPr>
        <w:tabs>
          <w:tab w:val="left" w:pos="5760"/>
        </w:tabs>
      </w:pPr>
    </w:p>
    <w:sectPr w:rsidR="009C1AFC" w:rsidSect="000150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2268" w:right="2784" w:bottom="1134" w:left="1588" w:header="0" w:footer="970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495A9" w14:textId="77777777" w:rsidR="00463924" w:rsidRDefault="00463924">
      <w:r>
        <w:separator/>
      </w:r>
    </w:p>
  </w:endnote>
  <w:endnote w:type="continuationSeparator" w:id="0">
    <w:p w14:paraId="131ADA05" w14:textId="77777777" w:rsidR="00463924" w:rsidRDefault="00463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Univers 45 Light">
    <w:altName w:val="Calibri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  <w:sig w:usb0="E7000EFF" w:usb1="5200FDFF" w:usb2="0A042021" w:usb3="00000000" w:csb0="000001BF" w:csb1="00000000"/>
  </w:font>
  <w:font w:name="Lohit Hindi">
    <w:altName w:val="Times New Roman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60EA8" w14:textId="77777777" w:rsidR="00DD04CE" w:rsidRDefault="00DD04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34346" w14:textId="77777777" w:rsidR="00DD04CE" w:rsidRDefault="00DD04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181A" w14:textId="77777777" w:rsidR="00DD04CE" w:rsidRDefault="00DD04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8E688" w14:textId="77777777" w:rsidR="00463924" w:rsidRDefault="00463924">
      <w:r>
        <w:separator/>
      </w:r>
    </w:p>
  </w:footnote>
  <w:footnote w:type="continuationSeparator" w:id="0">
    <w:p w14:paraId="2BE8CF52" w14:textId="77777777" w:rsidR="00463924" w:rsidRDefault="004639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80BE6" w14:textId="77777777" w:rsidR="00DD04CE" w:rsidRDefault="00DD04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A4F40" w14:textId="0BCC6396" w:rsidR="00EA29BE" w:rsidRDefault="00DB3EDA" w:rsidP="00547DA8">
    <w:pPr>
      <w:pStyle w:val="Header"/>
      <w:tabs>
        <w:tab w:val="clear" w:pos="4320"/>
        <w:tab w:val="clear" w:pos="8640"/>
      </w:tabs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6720545" wp14:editId="1DBD8CB9">
              <wp:simplePos x="0" y="0"/>
              <wp:positionH relativeFrom="column">
                <wp:posOffset>4928870</wp:posOffset>
              </wp:positionH>
              <wp:positionV relativeFrom="paragraph">
                <wp:posOffset>9783445</wp:posOffset>
              </wp:positionV>
              <wp:extent cx="1263650" cy="342900"/>
              <wp:effectExtent l="0" t="0" r="0" b="0"/>
              <wp:wrapNone/>
              <wp:docPr id="4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365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B7170D" w14:textId="77777777" w:rsidR="00EA29BE" w:rsidRDefault="00EA29BE" w:rsidP="00547DA8">
                          <w:pPr>
                            <w:pStyle w:val="Afzendgegevens"/>
                          </w:pPr>
                          <w:r>
                            <w:t xml:space="preserve">Pagina </w: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van </w:t>
                          </w:r>
                          <w:fldSimple w:instr=" NUMPAGES   \* MERGEFORMAT ">
                            <w:r w:rsidR="00160071">
                              <w:rPr>
                                <w:noProof/>
                              </w:rPr>
                              <w:t>1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720545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388.1pt;margin-top:770.35pt;width:99.5pt;height:2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" stroked="f">
              <v:textbox inset="0,0,0,0">
                <w:txbxContent>
                  <w:p w14:paraId="43B7170D" w14:textId="77777777" w:rsidR="00EA29BE" w:rsidRDefault="00EA29BE" w:rsidP="00547DA8">
                    <w:pPr>
                      <w:pStyle w:val="Afzendgegevens"/>
                    </w:pPr>
                    <w:r>
                      <w:t xml:space="preserve">Pagina </w:t>
                    </w: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van </w:t>
                    </w:r>
                    <w:fldSimple w:instr=" NUMPAGES   \* MERGEFORMAT ">
                      <w:r w:rsidR="00160071">
                        <w:rPr>
                          <w:noProof/>
                        </w:rPr>
                        <w:t>1</w:t>
                      </w:r>
                    </w:fldSimple>
                  </w:p>
                </w:txbxContent>
              </v:textbox>
            </v:shape>
          </w:pict>
        </mc:Fallback>
      </mc:AlternateContent>
    </w:r>
  </w:p>
  <w:p w14:paraId="3AFF321A" w14:textId="1DE6FA39" w:rsidR="00EA29BE" w:rsidRDefault="00DB3EDA" w:rsidP="009123A3">
    <w:pPr>
      <w:pStyle w:val="Header"/>
      <w:tabs>
        <w:tab w:val="clear" w:pos="4320"/>
        <w:tab w:val="clear" w:pos="8640"/>
      </w:tabs>
      <w:spacing w:after="2630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F40EAF0" wp14:editId="2A15B5AA">
              <wp:simplePos x="0" y="0"/>
              <wp:positionH relativeFrom="margin">
                <wp:posOffset>4928870</wp:posOffset>
              </wp:positionH>
              <wp:positionV relativeFrom="paragraph">
                <wp:posOffset>1287780</wp:posOffset>
              </wp:positionV>
              <wp:extent cx="1263650" cy="8392160"/>
              <wp:effectExtent l="0" t="0" r="0" b="0"/>
              <wp:wrapSquare wrapText="bothSides"/>
              <wp:docPr id="3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3650" cy="83921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A08FB3" w14:textId="77777777" w:rsidR="00EA29BE" w:rsidRDefault="00EA29BE" w:rsidP="00330BC7">
                          <w:pPr>
                            <w:pStyle w:val="Afzendgegevenskopjes"/>
                          </w:pPr>
                          <w:r>
                            <w:fldChar w:fldCharType="begin"/>
                          </w:r>
                          <w:r>
                            <w:instrText xml:space="preserve"> </w:instrText>
                          </w:r>
                          <w:r w:rsidRPr="00330BC7">
                            <w:instrText>bmkDirectie</w:instrText>
                          </w:r>
                          <w:r>
                            <w:instrText xml:space="preserve">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 w:val="0"/>
                              <w:bCs/>
                            </w:rPr>
                            <w:t>Fout! Bladwijzer niet gedefinieerd.</w:t>
                          </w:r>
                          <w:r>
                            <w:fldChar w:fldCharType="end"/>
                          </w:r>
                        </w:p>
                        <w:p w14:paraId="31B5899D" w14:textId="77777777" w:rsidR="00EA29BE" w:rsidRDefault="00EA29BE" w:rsidP="00330BC7">
                          <w:pPr>
                            <w:pStyle w:val="Afzendgegevenswitregel2"/>
                          </w:pPr>
                        </w:p>
                        <w:p w14:paraId="1C6D1FBC" w14:textId="77777777" w:rsidR="00EA29BE" w:rsidRDefault="00EA29BE" w:rsidP="00330BC7">
                          <w:pPr>
                            <w:pStyle w:val="Afzendgegevenskopjes"/>
                          </w:pPr>
                          <w:r>
                            <w:t>Ons kenmerk</w:t>
                          </w:r>
                        </w:p>
                        <w:p w14:paraId="21671EA7" w14:textId="77777777" w:rsidR="00EA29BE" w:rsidRDefault="00EA29BE" w:rsidP="00112700">
                          <w:pPr>
                            <w:pStyle w:val="Afzendgegevens"/>
                          </w:pPr>
                          <w:fldSimple w:instr=" bmkKenmerk ">
                            <w:r>
                              <w:rPr>
                                <w:b/>
                                <w:bCs/>
                              </w:rPr>
                              <w:t>Fout! Bladwijzer niet gedefinieerd.</w:t>
                            </w:r>
                          </w:fldSimple>
                        </w:p>
                      </w:txbxContent>
                    </wps:txbx>
                    <wps:bodyPr rot="0" vert="horz" wrap="square" lIns="0" tIns="565404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40EAF0" id="Text Box 12" o:spid="_x0000_s1027" type="#_x0000_t202" style="position:absolute;margin-left:388.1pt;margin-top:101.4pt;width:99.5pt;height:660.8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" stroked="f">
              <v:textbox inset="0,44.52pt,0,0">
                <w:txbxContent>
                  <w:p w14:paraId="33A08FB3" w14:textId="77777777" w:rsidR="00EA29BE" w:rsidRDefault="00EA29BE" w:rsidP="00330BC7">
                    <w:pPr>
                      <w:pStyle w:val="Afzendgegevenskopjes"/>
                    </w:pPr>
                    <w:r>
                      <w:fldChar w:fldCharType="begin"/>
                    </w:r>
                    <w:r>
                      <w:instrText xml:space="preserve"> </w:instrText>
                    </w:r>
                    <w:r w:rsidRPr="00330BC7">
                      <w:instrText>bmkDirectie</w:instrText>
                    </w:r>
                    <w:r>
                      <w:instrText xml:space="preserve"> </w:instrText>
                    </w:r>
                    <w:r>
                      <w:fldChar w:fldCharType="separate"/>
                    </w:r>
                    <w:r>
                      <w:rPr>
                        <w:b w:val="0"/>
                        <w:bCs/>
                      </w:rPr>
                      <w:t>Fout! Bladwijzer niet gedefinieerd.</w:t>
                    </w:r>
                    <w:r>
                      <w:fldChar w:fldCharType="end"/>
                    </w:r>
                  </w:p>
                  <w:p w14:paraId="31B5899D" w14:textId="77777777" w:rsidR="00EA29BE" w:rsidRDefault="00EA29BE" w:rsidP="00330BC7">
                    <w:pPr>
                      <w:pStyle w:val="Afzendgegevenswitregel2"/>
                    </w:pPr>
                  </w:p>
                  <w:p w14:paraId="1C6D1FBC" w14:textId="77777777" w:rsidR="00EA29BE" w:rsidRDefault="00EA29BE" w:rsidP="00330BC7">
                    <w:pPr>
                      <w:pStyle w:val="Afzendgegevenskopjes"/>
                    </w:pPr>
                    <w:r>
                      <w:t>Ons kenmerk</w:t>
                    </w:r>
                  </w:p>
                  <w:p w14:paraId="21671EA7" w14:textId="77777777" w:rsidR="00EA29BE" w:rsidRDefault="00EA29BE" w:rsidP="00112700">
                    <w:pPr>
                      <w:pStyle w:val="Afzendgegevens"/>
                    </w:pPr>
                    <w:fldSimple w:instr=" bmkKenmerk ">
                      <w:r>
                        <w:rPr>
                          <w:b/>
                          <w:bCs/>
                        </w:rPr>
                        <w:t>Fout! Bladwijzer niet gedefinieerd.</w:t>
                      </w:r>
                    </w:fldSimple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5377C" w14:textId="69E1290D" w:rsidR="00EA29BE" w:rsidRDefault="00DB3EDA" w:rsidP="00BD6C0B">
    <w:pPr>
      <w:pStyle w:val="Header"/>
      <w:tabs>
        <w:tab w:val="clear" w:pos="4320"/>
        <w:tab w:val="clear" w:pos="8640"/>
        <w:tab w:val="left" w:pos="6521"/>
      </w:tabs>
    </w:pPr>
    <w:r>
      <w:rPr>
        <w:noProof/>
      </w:rPr>
      <w:drawing>
        <wp:anchor distT="0" distB="0" distL="114300" distR="114300" simplePos="0" relativeHeight="251661824" behindDoc="0" locked="0" layoutInCell="1" allowOverlap="1" wp14:anchorId="436B3FC0" wp14:editId="46E8BE81">
          <wp:simplePos x="0" y="0"/>
          <wp:positionH relativeFrom="margin">
            <wp:posOffset>2133600</wp:posOffset>
          </wp:positionH>
          <wp:positionV relativeFrom="margin">
            <wp:posOffset>-1428750</wp:posOffset>
          </wp:positionV>
          <wp:extent cx="469265" cy="1582420"/>
          <wp:effectExtent l="0" t="0" r="0" b="0"/>
          <wp:wrapSquare wrapText="bothSides"/>
          <wp:docPr id="17" name="Li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i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9265" cy="1582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881EA97" wp14:editId="352A614F">
              <wp:simplePos x="0" y="0"/>
              <wp:positionH relativeFrom="column">
                <wp:posOffset>4928870</wp:posOffset>
              </wp:positionH>
              <wp:positionV relativeFrom="paragraph">
                <wp:posOffset>9783445</wp:posOffset>
              </wp:positionV>
              <wp:extent cx="1263650" cy="342900"/>
              <wp:effectExtent l="0" t="0" r="0" b="0"/>
              <wp:wrapNone/>
              <wp:docPr id="2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365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144859" w14:textId="77777777" w:rsidR="00EA29BE" w:rsidRDefault="00EA29BE" w:rsidP="00F3335C">
                          <w:pPr>
                            <w:pStyle w:val="Afzendgegevens"/>
                          </w:pPr>
                          <w:r>
                            <w:t xml:space="preserve">Pagina </w: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160071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van </w:t>
                          </w:r>
                          <w:fldSimple w:instr=" NUMPAGES   \* MERGEFORMAT ">
                            <w:r w:rsidR="00160071">
                              <w:rPr>
                                <w:noProof/>
                              </w:rPr>
                              <w:t>1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81EA97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8" type="#_x0000_t202" style="position:absolute;margin-left:388.1pt;margin-top:770.35pt;width:99.5pt;height:2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" stroked="f">
              <v:textbox inset="0,0,0,0">
                <w:txbxContent>
                  <w:p w14:paraId="53144859" w14:textId="77777777" w:rsidR="00EA29BE" w:rsidRDefault="00EA29BE" w:rsidP="00F3335C">
                    <w:pPr>
                      <w:pStyle w:val="Afzendgegevens"/>
                    </w:pPr>
                    <w:r>
                      <w:t xml:space="preserve">Pagina </w:t>
                    </w: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160071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van </w:t>
                    </w:r>
                    <w:fldSimple w:instr=" NUMPAGES   \* MERGEFORMAT ">
                      <w:r w:rsidR="00160071">
                        <w:rPr>
                          <w:noProof/>
                        </w:rPr>
                        <w:t>1</w:t>
                      </w:r>
                    </w:fldSimple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728" behindDoc="0" locked="0" layoutInCell="1" allowOverlap="1" wp14:anchorId="2B118C95" wp14:editId="72174D08">
          <wp:simplePos x="0" y="0"/>
          <wp:positionH relativeFrom="page">
            <wp:posOffset>4032250</wp:posOffset>
          </wp:positionH>
          <wp:positionV relativeFrom="page">
            <wp:posOffset>0</wp:posOffset>
          </wp:positionV>
          <wp:extent cx="2343150" cy="1581150"/>
          <wp:effectExtent l="0" t="0" r="0" b="0"/>
          <wp:wrapNone/>
          <wp:docPr id="13" name="Afbeelding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3150" cy="1581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0E7DF8" w14:textId="6A423E50" w:rsidR="00EA29BE" w:rsidRDefault="00DB3EDA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5B4AEEFE" wp14:editId="733F9BA0">
              <wp:simplePos x="0" y="0"/>
              <wp:positionH relativeFrom="margin">
                <wp:posOffset>4928870</wp:posOffset>
              </wp:positionH>
              <wp:positionV relativeFrom="paragraph">
                <wp:posOffset>1287780</wp:posOffset>
              </wp:positionV>
              <wp:extent cx="1482725" cy="8392160"/>
              <wp:effectExtent l="0" t="0" r="0" b="0"/>
              <wp:wrapSquare wrapText="bothSides"/>
              <wp:docPr id="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2725" cy="8392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FB5E03" w14:textId="434817D0" w:rsidR="001C631F" w:rsidRPr="003C5A7D" w:rsidRDefault="001C631F" w:rsidP="001C631F">
                          <w:pPr>
                            <w:pStyle w:val="Afzendgegevenskopjes"/>
                          </w:pPr>
                          <w:bookmarkStart w:id="3" w:name="bmkDirectie"/>
                          <w:r>
                            <w:t>Directie Wetgeving en Juridische Zaken</w:t>
                          </w:r>
                          <w:bookmarkEnd w:id="3"/>
                        </w:p>
                        <w:p w14:paraId="08525B55" w14:textId="77777777" w:rsidR="001C631F" w:rsidRDefault="001C631F" w:rsidP="001C631F">
                          <w:pPr>
                            <w:pStyle w:val="Afzendgegevenswitregel1"/>
                          </w:pPr>
                        </w:p>
                        <w:p w14:paraId="5A866EDE" w14:textId="77777777" w:rsidR="001C631F" w:rsidRDefault="001C631F" w:rsidP="001C631F">
                          <w:pPr>
                            <w:pStyle w:val="Afzendgegevens"/>
                          </w:pPr>
                          <w:r>
                            <w:t>Bezoekadres:</w:t>
                          </w:r>
                        </w:p>
                        <w:p w14:paraId="7258342E" w14:textId="77777777" w:rsidR="001C631F" w:rsidRPr="00637B39" w:rsidRDefault="001C631F" w:rsidP="001C631F">
                          <w:pPr>
                            <w:pStyle w:val="Afzendgegevens"/>
                            <w:rPr>
                              <w:lang w:val="de-DE"/>
                            </w:rPr>
                          </w:pPr>
                          <w:r w:rsidRPr="00637B39">
                            <w:rPr>
                              <w:lang w:val="de-DE"/>
                            </w:rPr>
                            <w:t>Parnassusplein 5</w:t>
                          </w:r>
                        </w:p>
                        <w:p w14:paraId="3CD6BA61" w14:textId="77777777" w:rsidR="001C631F" w:rsidRPr="00637B39" w:rsidRDefault="001C631F" w:rsidP="001C631F">
                          <w:pPr>
                            <w:pStyle w:val="Afzendgegevens"/>
                            <w:rPr>
                              <w:lang w:val="de-DE"/>
                            </w:rPr>
                          </w:pPr>
                          <w:r w:rsidRPr="00637B39">
                            <w:rPr>
                              <w:lang w:val="de-DE"/>
                            </w:rPr>
                            <w:t>2511 VX  Den Haag</w:t>
                          </w:r>
                        </w:p>
                        <w:p w14:paraId="14B8E3D9" w14:textId="77777777" w:rsidR="001C631F" w:rsidRPr="00637B39" w:rsidRDefault="001C631F" w:rsidP="001C631F">
                          <w:pPr>
                            <w:pStyle w:val="Afzendgegevens"/>
                            <w:tabs>
                              <w:tab w:val="left" w:pos="170"/>
                            </w:tabs>
                            <w:rPr>
                              <w:lang w:val="de-DE"/>
                            </w:rPr>
                          </w:pPr>
                          <w:r w:rsidRPr="00637B39">
                            <w:rPr>
                              <w:lang w:val="de-DE"/>
                            </w:rPr>
                            <w:t>T</w:t>
                          </w:r>
                          <w:r w:rsidRPr="00637B39">
                            <w:rPr>
                              <w:lang w:val="de-DE"/>
                            </w:rPr>
                            <w:tab/>
                            <w:t>070 340 79 11</w:t>
                          </w:r>
                        </w:p>
                        <w:p w14:paraId="1409AFAF" w14:textId="77777777" w:rsidR="001C631F" w:rsidRPr="008542A6" w:rsidRDefault="001C631F" w:rsidP="001C631F">
                          <w:pPr>
                            <w:pStyle w:val="Afzendgegevens"/>
                            <w:tabs>
                              <w:tab w:val="left" w:pos="170"/>
                            </w:tabs>
                            <w:rPr>
                              <w:lang w:val="de-DE"/>
                            </w:rPr>
                          </w:pPr>
                        </w:p>
                        <w:p w14:paraId="52A59AB9" w14:textId="77777777" w:rsidR="001C631F" w:rsidRDefault="001C631F" w:rsidP="001C631F">
                          <w:pPr>
                            <w:pStyle w:val="Afzendgegevens"/>
                          </w:pPr>
                          <w:r>
                            <w:t>www.minvws.nl</w:t>
                          </w:r>
                        </w:p>
                        <w:p w14:paraId="362D965B" w14:textId="77777777" w:rsidR="001C631F" w:rsidRDefault="001C631F" w:rsidP="001C631F">
                          <w:pPr>
                            <w:pStyle w:val="Afzendgegevenswitregel1"/>
                          </w:pPr>
                        </w:p>
                        <w:p w14:paraId="0DEDF129" w14:textId="77777777" w:rsidR="001C631F" w:rsidRPr="003C5A7D" w:rsidRDefault="001C631F" w:rsidP="001C631F">
                          <w:pPr>
                            <w:pStyle w:val="Afzendgegevenskopjes"/>
                          </w:pPr>
                          <w:r>
                            <w:t>Inlichtingen bij</w:t>
                          </w:r>
                        </w:p>
                        <w:p w14:paraId="7C496C09" w14:textId="77777777" w:rsidR="001C631F" w:rsidRPr="00F0049F" w:rsidRDefault="001C631F" w:rsidP="001C631F">
                          <w:pPr>
                            <w:pStyle w:val="Afzendgegevens"/>
                            <w:tabs>
                              <w:tab w:val="left" w:pos="170"/>
                            </w:tabs>
                          </w:pPr>
                          <w:bookmarkStart w:id="4" w:name="bmkInlichtingenBij"/>
                          <w:bookmarkEnd w:id="4"/>
                          <w:r w:rsidRPr="00F0049F">
                            <w:t>Balie bezwaar en beroep</w:t>
                          </w:r>
                        </w:p>
                        <w:p w14:paraId="27C293AD" w14:textId="77777777" w:rsidR="001C631F" w:rsidRPr="008542A6" w:rsidRDefault="001C631F" w:rsidP="001C631F">
                          <w:pPr>
                            <w:pStyle w:val="Afzendgegevens"/>
                            <w:tabs>
                              <w:tab w:val="left" w:pos="170"/>
                            </w:tabs>
                            <w:rPr>
                              <w:lang w:val="de-DE"/>
                            </w:rPr>
                          </w:pPr>
                          <w:r w:rsidRPr="008542A6">
                            <w:rPr>
                              <w:lang w:val="de-DE"/>
                            </w:rPr>
                            <w:t>T</w:t>
                          </w:r>
                          <w:r w:rsidRPr="008542A6">
                            <w:rPr>
                              <w:lang w:val="de-DE"/>
                            </w:rPr>
                            <w:tab/>
                            <w:t xml:space="preserve">070 340 </w:t>
                          </w:r>
                          <w:bookmarkStart w:id="5" w:name="bmkDoorkiesnummer"/>
                          <w:bookmarkEnd w:id="5"/>
                          <w:r w:rsidRPr="008542A6">
                            <w:rPr>
                              <w:lang w:val="de-DE"/>
                            </w:rPr>
                            <w:t>54 00</w:t>
                          </w:r>
                        </w:p>
                        <w:p w14:paraId="6EA817CE" w14:textId="77777777" w:rsidR="001C631F" w:rsidRPr="008542A6" w:rsidRDefault="001C631F" w:rsidP="001C631F">
                          <w:pPr>
                            <w:pStyle w:val="Afzendgegevens"/>
                            <w:tabs>
                              <w:tab w:val="left" w:pos="170"/>
                            </w:tabs>
                            <w:rPr>
                              <w:lang w:val="de-DE"/>
                            </w:rPr>
                          </w:pPr>
                          <w:hyperlink r:id="rId3" w:history="1">
                            <w:r w:rsidRPr="008542A6">
                              <w:rPr>
                                <w:rStyle w:val="Hyperlink"/>
                                <w:lang w:val="de-DE"/>
                              </w:rPr>
                              <w:t>wjz.bezwaarenberoep@minvws.nl</w:t>
                            </w:r>
                          </w:hyperlink>
                        </w:p>
                        <w:p w14:paraId="543641CB" w14:textId="77777777" w:rsidR="00EA29BE" w:rsidRPr="001C631F" w:rsidRDefault="00EA29BE" w:rsidP="008B0DF0">
                          <w:pPr>
                            <w:pStyle w:val="Huisstijl-ReferentiegegevenskopW2"/>
                            <w:rPr>
                              <w:lang w:val="de-DE"/>
                            </w:rPr>
                          </w:pPr>
                          <w:r w:rsidRPr="001C631F">
                            <w:rPr>
                              <w:lang w:val="de-DE"/>
                            </w:rPr>
                            <w:t>Kenmerk</w:t>
                          </w:r>
                        </w:p>
                        <w:p w14:paraId="555DB6A3" w14:textId="77777777" w:rsidR="00DD04CE" w:rsidRPr="008542A6" w:rsidRDefault="00DD04CE" w:rsidP="00DD04CE">
                          <w:pPr>
                            <w:pStyle w:val="Afzendgegevens"/>
                            <w:rPr>
                              <w:noProof/>
                            </w:rPr>
                          </w:pPr>
                          <w:bookmarkStart w:id="6" w:name="_Hlk221786180"/>
                          <w:r>
                            <w:rPr>
                              <w:noProof/>
                            </w:rPr>
                            <w:t>${KENMERK_ZVS_NUMMER}</w:t>
                          </w:r>
                        </w:p>
                        <w:bookmarkEnd w:id="6"/>
                        <w:p w14:paraId="5D0DE994" w14:textId="2D002394" w:rsidR="00EA29BE" w:rsidRPr="00285892" w:rsidRDefault="00EA29BE" w:rsidP="008B0DF0">
                          <w:pPr>
                            <w:pStyle w:val="Huisstijl-Referentiegegevens"/>
                            <w:rPr>
                              <w:lang w:val="de-DE"/>
                            </w:rPr>
                          </w:pPr>
                        </w:p>
                        <w:p w14:paraId="79C6C64D" w14:textId="77777777" w:rsidR="00EA29BE" w:rsidRPr="00285892" w:rsidRDefault="00EA29BE" w:rsidP="008B0DF0">
                          <w:pPr>
                            <w:pStyle w:val="Huisstijl-Referentiegegevens"/>
                            <w:rPr>
                              <w:lang w:val="de-DE"/>
                            </w:rPr>
                          </w:pPr>
                        </w:p>
                        <w:p w14:paraId="59B27B9F" w14:textId="77777777" w:rsidR="00EA29BE" w:rsidRDefault="00EA29BE" w:rsidP="008B0DF0">
                          <w:pPr>
                            <w:pStyle w:val="Huisstijl-Algemenevoorwaarden"/>
                          </w:pPr>
                          <w:r w:rsidRPr="006C7A9D">
                            <w:t>Correspondentie uitsluitend richten aan het retouradres met vermelding van de datum en het kenmerk van deze brief.</w:t>
                          </w:r>
                        </w:p>
                        <w:p w14:paraId="2F3D6226" w14:textId="67B79145" w:rsidR="00EA29BE" w:rsidRPr="00C45528" w:rsidRDefault="00EA29BE" w:rsidP="00C45528">
                          <w:pPr>
                            <w:pStyle w:val="Afzendgegevens"/>
                            <w:rPr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5400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4AEEFE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9" type="#_x0000_t202" style="position:absolute;margin-left:388.1pt;margin-top:101.4pt;width:116.75pt;height:660.8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" filled="f" stroked="f">
              <v:textbox inset="0,15mm,0,0">
                <w:txbxContent>
                  <w:p w14:paraId="2AFB5E03" w14:textId="434817D0" w:rsidR="001C631F" w:rsidRPr="003C5A7D" w:rsidRDefault="001C631F" w:rsidP="001C631F">
                    <w:pPr>
                      <w:pStyle w:val="Afzendgegevenskopjes"/>
                    </w:pPr>
                    <w:bookmarkStart w:id="7" w:name="bmkDirectie"/>
                    <w:r>
                      <w:t>Directie Wetgeving en Juridische Zaken</w:t>
                    </w:r>
                    <w:bookmarkEnd w:id="7"/>
                  </w:p>
                  <w:p w14:paraId="08525B55" w14:textId="77777777" w:rsidR="001C631F" w:rsidRDefault="001C631F" w:rsidP="001C631F">
                    <w:pPr>
                      <w:pStyle w:val="Afzendgegevenswitregel1"/>
                    </w:pPr>
                  </w:p>
                  <w:p w14:paraId="5A866EDE" w14:textId="77777777" w:rsidR="001C631F" w:rsidRDefault="001C631F" w:rsidP="001C631F">
                    <w:pPr>
                      <w:pStyle w:val="Afzendgegevens"/>
                    </w:pPr>
                    <w:r>
                      <w:t>Bezoekadres:</w:t>
                    </w:r>
                  </w:p>
                  <w:p w14:paraId="7258342E" w14:textId="77777777" w:rsidR="001C631F" w:rsidRPr="00637B39" w:rsidRDefault="001C631F" w:rsidP="001C631F">
                    <w:pPr>
                      <w:pStyle w:val="Afzendgegevens"/>
                      <w:rPr>
                        <w:lang w:val="de-DE"/>
                      </w:rPr>
                    </w:pPr>
                    <w:r w:rsidRPr="00637B39">
                      <w:rPr>
                        <w:lang w:val="de-DE"/>
                      </w:rPr>
                      <w:t>Parnassusplein 5</w:t>
                    </w:r>
                  </w:p>
                  <w:p w14:paraId="3CD6BA61" w14:textId="77777777" w:rsidR="001C631F" w:rsidRPr="00637B39" w:rsidRDefault="001C631F" w:rsidP="001C631F">
                    <w:pPr>
                      <w:pStyle w:val="Afzendgegevens"/>
                      <w:rPr>
                        <w:lang w:val="de-DE"/>
                      </w:rPr>
                    </w:pPr>
                    <w:r w:rsidRPr="00637B39">
                      <w:rPr>
                        <w:lang w:val="de-DE"/>
                      </w:rPr>
                      <w:t>2511 VX  Den Haag</w:t>
                    </w:r>
                  </w:p>
                  <w:p w14:paraId="14B8E3D9" w14:textId="77777777" w:rsidR="001C631F" w:rsidRPr="00637B39" w:rsidRDefault="001C631F" w:rsidP="001C631F">
                    <w:pPr>
                      <w:pStyle w:val="Afzendgegevens"/>
                      <w:tabs>
                        <w:tab w:val="left" w:pos="170"/>
                      </w:tabs>
                      <w:rPr>
                        <w:lang w:val="de-DE"/>
                      </w:rPr>
                    </w:pPr>
                    <w:r w:rsidRPr="00637B39">
                      <w:rPr>
                        <w:lang w:val="de-DE"/>
                      </w:rPr>
                      <w:t>T</w:t>
                    </w:r>
                    <w:r w:rsidRPr="00637B39">
                      <w:rPr>
                        <w:lang w:val="de-DE"/>
                      </w:rPr>
                      <w:tab/>
                      <w:t>070 340 79 11</w:t>
                    </w:r>
                  </w:p>
                  <w:p w14:paraId="1409AFAF" w14:textId="77777777" w:rsidR="001C631F" w:rsidRPr="008542A6" w:rsidRDefault="001C631F" w:rsidP="001C631F">
                    <w:pPr>
                      <w:pStyle w:val="Afzendgegevens"/>
                      <w:tabs>
                        <w:tab w:val="left" w:pos="170"/>
                      </w:tabs>
                      <w:rPr>
                        <w:lang w:val="de-DE"/>
                      </w:rPr>
                    </w:pPr>
                  </w:p>
                  <w:p w14:paraId="52A59AB9" w14:textId="77777777" w:rsidR="001C631F" w:rsidRDefault="001C631F" w:rsidP="001C631F">
                    <w:pPr>
                      <w:pStyle w:val="Afzendgegevens"/>
                    </w:pPr>
                    <w:r>
                      <w:t>www.minvws.nl</w:t>
                    </w:r>
                  </w:p>
                  <w:p w14:paraId="362D965B" w14:textId="77777777" w:rsidR="001C631F" w:rsidRDefault="001C631F" w:rsidP="001C631F">
                    <w:pPr>
                      <w:pStyle w:val="Afzendgegevenswitregel1"/>
                    </w:pPr>
                  </w:p>
                  <w:p w14:paraId="0DEDF129" w14:textId="77777777" w:rsidR="001C631F" w:rsidRPr="003C5A7D" w:rsidRDefault="001C631F" w:rsidP="001C631F">
                    <w:pPr>
                      <w:pStyle w:val="Afzendgegevenskopjes"/>
                    </w:pPr>
                    <w:r>
                      <w:t>Inlichtingen bij</w:t>
                    </w:r>
                  </w:p>
                  <w:p w14:paraId="7C496C09" w14:textId="77777777" w:rsidR="001C631F" w:rsidRPr="00F0049F" w:rsidRDefault="001C631F" w:rsidP="001C631F">
                    <w:pPr>
                      <w:pStyle w:val="Afzendgegevens"/>
                      <w:tabs>
                        <w:tab w:val="left" w:pos="170"/>
                      </w:tabs>
                    </w:pPr>
                    <w:bookmarkStart w:id="8" w:name="bmkInlichtingenBij"/>
                    <w:bookmarkEnd w:id="8"/>
                    <w:r w:rsidRPr="00F0049F">
                      <w:t>Balie bezwaar en beroep</w:t>
                    </w:r>
                  </w:p>
                  <w:p w14:paraId="27C293AD" w14:textId="77777777" w:rsidR="001C631F" w:rsidRPr="008542A6" w:rsidRDefault="001C631F" w:rsidP="001C631F">
                    <w:pPr>
                      <w:pStyle w:val="Afzendgegevens"/>
                      <w:tabs>
                        <w:tab w:val="left" w:pos="170"/>
                      </w:tabs>
                      <w:rPr>
                        <w:lang w:val="de-DE"/>
                      </w:rPr>
                    </w:pPr>
                    <w:r w:rsidRPr="008542A6">
                      <w:rPr>
                        <w:lang w:val="de-DE"/>
                      </w:rPr>
                      <w:t>T</w:t>
                    </w:r>
                    <w:r w:rsidRPr="008542A6">
                      <w:rPr>
                        <w:lang w:val="de-DE"/>
                      </w:rPr>
                      <w:tab/>
                      <w:t xml:space="preserve">070 340 </w:t>
                    </w:r>
                    <w:bookmarkStart w:id="9" w:name="bmkDoorkiesnummer"/>
                    <w:bookmarkEnd w:id="9"/>
                    <w:r w:rsidRPr="008542A6">
                      <w:rPr>
                        <w:lang w:val="de-DE"/>
                      </w:rPr>
                      <w:t>54 00</w:t>
                    </w:r>
                  </w:p>
                  <w:p w14:paraId="6EA817CE" w14:textId="77777777" w:rsidR="001C631F" w:rsidRPr="008542A6" w:rsidRDefault="001C631F" w:rsidP="001C631F">
                    <w:pPr>
                      <w:pStyle w:val="Afzendgegevens"/>
                      <w:tabs>
                        <w:tab w:val="left" w:pos="170"/>
                      </w:tabs>
                      <w:rPr>
                        <w:lang w:val="de-DE"/>
                      </w:rPr>
                    </w:pPr>
                    <w:hyperlink r:id="rId4" w:history="1">
                      <w:r w:rsidRPr="008542A6">
                        <w:rPr>
                          <w:rStyle w:val="Hyperlink"/>
                          <w:lang w:val="de-DE"/>
                        </w:rPr>
                        <w:t>wjz.bezwaarenberoep@minvws.nl</w:t>
                      </w:r>
                    </w:hyperlink>
                  </w:p>
                  <w:p w14:paraId="543641CB" w14:textId="77777777" w:rsidR="00EA29BE" w:rsidRPr="001C631F" w:rsidRDefault="00EA29BE" w:rsidP="008B0DF0">
                    <w:pPr>
                      <w:pStyle w:val="Huisstijl-ReferentiegegevenskopW2"/>
                      <w:rPr>
                        <w:lang w:val="de-DE"/>
                      </w:rPr>
                    </w:pPr>
                    <w:r w:rsidRPr="001C631F">
                      <w:rPr>
                        <w:lang w:val="de-DE"/>
                      </w:rPr>
                      <w:t>Kenmerk</w:t>
                    </w:r>
                  </w:p>
                  <w:p w14:paraId="555DB6A3" w14:textId="77777777" w:rsidR="00DD04CE" w:rsidRPr="008542A6" w:rsidRDefault="00DD04CE" w:rsidP="00DD04CE">
                    <w:pPr>
                      <w:pStyle w:val="Afzendgegevens"/>
                      <w:rPr>
                        <w:noProof/>
                      </w:rPr>
                    </w:pPr>
                    <w:bookmarkStart w:id="10" w:name="_Hlk221786180"/>
                    <w:r>
                      <w:rPr>
                        <w:noProof/>
                      </w:rPr>
                      <w:t>${KENMERK_ZVS_NUMMER}</w:t>
                    </w:r>
                  </w:p>
                  <w:bookmarkEnd w:id="10"/>
                  <w:p w14:paraId="5D0DE994" w14:textId="2D002394" w:rsidR="00EA29BE" w:rsidRPr="00285892" w:rsidRDefault="00EA29BE" w:rsidP="008B0DF0">
                    <w:pPr>
                      <w:pStyle w:val="Huisstijl-Referentiegegevens"/>
                      <w:rPr>
                        <w:lang w:val="de-DE"/>
                      </w:rPr>
                    </w:pPr>
                  </w:p>
                  <w:p w14:paraId="79C6C64D" w14:textId="77777777" w:rsidR="00EA29BE" w:rsidRPr="00285892" w:rsidRDefault="00EA29BE" w:rsidP="008B0DF0">
                    <w:pPr>
                      <w:pStyle w:val="Huisstijl-Referentiegegevens"/>
                      <w:rPr>
                        <w:lang w:val="de-DE"/>
                      </w:rPr>
                    </w:pPr>
                  </w:p>
                  <w:p w14:paraId="59B27B9F" w14:textId="77777777" w:rsidR="00EA29BE" w:rsidRDefault="00EA29BE" w:rsidP="008B0DF0">
                    <w:pPr>
                      <w:pStyle w:val="Huisstijl-Algemenevoorwaarden"/>
                    </w:pPr>
                    <w:r w:rsidRPr="006C7A9D">
                      <w:t>Correspondentie uitsluitend richten aan het retouradres met vermelding van de datum en het kenmerk van deze brief.</w:t>
                    </w:r>
                  </w:p>
                  <w:p w14:paraId="2F3D6226" w14:textId="67B79145" w:rsidR="00EA29BE" w:rsidRPr="00C45528" w:rsidRDefault="00EA29BE" w:rsidP="00C45528">
                    <w:pPr>
                      <w:pStyle w:val="Afzendgegevens"/>
                      <w:rPr>
                        <w:i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449F3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458E93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4548D1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28C05F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9CAD0E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D46F52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04BD9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E680C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DD6FA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7F8F9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8D30C9"/>
    <w:multiLevelType w:val="multilevel"/>
    <w:tmpl w:val="FEA0CD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</w:lvl>
  </w:abstractNum>
  <w:abstractNum w:abstractNumId="11" w15:restartNumberingAfterBreak="0">
    <w:nsid w:val="3CCE642B"/>
    <w:multiLevelType w:val="multilevel"/>
    <w:tmpl w:val="8A5C6DA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"/>
      <w:lvlJc w:val="left"/>
      <w:pPr>
        <w:tabs>
          <w:tab w:val="num" w:pos="927"/>
        </w:tabs>
        <w:ind w:left="851" w:hanging="284"/>
      </w:pPr>
    </w:lvl>
    <w:lvl w:ilvl="2">
      <w:start w:val="1"/>
      <w:numFmt w:val="lowerRoman"/>
      <w:lvlText w:val="%3"/>
      <w:lvlJc w:val="left"/>
      <w:pPr>
        <w:tabs>
          <w:tab w:val="num" w:pos="1571"/>
        </w:tabs>
        <w:ind w:left="1134" w:hanging="283"/>
      </w:pPr>
    </w:lvl>
    <w:lvl w:ilvl="3">
      <w:start w:val="1"/>
      <w:numFmt w:val="lowerLetter"/>
      <w:lvlText w:val="%1.%2.%3.%4"/>
      <w:lvlJc w:val="left"/>
      <w:pPr>
        <w:tabs>
          <w:tab w:val="num" w:pos="2160"/>
        </w:tabs>
        <w:ind w:left="1728" w:hanging="648"/>
      </w:pPr>
    </w:lvl>
    <w:lvl w:ilvl="4">
      <w:start w:val="1"/>
      <w:numFmt w:val="lowerLetter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</w:lvl>
  </w:abstractNum>
  <w:abstractNum w:abstractNumId="12" w15:restartNumberingAfterBreak="0">
    <w:nsid w:val="524C03F8"/>
    <w:multiLevelType w:val="singleLevel"/>
    <w:tmpl w:val="ACA83B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5A315404"/>
    <w:multiLevelType w:val="singleLevel"/>
    <w:tmpl w:val="E042BE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Univers" w:hAnsi="Univers" w:hint="default"/>
      </w:rPr>
    </w:lvl>
  </w:abstractNum>
  <w:abstractNum w:abstractNumId="14" w15:restartNumberingAfterBreak="0">
    <w:nsid w:val="6D08157C"/>
    <w:multiLevelType w:val="multilevel"/>
    <w:tmpl w:val="F6DE58C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6E6B4101"/>
    <w:multiLevelType w:val="multilevel"/>
    <w:tmpl w:val="926CA7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</w:lvl>
    <w:lvl w:ilvl="3">
      <w:start w:val="1"/>
      <w:numFmt w:val="lowerLetter"/>
      <w:lvlText w:val="%1.%2.%3.%4"/>
      <w:lvlJc w:val="left"/>
      <w:pPr>
        <w:tabs>
          <w:tab w:val="num" w:pos="2160"/>
        </w:tabs>
        <w:ind w:left="1728" w:hanging="648"/>
      </w:pPr>
    </w:lvl>
    <w:lvl w:ilvl="4">
      <w:start w:val="1"/>
      <w:numFmt w:val="lowerLetter"/>
      <w:lvlText w:val="%1.%2.%3.%4.%5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</w:lvl>
  </w:abstractNum>
  <w:abstractNum w:abstractNumId="16" w15:restartNumberingAfterBreak="0">
    <w:nsid w:val="7F67664D"/>
    <w:multiLevelType w:val="multilevel"/>
    <w:tmpl w:val="3A1231F8"/>
    <w:lvl w:ilvl="0">
      <w:start w:val="1"/>
      <w:numFmt w:val="decimal"/>
      <w:pStyle w:val="ListNumber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ListNumber2"/>
      <w:lvlText w:val="%1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ListNumber3"/>
      <w:lvlText w:val="%1.%2.%3"/>
      <w:lvlJc w:val="left"/>
      <w:pPr>
        <w:tabs>
          <w:tab w:val="num" w:pos="1440"/>
        </w:tabs>
        <w:ind w:left="1224" w:hanging="504"/>
      </w:pPr>
    </w:lvl>
    <w:lvl w:ilvl="3">
      <w:start w:val="1"/>
      <w:numFmt w:val="lowerLetter"/>
      <w:pStyle w:val="ListNumber4"/>
      <w:lvlText w:val="%1.%2.%3.%4"/>
      <w:lvlJc w:val="left"/>
      <w:pPr>
        <w:tabs>
          <w:tab w:val="num" w:pos="2160"/>
        </w:tabs>
        <w:ind w:left="1728" w:hanging="648"/>
      </w:pPr>
    </w:lvl>
    <w:lvl w:ilvl="4">
      <w:start w:val="1"/>
      <w:numFmt w:val="lowerLetter"/>
      <w:lvlText w:val="%1.%2.%3.%4.%5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</w:lvl>
  </w:abstractNum>
  <w:num w:numId="1" w16cid:durableId="1447388947">
    <w:abstractNumId w:val="9"/>
  </w:num>
  <w:num w:numId="2" w16cid:durableId="1340935690">
    <w:abstractNumId w:val="12"/>
  </w:num>
  <w:num w:numId="3" w16cid:durableId="1348487438">
    <w:abstractNumId w:val="7"/>
  </w:num>
  <w:num w:numId="4" w16cid:durableId="512575609">
    <w:abstractNumId w:val="6"/>
  </w:num>
  <w:num w:numId="5" w16cid:durableId="2033989663">
    <w:abstractNumId w:val="5"/>
  </w:num>
  <w:num w:numId="6" w16cid:durableId="178858524">
    <w:abstractNumId w:val="4"/>
  </w:num>
  <w:num w:numId="7" w16cid:durableId="527448919">
    <w:abstractNumId w:val="8"/>
  </w:num>
  <w:num w:numId="8" w16cid:durableId="691032390">
    <w:abstractNumId w:val="3"/>
  </w:num>
  <w:num w:numId="9" w16cid:durableId="1468476789">
    <w:abstractNumId w:val="2"/>
  </w:num>
  <w:num w:numId="10" w16cid:durableId="1338652529">
    <w:abstractNumId w:val="1"/>
  </w:num>
  <w:num w:numId="11" w16cid:durableId="681204645">
    <w:abstractNumId w:val="0"/>
  </w:num>
  <w:num w:numId="12" w16cid:durableId="690423046">
    <w:abstractNumId w:val="13"/>
  </w:num>
  <w:num w:numId="13" w16cid:durableId="2088263888">
    <w:abstractNumId w:val="14"/>
  </w:num>
  <w:num w:numId="14" w16cid:durableId="893659296">
    <w:abstractNumId w:val="10"/>
  </w:num>
  <w:num w:numId="15" w16cid:durableId="560364018">
    <w:abstractNumId w:val="15"/>
  </w:num>
  <w:num w:numId="16" w16cid:durableId="1431124380">
    <w:abstractNumId w:val="15"/>
  </w:num>
  <w:num w:numId="17" w16cid:durableId="855583851">
    <w:abstractNumId w:val="15"/>
  </w:num>
  <w:num w:numId="18" w16cid:durableId="1092317866">
    <w:abstractNumId w:val="11"/>
  </w:num>
  <w:num w:numId="19" w16cid:durableId="1870608538">
    <w:abstractNumId w:val="11"/>
  </w:num>
  <w:num w:numId="20" w16cid:durableId="245192303">
    <w:abstractNumId w:val="11"/>
  </w:num>
  <w:num w:numId="21" w16cid:durableId="1888568183">
    <w:abstractNumId w:val="12"/>
  </w:num>
  <w:num w:numId="22" w16cid:durableId="927617028">
    <w:abstractNumId w:val="7"/>
  </w:num>
  <w:num w:numId="23" w16cid:durableId="1196967486">
    <w:abstractNumId w:val="6"/>
  </w:num>
  <w:num w:numId="24" w16cid:durableId="612520529">
    <w:abstractNumId w:val="10"/>
  </w:num>
  <w:num w:numId="25" w16cid:durableId="827206202">
    <w:abstractNumId w:val="12"/>
  </w:num>
  <w:num w:numId="26" w16cid:durableId="1944266660">
    <w:abstractNumId w:val="7"/>
  </w:num>
  <w:num w:numId="27" w16cid:durableId="198975229">
    <w:abstractNumId w:val="6"/>
  </w:num>
  <w:num w:numId="28" w16cid:durableId="1095905748">
    <w:abstractNumId w:val="16"/>
  </w:num>
  <w:num w:numId="29" w16cid:durableId="170876903">
    <w:abstractNumId w:val="16"/>
  </w:num>
  <w:num w:numId="30" w16cid:durableId="1574656852">
    <w:abstractNumId w:val="16"/>
  </w:num>
  <w:num w:numId="31" w16cid:durableId="773210721">
    <w:abstractNumId w:val="16"/>
  </w:num>
  <w:num w:numId="32" w16cid:durableId="2002926164">
    <w:abstractNumId w:val="14"/>
  </w:num>
  <w:num w:numId="33" w16cid:durableId="2002732057">
    <w:abstractNumId w:val="14"/>
  </w:num>
  <w:num w:numId="34" w16cid:durableId="1634556233">
    <w:abstractNumId w:val="14"/>
  </w:num>
  <w:num w:numId="35" w16cid:durableId="81806464">
    <w:abstractNumId w:val="11"/>
  </w:num>
  <w:num w:numId="36" w16cid:durableId="645203683">
    <w:abstractNumId w:val="11"/>
  </w:num>
  <w:num w:numId="37" w16cid:durableId="2121339882">
    <w:abstractNumId w:val="11"/>
  </w:num>
  <w:num w:numId="38" w16cid:durableId="898252100">
    <w:abstractNumId w:val="12"/>
  </w:num>
  <w:num w:numId="39" w16cid:durableId="1641228103">
    <w:abstractNumId w:val="7"/>
  </w:num>
  <w:num w:numId="40" w16cid:durableId="1671177036">
    <w:abstractNumId w:val="6"/>
  </w:num>
  <w:num w:numId="41" w16cid:durableId="2034766022">
    <w:abstractNumId w:val="5"/>
  </w:num>
  <w:num w:numId="42" w16cid:durableId="1113013283">
    <w:abstractNumId w:val="4"/>
  </w:num>
  <w:num w:numId="43" w16cid:durableId="1838375016">
    <w:abstractNumId w:val="16"/>
  </w:num>
  <w:num w:numId="44" w16cid:durableId="1865172249">
    <w:abstractNumId w:val="16"/>
  </w:num>
  <w:num w:numId="45" w16cid:durableId="1766149343">
    <w:abstractNumId w:val="16"/>
  </w:num>
  <w:num w:numId="46" w16cid:durableId="556741507">
    <w:abstractNumId w:val="16"/>
  </w:num>
  <w:num w:numId="47" w16cid:durableId="552618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hideSpellingErrors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6" w:nlCheck="1" w:checkStyle="1"/>
  <w:activeWritingStyle w:appName="MSWord" w:lang="nl-NL" w:vendorID="64" w:dllVersion="0" w:nlCheck="1" w:checkStyle="0"/>
  <w:activeWritingStyle w:appName="MSWord" w:lang="de-DE" w:vendorID="64" w:dllVersion="0" w:nlCheck="1" w:checkStyle="0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uteur" w:val=" "/>
    <w:docVar w:name="Bijzonderheden" w:val=" "/>
    <w:docVar w:name="KopieNaarKamer10" w:val=" "/>
    <w:docVar w:name="KopieNaarKamer2" w:val=" "/>
    <w:docVar w:name="KopieNaarKamer3" w:val=" "/>
    <w:docVar w:name="KopieNaarKamer4" w:val=" "/>
    <w:docVar w:name="KopieNaarKamer5" w:val=" "/>
    <w:docVar w:name="KopieNaarKamer6" w:val=" "/>
    <w:docVar w:name="KopieNaarKamer7" w:val=" "/>
    <w:docVar w:name="KopieNaarKamer8" w:val=" "/>
    <w:docVar w:name="KopieNaarKamer9" w:val=" "/>
    <w:docVar w:name="KopieNaarNaam10" w:val=" "/>
    <w:docVar w:name="KopieNaarNaam2" w:val=" "/>
    <w:docVar w:name="KopieNaarNaam3" w:val=" "/>
    <w:docVar w:name="KopieNaarNaam4" w:val=" "/>
    <w:docVar w:name="KopieNaarNaam5" w:val=" "/>
    <w:docVar w:name="KopieNaarNaam6" w:val=" "/>
    <w:docVar w:name="KopieNaarNaam7" w:val=" "/>
    <w:docVar w:name="KopieNaarNaam8" w:val=" "/>
    <w:docVar w:name="KopieNaarNaam9" w:val=" "/>
    <w:docVar w:name="OndertekendDoor" w:val="geen"/>
    <w:docVar w:name="Route10" w:val=" "/>
    <w:docVar w:name="Route2" w:val="directeur"/>
    <w:docVar w:name="Route3" w:val="CDS"/>
    <w:docVar w:name="Route4" w:val=" "/>
    <w:docVar w:name="Route5" w:val=" "/>
    <w:docVar w:name="Route6" w:val=" "/>
    <w:docVar w:name="Route7" w:val=" "/>
    <w:docVar w:name="Route8" w:val=" "/>
    <w:docVar w:name="Route9" w:val=" "/>
    <w:docVar w:name="Toestel" w:val=" "/>
  </w:docVars>
  <w:rsids>
    <w:rsidRoot w:val="0023480F"/>
    <w:rsid w:val="00015065"/>
    <w:rsid w:val="00024097"/>
    <w:rsid w:val="00040584"/>
    <w:rsid w:val="00044264"/>
    <w:rsid w:val="00045C0D"/>
    <w:rsid w:val="00073EE7"/>
    <w:rsid w:val="00085101"/>
    <w:rsid w:val="000E37AD"/>
    <w:rsid w:val="000F262C"/>
    <w:rsid w:val="00100D30"/>
    <w:rsid w:val="00106D6E"/>
    <w:rsid w:val="00111ABC"/>
    <w:rsid w:val="00111FA5"/>
    <w:rsid w:val="00112700"/>
    <w:rsid w:val="00120898"/>
    <w:rsid w:val="00122DB6"/>
    <w:rsid w:val="00126768"/>
    <w:rsid w:val="00132B19"/>
    <w:rsid w:val="001376EE"/>
    <w:rsid w:val="001411AA"/>
    <w:rsid w:val="00143A42"/>
    <w:rsid w:val="00144B56"/>
    <w:rsid w:val="00160071"/>
    <w:rsid w:val="00180D44"/>
    <w:rsid w:val="001856FC"/>
    <w:rsid w:val="001B55ED"/>
    <w:rsid w:val="001C631F"/>
    <w:rsid w:val="001D1CDF"/>
    <w:rsid w:val="0020199C"/>
    <w:rsid w:val="00215D73"/>
    <w:rsid w:val="0022479E"/>
    <w:rsid w:val="00230F5F"/>
    <w:rsid w:val="0023480F"/>
    <w:rsid w:val="00241AED"/>
    <w:rsid w:val="00251B5F"/>
    <w:rsid w:val="00261464"/>
    <w:rsid w:val="0026437C"/>
    <w:rsid w:val="00267FA3"/>
    <w:rsid w:val="00274977"/>
    <w:rsid w:val="0027737A"/>
    <w:rsid w:val="00282965"/>
    <w:rsid w:val="00285892"/>
    <w:rsid w:val="002937FB"/>
    <w:rsid w:val="00296499"/>
    <w:rsid w:val="002A0092"/>
    <w:rsid w:val="002A00CA"/>
    <w:rsid w:val="002A2335"/>
    <w:rsid w:val="002A3E7B"/>
    <w:rsid w:val="002A7435"/>
    <w:rsid w:val="002B080C"/>
    <w:rsid w:val="002B507F"/>
    <w:rsid w:val="002B5819"/>
    <w:rsid w:val="002D7006"/>
    <w:rsid w:val="002E3CBB"/>
    <w:rsid w:val="002E66D1"/>
    <w:rsid w:val="00304329"/>
    <w:rsid w:val="00304442"/>
    <w:rsid w:val="00305A22"/>
    <w:rsid w:val="0032117C"/>
    <w:rsid w:val="00323A44"/>
    <w:rsid w:val="00330BC7"/>
    <w:rsid w:val="00336778"/>
    <w:rsid w:val="00346FAC"/>
    <w:rsid w:val="003743E5"/>
    <w:rsid w:val="00393D27"/>
    <w:rsid w:val="0039562E"/>
    <w:rsid w:val="003A57BC"/>
    <w:rsid w:val="003C3ACE"/>
    <w:rsid w:val="003C3BE6"/>
    <w:rsid w:val="003C5A7D"/>
    <w:rsid w:val="003D4C50"/>
    <w:rsid w:val="003E02CA"/>
    <w:rsid w:val="003F281F"/>
    <w:rsid w:val="003F39E1"/>
    <w:rsid w:val="0040073C"/>
    <w:rsid w:val="00400FBE"/>
    <w:rsid w:val="00406C8F"/>
    <w:rsid w:val="004133C8"/>
    <w:rsid w:val="00425890"/>
    <w:rsid w:val="00437D2B"/>
    <w:rsid w:val="0044154A"/>
    <w:rsid w:val="00444889"/>
    <w:rsid w:val="0046018E"/>
    <w:rsid w:val="00463924"/>
    <w:rsid w:val="00464F8D"/>
    <w:rsid w:val="004720F3"/>
    <w:rsid w:val="00475F0B"/>
    <w:rsid w:val="004842BA"/>
    <w:rsid w:val="00490CA2"/>
    <w:rsid w:val="00494227"/>
    <w:rsid w:val="004B1CE7"/>
    <w:rsid w:val="004B4C6B"/>
    <w:rsid w:val="004C28CC"/>
    <w:rsid w:val="004C5BE6"/>
    <w:rsid w:val="004C5E9C"/>
    <w:rsid w:val="004C7B90"/>
    <w:rsid w:val="004D2130"/>
    <w:rsid w:val="004D366B"/>
    <w:rsid w:val="004D3EE4"/>
    <w:rsid w:val="004E1482"/>
    <w:rsid w:val="004F4498"/>
    <w:rsid w:val="00501B33"/>
    <w:rsid w:val="005136ED"/>
    <w:rsid w:val="005338EE"/>
    <w:rsid w:val="005463F4"/>
    <w:rsid w:val="00547739"/>
    <w:rsid w:val="00547DA8"/>
    <w:rsid w:val="00552490"/>
    <w:rsid w:val="00560B30"/>
    <w:rsid w:val="00581F52"/>
    <w:rsid w:val="0058268A"/>
    <w:rsid w:val="00586002"/>
    <w:rsid w:val="005A668A"/>
    <w:rsid w:val="005D2F1A"/>
    <w:rsid w:val="005D6136"/>
    <w:rsid w:val="005E3802"/>
    <w:rsid w:val="005F4C40"/>
    <w:rsid w:val="00600F33"/>
    <w:rsid w:val="00610FB6"/>
    <w:rsid w:val="00635330"/>
    <w:rsid w:val="0064229F"/>
    <w:rsid w:val="0065343A"/>
    <w:rsid w:val="00670F32"/>
    <w:rsid w:val="00671FD4"/>
    <w:rsid w:val="00696BFE"/>
    <w:rsid w:val="006A4F4B"/>
    <w:rsid w:val="006C0CC8"/>
    <w:rsid w:val="006C6E5E"/>
    <w:rsid w:val="006D5317"/>
    <w:rsid w:val="006D7D29"/>
    <w:rsid w:val="006F09EE"/>
    <w:rsid w:val="006F10A0"/>
    <w:rsid w:val="006F3802"/>
    <w:rsid w:val="006F494C"/>
    <w:rsid w:val="00710A9C"/>
    <w:rsid w:val="00717EFE"/>
    <w:rsid w:val="007275B8"/>
    <w:rsid w:val="00735202"/>
    <w:rsid w:val="0074054A"/>
    <w:rsid w:val="00753394"/>
    <w:rsid w:val="00754BBC"/>
    <w:rsid w:val="00756CC5"/>
    <w:rsid w:val="007605B0"/>
    <w:rsid w:val="00763F45"/>
    <w:rsid w:val="0079075B"/>
    <w:rsid w:val="007A43B3"/>
    <w:rsid w:val="007A71FA"/>
    <w:rsid w:val="007B495E"/>
    <w:rsid w:val="007C0BC6"/>
    <w:rsid w:val="007C26E7"/>
    <w:rsid w:val="007C4E45"/>
    <w:rsid w:val="007D665B"/>
    <w:rsid w:val="007D6882"/>
    <w:rsid w:val="007E13A5"/>
    <w:rsid w:val="007F5AEE"/>
    <w:rsid w:val="007F63F2"/>
    <w:rsid w:val="007F6EE1"/>
    <w:rsid w:val="00803C7D"/>
    <w:rsid w:val="00811770"/>
    <w:rsid w:val="00823F3C"/>
    <w:rsid w:val="00824BD9"/>
    <w:rsid w:val="008327B8"/>
    <w:rsid w:val="008426EB"/>
    <w:rsid w:val="008503EA"/>
    <w:rsid w:val="0085094F"/>
    <w:rsid w:val="0085559A"/>
    <w:rsid w:val="00861D19"/>
    <w:rsid w:val="0087429C"/>
    <w:rsid w:val="008765E7"/>
    <w:rsid w:val="008767FF"/>
    <w:rsid w:val="0088592B"/>
    <w:rsid w:val="00891202"/>
    <w:rsid w:val="00893FC6"/>
    <w:rsid w:val="008B0DF0"/>
    <w:rsid w:val="008B4B34"/>
    <w:rsid w:val="008C49AE"/>
    <w:rsid w:val="008C6E72"/>
    <w:rsid w:val="008E42B8"/>
    <w:rsid w:val="00905E0E"/>
    <w:rsid w:val="00907302"/>
    <w:rsid w:val="009123A3"/>
    <w:rsid w:val="00916062"/>
    <w:rsid w:val="0091670B"/>
    <w:rsid w:val="00916DE0"/>
    <w:rsid w:val="009226A4"/>
    <w:rsid w:val="00926043"/>
    <w:rsid w:val="009319EC"/>
    <w:rsid w:val="00934AA6"/>
    <w:rsid w:val="00956ED8"/>
    <w:rsid w:val="009608D3"/>
    <w:rsid w:val="009615EB"/>
    <w:rsid w:val="0097339E"/>
    <w:rsid w:val="0097481D"/>
    <w:rsid w:val="00976CAE"/>
    <w:rsid w:val="009945B3"/>
    <w:rsid w:val="009B7B79"/>
    <w:rsid w:val="009C0DE0"/>
    <w:rsid w:val="009C1AFC"/>
    <w:rsid w:val="009D03FA"/>
    <w:rsid w:val="009D2410"/>
    <w:rsid w:val="009D629C"/>
    <w:rsid w:val="009E49D6"/>
    <w:rsid w:val="009F5242"/>
    <w:rsid w:val="009F5914"/>
    <w:rsid w:val="00A0724F"/>
    <w:rsid w:val="00A24E84"/>
    <w:rsid w:val="00A46115"/>
    <w:rsid w:val="00A51D21"/>
    <w:rsid w:val="00A553EA"/>
    <w:rsid w:val="00A576D8"/>
    <w:rsid w:val="00A75276"/>
    <w:rsid w:val="00A761D4"/>
    <w:rsid w:val="00A77879"/>
    <w:rsid w:val="00A818A5"/>
    <w:rsid w:val="00AA4257"/>
    <w:rsid w:val="00AA4FE2"/>
    <w:rsid w:val="00AB4A9A"/>
    <w:rsid w:val="00AB6116"/>
    <w:rsid w:val="00AC0467"/>
    <w:rsid w:val="00AC4913"/>
    <w:rsid w:val="00AD0333"/>
    <w:rsid w:val="00AE5E7A"/>
    <w:rsid w:val="00AE7639"/>
    <w:rsid w:val="00AF1EA7"/>
    <w:rsid w:val="00B0329E"/>
    <w:rsid w:val="00B0547F"/>
    <w:rsid w:val="00B16FD4"/>
    <w:rsid w:val="00B2420E"/>
    <w:rsid w:val="00B32749"/>
    <w:rsid w:val="00B34C0B"/>
    <w:rsid w:val="00B42A63"/>
    <w:rsid w:val="00B43B3D"/>
    <w:rsid w:val="00B45304"/>
    <w:rsid w:val="00B55170"/>
    <w:rsid w:val="00B565E3"/>
    <w:rsid w:val="00B66E96"/>
    <w:rsid w:val="00B71289"/>
    <w:rsid w:val="00B76CF2"/>
    <w:rsid w:val="00B83641"/>
    <w:rsid w:val="00BA19A7"/>
    <w:rsid w:val="00BA39E6"/>
    <w:rsid w:val="00BB7D37"/>
    <w:rsid w:val="00BD0E28"/>
    <w:rsid w:val="00BD356A"/>
    <w:rsid w:val="00BD6C0B"/>
    <w:rsid w:val="00BE3AE1"/>
    <w:rsid w:val="00BE7031"/>
    <w:rsid w:val="00BF025D"/>
    <w:rsid w:val="00BF1ADC"/>
    <w:rsid w:val="00BF1E5F"/>
    <w:rsid w:val="00BF3807"/>
    <w:rsid w:val="00C12A2E"/>
    <w:rsid w:val="00C16204"/>
    <w:rsid w:val="00C169AA"/>
    <w:rsid w:val="00C16F00"/>
    <w:rsid w:val="00C2219A"/>
    <w:rsid w:val="00C25828"/>
    <w:rsid w:val="00C2614D"/>
    <w:rsid w:val="00C45528"/>
    <w:rsid w:val="00C467D1"/>
    <w:rsid w:val="00C46FC4"/>
    <w:rsid w:val="00C665DF"/>
    <w:rsid w:val="00C742D7"/>
    <w:rsid w:val="00C75EE4"/>
    <w:rsid w:val="00C90BE5"/>
    <w:rsid w:val="00C9417E"/>
    <w:rsid w:val="00CA3641"/>
    <w:rsid w:val="00CA481F"/>
    <w:rsid w:val="00CB09AE"/>
    <w:rsid w:val="00CC170C"/>
    <w:rsid w:val="00CE20B4"/>
    <w:rsid w:val="00D30A9D"/>
    <w:rsid w:val="00D36525"/>
    <w:rsid w:val="00D43158"/>
    <w:rsid w:val="00D43FFC"/>
    <w:rsid w:val="00D650DD"/>
    <w:rsid w:val="00D809EF"/>
    <w:rsid w:val="00D81FF9"/>
    <w:rsid w:val="00D87848"/>
    <w:rsid w:val="00D97A0B"/>
    <w:rsid w:val="00DA6370"/>
    <w:rsid w:val="00DB3EDA"/>
    <w:rsid w:val="00DB4F5D"/>
    <w:rsid w:val="00DC249B"/>
    <w:rsid w:val="00DD04CE"/>
    <w:rsid w:val="00DD3B3C"/>
    <w:rsid w:val="00DE6F87"/>
    <w:rsid w:val="00DF1266"/>
    <w:rsid w:val="00DF4F3D"/>
    <w:rsid w:val="00E00E6C"/>
    <w:rsid w:val="00E57FE4"/>
    <w:rsid w:val="00E62106"/>
    <w:rsid w:val="00E745B5"/>
    <w:rsid w:val="00E77F54"/>
    <w:rsid w:val="00E86F1E"/>
    <w:rsid w:val="00E903BD"/>
    <w:rsid w:val="00E93089"/>
    <w:rsid w:val="00E9368D"/>
    <w:rsid w:val="00E97717"/>
    <w:rsid w:val="00EA29BE"/>
    <w:rsid w:val="00EB2F0F"/>
    <w:rsid w:val="00EB49A6"/>
    <w:rsid w:val="00EC0E49"/>
    <w:rsid w:val="00ED0BAF"/>
    <w:rsid w:val="00ED1627"/>
    <w:rsid w:val="00ED21D0"/>
    <w:rsid w:val="00ED30D7"/>
    <w:rsid w:val="00ED5E8C"/>
    <w:rsid w:val="00EE6EBB"/>
    <w:rsid w:val="00EF4987"/>
    <w:rsid w:val="00F01F8C"/>
    <w:rsid w:val="00F0665D"/>
    <w:rsid w:val="00F11BE8"/>
    <w:rsid w:val="00F306B5"/>
    <w:rsid w:val="00F3335C"/>
    <w:rsid w:val="00F36B68"/>
    <w:rsid w:val="00F3753B"/>
    <w:rsid w:val="00F37E26"/>
    <w:rsid w:val="00F44FAB"/>
    <w:rsid w:val="00F51371"/>
    <w:rsid w:val="00F618C0"/>
    <w:rsid w:val="00F678E6"/>
    <w:rsid w:val="00F7734E"/>
    <w:rsid w:val="00F868B3"/>
    <w:rsid w:val="00FB56F6"/>
    <w:rsid w:val="00FC089C"/>
    <w:rsid w:val="00FC195F"/>
    <w:rsid w:val="00FD2325"/>
    <w:rsid w:val="00FE5010"/>
    <w:rsid w:val="00FF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A1F5411"/>
  <w15:chartTrackingRefBased/>
  <w15:docId w15:val="{4EFDB2A0-6F34-4847-83E9-390FBBB3D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1464"/>
    <w:pPr>
      <w:spacing w:line="240" w:lineRule="atLeast"/>
    </w:pPr>
    <w:rPr>
      <w:rFonts w:ascii="Verdana" w:hAnsi="Verdana"/>
      <w:sz w:val="18"/>
    </w:rPr>
  </w:style>
  <w:style w:type="paragraph" w:styleId="Heading1">
    <w:name w:val="heading 1"/>
    <w:basedOn w:val="Normal"/>
    <w:next w:val="Normal"/>
    <w:qFormat/>
    <w:rsid w:val="00EB49A6"/>
    <w:pPr>
      <w:keepNext/>
      <w:pageBreakBefore/>
      <w:numPr>
        <w:numId w:val="34"/>
      </w:numPr>
      <w:tabs>
        <w:tab w:val="clear" w:pos="432"/>
        <w:tab w:val="num" w:pos="360"/>
      </w:tabs>
      <w:spacing w:after="500" w:line="240" w:lineRule="auto"/>
      <w:ind w:left="0" w:firstLine="0"/>
      <w:outlineLvl w:val="0"/>
    </w:pPr>
    <w:rPr>
      <w:rFonts w:ascii="Univers 45 Light" w:hAnsi="Univers 45 Light"/>
      <w:b/>
      <w:kern w:val="28"/>
      <w:sz w:val="28"/>
    </w:rPr>
  </w:style>
  <w:style w:type="paragraph" w:styleId="Heading2">
    <w:name w:val="heading 2"/>
    <w:basedOn w:val="Normal"/>
    <w:next w:val="Normal"/>
    <w:qFormat/>
    <w:rsid w:val="00EB49A6"/>
    <w:pPr>
      <w:keepNext/>
      <w:numPr>
        <w:ilvl w:val="1"/>
        <w:numId w:val="34"/>
      </w:numPr>
      <w:tabs>
        <w:tab w:val="clear" w:pos="576"/>
        <w:tab w:val="num" w:pos="360"/>
      </w:tabs>
      <w:spacing w:before="260" w:after="260"/>
      <w:ind w:left="0" w:firstLine="0"/>
      <w:outlineLvl w:val="1"/>
    </w:pPr>
    <w:rPr>
      <w:rFonts w:ascii="Univers 45 Light" w:hAnsi="Univers 45 Light"/>
      <w:b/>
    </w:rPr>
  </w:style>
  <w:style w:type="paragraph" w:styleId="Heading3">
    <w:name w:val="heading 3"/>
    <w:basedOn w:val="Heading2"/>
    <w:next w:val="Normal"/>
    <w:qFormat/>
    <w:rsid w:val="00EB49A6"/>
    <w:pPr>
      <w:numPr>
        <w:ilvl w:val="2"/>
      </w:numPr>
      <w:tabs>
        <w:tab w:val="clear" w:pos="720"/>
        <w:tab w:val="num" w:pos="360"/>
      </w:tabs>
      <w:spacing w:after="0"/>
      <w:ind w:left="0" w:firstLine="0"/>
      <w:outlineLvl w:val="2"/>
    </w:pPr>
  </w:style>
  <w:style w:type="paragraph" w:styleId="Heading4">
    <w:name w:val="heading 4"/>
    <w:basedOn w:val="Normal"/>
    <w:next w:val="Normal"/>
    <w:qFormat/>
    <w:rsid w:val="00EB49A6"/>
    <w:pPr>
      <w:keepNext/>
      <w:spacing w:before="260"/>
      <w:outlineLvl w:val="3"/>
    </w:pPr>
    <w:rPr>
      <w:i/>
    </w:rPr>
  </w:style>
  <w:style w:type="paragraph" w:styleId="Heading5">
    <w:name w:val="heading 5"/>
    <w:basedOn w:val="Heading4"/>
    <w:next w:val="Normal"/>
    <w:qFormat/>
    <w:rsid w:val="00EB49A6"/>
    <w:pPr>
      <w:outlineLvl w:val="4"/>
    </w:pPr>
  </w:style>
  <w:style w:type="paragraph" w:styleId="Heading6">
    <w:name w:val="heading 6"/>
    <w:basedOn w:val="Heading4"/>
    <w:next w:val="Normal"/>
    <w:qFormat/>
    <w:rsid w:val="00EB49A6"/>
    <w:pPr>
      <w:outlineLvl w:val="5"/>
    </w:pPr>
  </w:style>
  <w:style w:type="paragraph" w:styleId="Heading7">
    <w:name w:val="heading 7"/>
    <w:basedOn w:val="Heading4"/>
    <w:next w:val="Normal"/>
    <w:qFormat/>
    <w:rsid w:val="00EB49A6"/>
    <w:pPr>
      <w:outlineLvl w:val="6"/>
    </w:pPr>
  </w:style>
  <w:style w:type="paragraph" w:styleId="Heading8">
    <w:name w:val="heading 8"/>
    <w:basedOn w:val="Heading4"/>
    <w:next w:val="Normal"/>
    <w:qFormat/>
    <w:rsid w:val="00EB49A6"/>
    <w:pPr>
      <w:outlineLvl w:val="7"/>
    </w:pPr>
  </w:style>
  <w:style w:type="paragraph" w:styleId="Heading9">
    <w:name w:val="heading 9"/>
    <w:basedOn w:val="Heading4"/>
    <w:next w:val="Normal"/>
    <w:qFormat/>
    <w:rsid w:val="00EB49A6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EB49A6"/>
    <w:pPr>
      <w:spacing w:before="120" w:after="120" w:line="240" w:lineRule="auto"/>
    </w:pPr>
    <w:rPr>
      <w:b/>
    </w:rPr>
  </w:style>
  <w:style w:type="paragraph" w:styleId="TableofAuthorities">
    <w:name w:val="table of authorities"/>
    <w:basedOn w:val="Normal"/>
    <w:next w:val="Normal"/>
    <w:semiHidden/>
    <w:rsid w:val="00EB49A6"/>
    <w:pPr>
      <w:spacing w:line="240" w:lineRule="auto"/>
      <w:ind w:left="200" w:hanging="200"/>
    </w:pPr>
  </w:style>
  <w:style w:type="paragraph" w:styleId="DocumentMap">
    <w:name w:val="Document Map"/>
    <w:basedOn w:val="Normal"/>
    <w:semiHidden/>
    <w:rsid w:val="00EB49A6"/>
    <w:pPr>
      <w:shd w:val="clear" w:color="auto" w:fill="000080"/>
      <w:spacing w:line="240" w:lineRule="auto"/>
    </w:pPr>
    <w:rPr>
      <w:rFonts w:ascii="Tahoma" w:hAnsi="Tahoma"/>
    </w:rPr>
  </w:style>
  <w:style w:type="paragraph" w:styleId="EndnoteText">
    <w:name w:val="endnote text"/>
    <w:basedOn w:val="Normal"/>
    <w:semiHidden/>
    <w:rsid w:val="00EB49A6"/>
    <w:pPr>
      <w:spacing w:line="240" w:lineRule="auto"/>
    </w:pPr>
  </w:style>
  <w:style w:type="paragraph" w:styleId="Index1">
    <w:name w:val="index 1"/>
    <w:basedOn w:val="Normal"/>
    <w:next w:val="Normal"/>
    <w:semiHidden/>
    <w:rsid w:val="00EB49A6"/>
    <w:pPr>
      <w:spacing w:line="240" w:lineRule="auto"/>
      <w:ind w:left="200" w:hanging="200"/>
    </w:pPr>
  </w:style>
  <w:style w:type="paragraph" w:styleId="Index2">
    <w:name w:val="index 2"/>
    <w:basedOn w:val="Normal"/>
    <w:next w:val="Normal"/>
    <w:semiHidden/>
    <w:rsid w:val="00EB49A6"/>
    <w:pPr>
      <w:spacing w:line="240" w:lineRule="auto"/>
      <w:ind w:left="400" w:hanging="200"/>
    </w:pPr>
  </w:style>
  <w:style w:type="paragraph" w:styleId="Index3">
    <w:name w:val="index 3"/>
    <w:basedOn w:val="Normal"/>
    <w:next w:val="Normal"/>
    <w:semiHidden/>
    <w:rsid w:val="00EB49A6"/>
    <w:pPr>
      <w:spacing w:line="240" w:lineRule="auto"/>
      <w:ind w:left="600" w:hanging="200"/>
    </w:pPr>
  </w:style>
  <w:style w:type="paragraph" w:styleId="Index4">
    <w:name w:val="index 4"/>
    <w:basedOn w:val="Normal"/>
    <w:next w:val="Normal"/>
    <w:semiHidden/>
    <w:rsid w:val="00EB49A6"/>
    <w:pPr>
      <w:spacing w:line="240" w:lineRule="auto"/>
      <w:ind w:left="800" w:hanging="200"/>
    </w:pPr>
  </w:style>
  <w:style w:type="paragraph" w:styleId="Index5">
    <w:name w:val="index 5"/>
    <w:basedOn w:val="Normal"/>
    <w:next w:val="Normal"/>
    <w:semiHidden/>
    <w:rsid w:val="00EB49A6"/>
    <w:pPr>
      <w:spacing w:line="240" w:lineRule="auto"/>
      <w:ind w:left="1000" w:hanging="200"/>
    </w:pPr>
  </w:style>
  <w:style w:type="paragraph" w:styleId="Index6">
    <w:name w:val="index 6"/>
    <w:basedOn w:val="Normal"/>
    <w:next w:val="Normal"/>
    <w:semiHidden/>
    <w:rsid w:val="00EB49A6"/>
    <w:pPr>
      <w:spacing w:line="240" w:lineRule="auto"/>
      <w:ind w:left="1200" w:hanging="200"/>
    </w:pPr>
  </w:style>
  <w:style w:type="paragraph" w:styleId="Index7">
    <w:name w:val="index 7"/>
    <w:basedOn w:val="Normal"/>
    <w:next w:val="Normal"/>
    <w:semiHidden/>
    <w:rsid w:val="00EB49A6"/>
    <w:pPr>
      <w:spacing w:line="240" w:lineRule="auto"/>
      <w:ind w:left="1400" w:hanging="200"/>
    </w:pPr>
  </w:style>
  <w:style w:type="paragraph" w:styleId="Index8">
    <w:name w:val="index 8"/>
    <w:basedOn w:val="Normal"/>
    <w:next w:val="Normal"/>
    <w:semiHidden/>
    <w:rsid w:val="00EB49A6"/>
    <w:pPr>
      <w:spacing w:line="240" w:lineRule="auto"/>
      <w:ind w:left="1600" w:hanging="200"/>
    </w:pPr>
  </w:style>
  <w:style w:type="paragraph" w:styleId="Index9">
    <w:name w:val="index 9"/>
    <w:basedOn w:val="Normal"/>
    <w:next w:val="Normal"/>
    <w:semiHidden/>
    <w:rsid w:val="00EB49A6"/>
    <w:pPr>
      <w:spacing w:line="240" w:lineRule="auto"/>
      <w:ind w:left="1800" w:hanging="200"/>
    </w:pPr>
  </w:style>
  <w:style w:type="paragraph" w:styleId="IndexHeading">
    <w:name w:val="index heading"/>
    <w:basedOn w:val="Normal"/>
    <w:next w:val="Index1"/>
    <w:semiHidden/>
    <w:rsid w:val="00EB49A6"/>
    <w:pPr>
      <w:spacing w:line="240" w:lineRule="auto"/>
    </w:pPr>
    <w:rPr>
      <w:rFonts w:ascii="Arial" w:hAnsi="Arial"/>
      <w:b/>
    </w:rPr>
  </w:style>
  <w:style w:type="paragraph" w:styleId="TOC1">
    <w:name w:val="toc 1"/>
    <w:basedOn w:val="Normal"/>
    <w:next w:val="Normal"/>
    <w:semiHidden/>
    <w:rsid w:val="00EB49A6"/>
    <w:pPr>
      <w:spacing w:line="240" w:lineRule="auto"/>
    </w:pPr>
  </w:style>
  <w:style w:type="paragraph" w:styleId="TOC2">
    <w:name w:val="toc 2"/>
    <w:basedOn w:val="Normal"/>
    <w:next w:val="Normal"/>
    <w:semiHidden/>
    <w:rsid w:val="00EB49A6"/>
    <w:pPr>
      <w:spacing w:line="240" w:lineRule="auto"/>
      <w:ind w:left="200"/>
    </w:pPr>
  </w:style>
  <w:style w:type="paragraph" w:styleId="TOC3">
    <w:name w:val="toc 3"/>
    <w:basedOn w:val="Normal"/>
    <w:next w:val="Normal"/>
    <w:semiHidden/>
    <w:rsid w:val="00EB49A6"/>
    <w:pPr>
      <w:spacing w:line="240" w:lineRule="auto"/>
      <w:ind w:left="400"/>
    </w:pPr>
  </w:style>
  <w:style w:type="paragraph" w:styleId="TOC4">
    <w:name w:val="toc 4"/>
    <w:basedOn w:val="Normal"/>
    <w:next w:val="Normal"/>
    <w:semiHidden/>
    <w:rsid w:val="00EB49A6"/>
    <w:pPr>
      <w:spacing w:line="240" w:lineRule="auto"/>
      <w:ind w:left="600"/>
    </w:pPr>
  </w:style>
  <w:style w:type="paragraph" w:styleId="TOC5">
    <w:name w:val="toc 5"/>
    <w:basedOn w:val="Normal"/>
    <w:next w:val="Normal"/>
    <w:semiHidden/>
    <w:rsid w:val="00EB49A6"/>
    <w:pPr>
      <w:spacing w:line="240" w:lineRule="auto"/>
      <w:ind w:left="800"/>
    </w:pPr>
  </w:style>
  <w:style w:type="paragraph" w:styleId="TOC6">
    <w:name w:val="toc 6"/>
    <w:basedOn w:val="Normal"/>
    <w:next w:val="Normal"/>
    <w:semiHidden/>
    <w:rsid w:val="00EB49A6"/>
    <w:pPr>
      <w:spacing w:line="240" w:lineRule="auto"/>
      <w:ind w:left="1000"/>
    </w:pPr>
  </w:style>
  <w:style w:type="paragraph" w:styleId="TOC7">
    <w:name w:val="toc 7"/>
    <w:basedOn w:val="Normal"/>
    <w:next w:val="Normal"/>
    <w:semiHidden/>
    <w:rsid w:val="00EB49A6"/>
    <w:pPr>
      <w:spacing w:line="240" w:lineRule="auto"/>
      <w:ind w:left="1200"/>
    </w:pPr>
  </w:style>
  <w:style w:type="paragraph" w:styleId="TOC8">
    <w:name w:val="toc 8"/>
    <w:basedOn w:val="Normal"/>
    <w:next w:val="Normal"/>
    <w:semiHidden/>
    <w:rsid w:val="00EB49A6"/>
    <w:pPr>
      <w:spacing w:line="240" w:lineRule="auto"/>
      <w:ind w:left="1400"/>
    </w:pPr>
  </w:style>
  <w:style w:type="paragraph" w:styleId="TOC9">
    <w:name w:val="toc 9"/>
    <w:basedOn w:val="Normal"/>
    <w:next w:val="Normal"/>
    <w:semiHidden/>
    <w:rsid w:val="00EB49A6"/>
    <w:pPr>
      <w:spacing w:line="240" w:lineRule="auto"/>
      <w:ind w:left="1600"/>
    </w:pPr>
  </w:style>
  <w:style w:type="paragraph" w:customStyle="1" w:styleId="Inspringen">
    <w:name w:val="Inspringen"/>
    <w:basedOn w:val="Normal"/>
    <w:rsid w:val="00EB49A6"/>
    <w:pPr>
      <w:ind w:left="567"/>
    </w:pPr>
  </w:style>
  <w:style w:type="paragraph" w:customStyle="1" w:styleId="Inspringen2">
    <w:name w:val="Inspringen 2"/>
    <w:basedOn w:val="Normal"/>
    <w:rsid w:val="00EB49A6"/>
    <w:pPr>
      <w:ind w:left="851"/>
    </w:pPr>
  </w:style>
  <w:style w:type="paragraph" w:customStyle="1" w:styleId="Inspringen3">
    <w:name w:val="Inspringen 3"/>
    <w:basedOn w:val="Normal"/>
    <w:rsid w:val="00EB49A6"/>
    <w:pPr>
      <w:ind w:left="1134"/>
    </w:pPr>
  </w:style>
  <w:style w:type="paragraph" w:customStyle="1" w:styleId="Inspringen4">
    <w:name w:val="Inspringen 4"/>
    <w:basedOn w:val="Normal"/>
    <w:rsid w:val="00EB49A6"/>
    <w:pPr>
      <w:ind w:left="1418"/>
    </w:pPr>
  </w:style>
  <w:style w:type="paragraph" w:customStyle="1" w:styleId="Inspringen5">
    <w:name w:val="Inspringen 5"/>
    <w:basedOn w:val="Normal"/>
    <w:rsid w:val="00EB49A6"/>
    <w:pPr>
      <w:ind w:left="1701"/>
    </w:pPr>
  </w:style>
  <w:style w:type="paragraph" w:customStyle="1" w:styleId="Inspringen6">
    <w:name w:val="Inspringen 6"/>
    <w:basedOn w:val="Normal"/>
    <w:rsid w:val="00EB49A6"/>
    <w:pPr>
      <w:ind w:left="1985"/>
    </w:pPr>
  </w:style>
  <w:style w:type="paragraph" w:customStyle="1" w:styleId="Inspringen7">
    <w:name w:val="Inspringen 7"/>
    <w:basedOn w:val="Normal"/>
    <w:rsid w:val="00EB49A6"/>
    <w:pPr>
      <w:ind w:left="2268"/>
    </w:pPr>
  </w:style>
  <w:style w:type="paragraph" w:customStyle="1" w:styleId="Inspringen8">
    <w:name w:val="Inspringen 8"/>
    <w:basedOn w:val="Normal"/>
    <w:rsid w:val="00EB49A6"/>
    <w:pPr>
      <w:ind w:left="2552"/>
    </w:pPr>
  </w:style>
  <w:style w:type="paragraph" w:customStyle="1" w:styleId="Inspringen9">
    <w:name w:val="Inspringen 9"/>
    <w:basedOn w:val="Normal"/>
    <w:rsid w:val="00EB49A6"/>
    <w:pPr>
      <w:ind w:left="2835"/>
    </w:pPr>
  </w:style>
  <w:style w:type="paragraph" w:styleId="TOAHeading">
    <w:name w:val="toa heading"/>
    <w:basedOn w:val="Normal"/>
    <w:next w:val="Normal"/>
    <w:semiHidden/>
    <w:rsid w:val="00EB49A6"/>
    <w:pPr>
      <w:spacing w:before="120" w:line="240" w:lineRule="auto"/>
    </w:pPr>
    <w:rPr>
      <w:rFonts w:ascii="Arial" w:hAnsi="Arial"/>
      <w:b/>
      <w:sz w:val="24"/>
    </w:rPr>
  </w:style>
  <w:style w:type="paragraph" w:styleId="List4">
    <w:name w:val="List 4"/>
    <w:basedOn w:val="Normal"/>
    <w:rsid w:val="00EB49A6"/>
    <w:pPr>
      <w:spacing w:line="240" w:lineRule="auto"/>
      <w:ind w:left="1132" w:hanging="283"/>
    </w:pPr>
  </w:style>
  <w:style w:type="paragraph" w:styleId="List5">
    <w:name w:val="List 5"/>
    <w:basedOn w:val="Normal"/>
    <w:rsid w:val="00EB49A6"/>
    <w:pPr>
      <w:spacing w:line="240" w:lineRule="auto"/>
      <w:ind w:left="1415" w:hanging="283"/>
    </w:pPr>
  </w:style>
  <w:style w:type="paragraph" w:styleId="TableofFigures">
    <w:name w:val="table of figures"/>
    <w:basedOn w:val="Normal"/>
    <w:next w:val="Normal"/>
    <w:semiHidden/>
    <w:rsid w:val="00EB49A6"/>
    <w:pPr>
      <w:spacing w:line="240" w:lineRule="auto"/>
      <w:ind w:left="400" w:hanging="400"/>
    </w:pPr>
  </w:style>
  <w:style w:type="paragraph" w:styleId="ListBullet">
    <w:name w:val="List Bullet"/>
    <w:basedOn w:val="Normal"/>
    <w:rsid w:val="00EB49A6"/>
    <w:pPr>
      <w:numPr>
        <w:numId w:val="38"/>
      </w:numPr>
      <w:tabs>
        <w:tab w:val="left" w:pos="567"/>
      </w:tabs>
      <w:spacing w:line="240" w:lineRule="auto"/>
      <w:ind w:left="0" w:firstLine="0"/>
    </w:pPr>
  </w:style>
  <w:style w:type="paragraph" w:styleId="ListBullet2">
    <w:name w:val="List Bullet 2"/>
    <w:basedOn w:val="Normal"/>
    <w:rsid w:val="00EB49A6"/>
    <w:pPr>
      <w:numPr>
        <w:numId w:val="39"/>
      </w:numPr>
      <w:tabs>
        <w:tab w:val="clear" w:pos="643"/>
        <w:tab w:val="num" w:pos="360"/>
        <w:tab w:val="left" w:pos="851"/>
      </w:tabs>
      <w:ind w:left="0" w:firstLine="0"/>
    </w:pPr>
  </w:style>
  <w:style w:type="paragraph" w:styleId="ListBullet3">
    <w:name w:val="List Bullet 3"/>
    <w:basedOn w:val="Normal"/>
    <w:rsid w:val="00EB49A6"/>
    <w:pPr>
      <w:numPr>
        <w:numId w:val="40"/>
      </w:numPr>
      <w:tabs>
        <w:tab w:val="clear" w:pos="926"/>
        <w:tab w:val="num" w:pos="360"/>
      </w:tabs>
      <w:spacing w:line="240" w:lineRule="auto"/>
      <w:ind w:left="0" w:firstLine="0"/>
    </w:pPr>
  </w:style>
  <w:style w:type="paragraph" w:styleId="ListBullet4">
    <w:name w:val="List Bullet 4"/>
    <w:basedOn w:val="Normal"/>
    <w:rsid w:val="00EB49A6"/>
    <w:pPr>
      <w:numPr>
        <w:numId w:val="41"/>
      </w:numPr>
      <w:tabs>
        <w:tab w:val="clear" w:pos="1209"/>
        <w:tab w:val="num" w:pos="360"/>
      </w:tabs>
      <w:spacing w:line="240" w:lineRule="auto"/>
      <w:ind w:left="0" w:firstLine="0"/>
    </w:pPr>
  </w:style>
  <w:style w:type="paragraph" w:styleId="ListBullet5">
    <w:name w:val="List Bullet 5"/>
    <w:basedOn w:val="Normal"/>
    <w:rsid w:val="00EB49A6"/>
    <w:pPr>
      <w:numPr>
        <w:numId w:val="42"/>
      </w:numPr>
      <w:tabs>
        <w:tab w:val="clear" w:pos="1492"/>
        <w:tab w:val="num" w:pos="360"/>
      </w:tabs>
      <w:spacing w:line="240" w:lineRule="auto"/>
      <w:ind w:left="0" w:firstLine="0"/>
    </w:pPr>
  </w:style>
  <w:style w:type="paragraph" w:styleId="ListNumber">
    <w:name w:val="List Number"/>
    <w:basedOn w:val="Normal"/>
    <w:rsid w:val="00EB49A6"/>
    <w:pPr>
      <w:numPr>
        <w:numId w:val="46"/>
      </w:numPr>
      <w:tabs>
        <w:tab w:val="left" w:pos="567"/>
      </w:tabs>
      <w:ind w:left="0" w:firstLine="0"/>
    </w:pPr>
  </w:style>
  <w:style w:type="paragraph" w:styleId="ListNumber2">
    <w:name w:val="List Number 2"/>
    <w:basedOn w:val="Normal"/>
    <w:rsid w:val="00EB49A6"/>
    <w:pPr>
      <w:numPr>
        <w:ilvl w:val="1"/>
        <w:numId w:val="46"/>
      </w:numPr>
      <w:tabs>
        <w:tab w:val="clear" w:pos="792"/>
        <w:tab w:val="num" w:pos="360"/>
        <w:tab w:val="left" w:pos="851"/>
      </w:tabs>
      <w:ind w:left="0" w:firstLine="0"/>
    </w:pPr>
  </w:style>
  <w:style w:type="paragraph" w:styleId="ListNumber3">
    <w:name w:val="List Number 3"/>
    <w:basedOn w:val="Normal"/>
    <w:rsid w:val="00EB49A6"/>
    <w:pPr>
      <w:numPr>
        <w:ilvl w:val="2"/>
        <w:numId w:val="46"/>
      </w:numPr>
      <w:tabs>
        <w:tab w:val="clear" w:pos="1440"/>
        <w:tab w:val="num" w:pos="360"/>
        <w:tab w:val="left" w:pos="1134"/>
      </w:tabs>
      <w:ind w:left="0" w:firstLine="0"/>
    </w:pPr>
  </w:style>
  <w:style w:type="paragraph" w:styleId="ListNumber4">
    <w:name w:val="List Number 4"/>
    <w:basedOn w:val="Normal"/>
    <w:rsid w:val="00EB49A6"/>
    <w:pPr>
      <w:numPr>
        <w:ilvl w:val="3"/>
        <w:numId w:val="46"/>
      </w:numPr>
      <w:tabs>
        <w:tab w:val="clear" w:pos="2160"/>
        <w:tab w:val="num" w:pos="360"/>
        <w:tab w:val="left" w:pos="1418"/>
      </w:tabs>
      <w:ind w:left="0" w:firstLine="0"/>
    </w:pPr>
  </w:style>
  <w:style w:type="paragraph" w:styleId="ListNumber5">
    <w:name w:val="List Number 5"/>
    <w:basedOn w:val="Normal"/>
    <w:rsid w:val="00EB49A6"/>
    <w:pPr>
      <w:numPr>
        <w:numId w:val="47"/>
      </w:numPr>
      <w:tabs>
        <w:tab w:val="clear" w:pos="1492"/>
        <w:tab w:val="num" w:pos="360"/>
      </w:tabs>
      <w:spacing w:line="240" w:lineRule="auto"/>
      <w:ind w:left="0" w:firstLine="0"/>
    </w:pPr>
  </w:style>
  <w:style w:type="paragraph" w:styleId="ListContinue">
    <w:name w:val="List Continue"/>
    <w:basedOn w:val="Normal"/>
    <w:rsid w:val="00EB49A6"/>
    <w:pPr>
      <w:spacing w:after="120" w:line="240" w:lineRule="auto"/>
      <w:ind w:left="283"/>
    </w:pPr>
  </w:style>
  <w:style w:type="paragraph" w:styleId="ListContinue2">
    <w:name w:val="List Continue 2"/>
    <w:basedOn w:val="Normal"/>
    <w:rsid w:val="00EB49A6"/>
    <w:pPr>
      <w:spacing w:after="120" w:line="240" w:lineRule="auto"/>
      <w:ind w:left="566"/>
    </w:pPr>
  </w:style>
  <w:style w:type="paragraph" w:styleId="ListContinue3">
    <w:name w:val="List Continue 3"/>
    <w:basedOn w:val="Normal"/>
    <w:rsid w:val="00EB49A6"/>
    <w:pPr>
      <w:spacing w:after="120" w:line="240" w:lineRule="auto"/>
      <w:ind w:left="849"/>
    </w:pPr>
  </w:style>
  <w:style w:type="paragraph" w:styleId="ListContinue4">
    <w:name w:val="List Continue 4"/>
    <w:basedOn w:val="Normal"/>
    <w:rsid w:val="00EB49A6"/>
    <w:pPr>
      <w:spacing w:after="120" w:line="240" w:lineRule="auto"/>
      <w:ind w:left="1132"/>
    </w:pPr>
  </w:style>
  <w:style w:type="paragraph" w:styleId="ListContinue5">
    <w:name w:val="List Continue 5"/>
    <w:basedOn w:val="Normal"/>
    <w:rsid w:val="00EB49A6"/>
    <w:pPr>
      <w:spacing w:after="120" w:line="240" w:lineRule="auto"/>
      <w:ind w:left="1415"/>
    </w:pPr>
  </w:style>
  <w:style w:type="paragraph" w:styleId="MacroText">
    <w:name w:val="macro"/>
    <w:semiHidden/>
    <w:rsid w:val="00EB49A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0" w:lineRule="exact"/>
    </w:pPr>
    <w:rPr>
      <w:rFonts w:ascii="Courier New" w:hAnsi="Courier New"/>
    </w:rPr>
  </w:style>
  <w:style w:type="paragraph" w:styleId="NoteHeading">
    <w:name w:val="Note Heading"/>
    <w:basedOn w:val="Normal"/>
    <w:next w:val="Normal"/>
    <w:rsid w:val="00EB49A6"/>
    <w:pPr>
      <w:spacing w:line="240" w:lineRule="auto"/>
    </w:pPr>
  </w:style>
  <w:style w:type="paragraph" w:customStyle="1" w:styleId="a">
    <w:basedOn w:val="Normal"/>
    <w:next w:val="Normal"/>
    <w:rsid w:val="00EB49A6"/>
    <w:pPr>
      <w:spacing w:line="240" w:lineRule="auto"/>
      <w:ind w:left="709"/>
    </w:pPr>
  </w:style>
  <w:style w:type="character" w:styleId="PageNumber">
    <w:name w:val="page number"/>
    <w:basedOn w:val="DefaultParagraphFont"/>
    <w:rsid w:val="00EB49A6"/>
  </w:style>
  <w:style w:type="paragraph" w:styleId="CommentText">
    <w:name w:val="annotation text"/>
    <w:basedOn w:val="Normal"/>
    <w:semiHidden/>
    <w:rsid w:val="00EB49A6"/>
    <w:pPr>
      <w:spacing w:line="240" w:lineRule="auto"/>
    </w:pPr>
  </w:style>
  <w:style w:type="paragraph" w:styleId="FootnoteText">
    <w:name w:val="footnote text"/>
    <w:basedOn w:val="Normal"/>
    <w:semiHidden/>
    <w:rsid w:val="00EB49A6"/>
    <w:pPr>
      <w:spacing w:line="240" w:lineRule="auto"/>
    </w:pPr>
  </w:style>
  <w:style w:type="paragraph" w:customStyle="1" w:styleId="Retouradres">
    <w:name w:val="Retouradres"/>
    <w:basedOn w:val="Normal"/>
    <w:next w:val="Normal"/>
    <w:rsid w:val="00547739"/>
    <w:pPr>
      <w:spacing w:line="180" w:lineRule="atLeast"/>
    </w:pPr>
    <w:rPr>
      <w:sz w:val="13"/>
    </w:rPr>
  </w:style>
  <w:style w:type="paragraph" w:customStyle="1" w:styleId="Rubricering">
    <w:name w:val="Rubricering"/>
    <w:basedOn w:val="Normal"/>
    <w:next w:val="Normal"/>
    <w:rsid w:val="00282965"/>
    <w:rPr>
      <w:b/>
      <w:caps/>
      <w:sz w:val="13"/>
    </w:rPr>
  </w:style>
  <w:style w:type="paragraph" w:customStyle="1" w:styleId="Functieinondertekening">
    <w:name w:val="Functie in ondertekening"/>
    <w:basedOn w:val="Normal"/>
    <w:next w:val="Normal"/>
    <w:rsid w:val="00494227"/>
    <w:rPr>
      <w:i/>
    </w:rPr>
  </w:style>
  <w:style w:type="paragraph" w:customStyle="1" w:styleId="Afzendgegevens">
    <w:name w:val="Afzendgegevens"/>
    <w:basedOn w:val="Normal"/>
    <w:qFormat/>
    <w:rsid w:val="00494227"/>
    <w:pPr>
      <w:spacing w:line="180" w:lineRule="atLeast"/>
    </w:pPr>
    <w:rPr>
      <w:sz w:val="13"/>
    </w:rPr>
  </w:style>
  <w:style w:type="paragraph" w:customStyle="1" w:styleId="Afzendgegevenskopjes">
    <w:name w:val="Afzendgegevens kopjes"/>
    <w:basedOn w:val="Afzendgegevens"/>
    <w:next w:val="Afzendgegevens"/>
    <w:rsid w:val="00494227"/>
    <w:rPr>
      <w:b/>
    </w:rPr>
  </w:style>
  <w:style w:type="paragraph" w:styleId="Header">
    <w:name w:val="header"/>
    <w:basedOn w:val="Normal"/>
    <w:rsid w:val="00132B1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32B19"/>
    <w:pPr>
      <w:tabs>
        <w:tab w:val="center" w:pos="4320"/>
        <w:tab w:val="right" w:pos="8640"/>
      </w:tabs>
    </w:pPr>
  </w:style>
  <w:style w:type="paragraph" w:customStyle="1" w:styleId="Afzendgegevenswitregel1">
    <w:name w:val="Afzendgegevens witregel 1"/>
    <w:basedOn w:val="Afzendgegevens"/>
    <w:next w:val="Afzendgegevenskopjes"/>
    <w:rsid w:val="00C45528"/>
    <w:pPr>
      <w:spacing w:line="90" w:lineRule="atLeast"/>
    </w:pPr>
    <w:rPr>
      <w:sz w:val="9"/>
    </w:rPr>
  </w:style>
  <w:style w:type="paragraph" w:customStyle="1" w:styleId="Afzendgegevenswitregel2">
    <w:name w:val="Afzendgegevens witregel 2"/>
    <w:basedOn w:val="Afzendgegevens"/>
    <w:next w:val="Afzendgegevenskopjes"/>
    <w:rsid w:val="00C45528"/>
    <w:pPr>
      <w:spacing w:line="270" w:lineRule="atLeast"/>
    </w:pPr>
    <w:rPr>
      <w:sz w:val="27"/>
    </w:rPr>
  </w:style>
  <w:style w:type="paragraph" w:customStyle="1" w:styleId="Aanhef1">
    <w:name w:val="Aanhef1"/>
    <w:basedOn w:val="Normal"/>
    <w:next w:val="Normal"/>
    <w:rsid w:val="00D43FFC"/>
    <w:pPr>
      <w:spacing w:after="240"/>
    </w:pPr>
  </w:style>
  <w:style w:type="paragraph" w:customStyle="1" w:styleId="Slotzin">
    <w:name w:val="Slotzin"/>
    <w:basedOn w:val="Normal"/>
    <w:next w:val="Normal"/>
    <w:rsid w:val="00600F33"/>
    <w:pPr>
      <w:spacing w:before="240"/>
    </w:pPr>
  </w:style>
  <w:style w:type="paragraph" w:customStyle="1" w:styleId="Huisstijl-TabelTitel">
    <w:name w:val="Huisstijl-TabelTitel"/>
    <w:basedOn w:val="Normal"/>
    <w:next w:val="Normal"/>
    <w:rsid w:val="005F4C40"/>
    <w:rPr>
      <w:b/>
      <w:sz w:val="14"/>
      <w:szCs w:val="24"/>
    </w:rPr>
  </w:style>
  <w:style w:type="paragraph" w:customStyle="1" w:styleId="Huisstijl-TabelTekst">
    <w:name w:val="Huisstijl-TabelTekst"/>
    <w:basedOn w:val="Huisstijl-TabelTitel"/>
    <w:rsid w:val="005F4C40"/>
    <w:rPr>
      <w:b w:val="0"/>
    </w:rPr>
  </w:style>
  <w:style w:type="paragraph" w:customStyle="1" w:styleId="Huisstijl-Ondertekeningvervolg">
    <w:name w:val="Huisstijl - Ondertekening vervolg"/>
    <w:basedOn w:val="Normal"/>
    <w:rsid w:val="00A818A5"/>
    <w:pPr>
      <w:autoSpaceDN w:val="0"/>
      <w:spacing w:line="240" w:lineRule="exact"/>
    </w:pPr>
    <w:rPr>
      <w:rFonts w:eastAsia="Calibri"/>
      <w:i/>
      <w:iCs/>
      <w:szCs w:val="18"/>
      <w:lang w:val="en-US" w:eastAsia="en-US"/>
    </w:rPr>
  </w:style>
  <w:style w:type="paragraph" w:styleId="BalloonText">
    <w:name w:val="Balloon Text"/>
    <w:basedOn w:val="Normal"/>
    <w:link w:val="BalloonTextChar"/>
    <w:rsid w:val="003C3BE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C3BE6"/>
    <w:rPr>
      <w:rFonts w:ascii="Tahoma" w:hAnsi="Tahoma" w:cs="Tahoma"/>
      <w:sz w:val="16"/>
      <w:szCs w:val="16"/>
    </w:rPr>
  </w:style>
  <w:style w:type="paragraph" w:customStyle="1" w:styleId="Huisstijl-Afzendgegevens">
    <w:name w:val="Huisstijl - Afzendgegevens"/>
    <w:basedOn w:val="Normal"/>
    <w:rsid w:val="00823F3C"/>
    <w:pPr>
      <w:widowControl w:val="0"/>
      <w:tabs>
        <w:tab w:val="left" w:pos="170"/>
      </w:tabs>
      <w:suppressAutoHyphens/>
      <w:autoSpaceDN w:val="0"/>
      <w:spacing w:line="180" w:lineRule="exact"/>
      <w:textAlignment w:val="baseline"/>
    </w:pPr>
    <w:rPr>
      <w:rFonts w:eastAsia="DejaVu Sans" w:cs="Lohit Hindi"/>
      <w:kern w:val="3"/>
      <w:sz w:val="13"/>
      <w:szCs w:val="24"/>
      <w:lang w:eastAsia="zh-CN" w:bidi="hi-IN"/>
    </w:rPr>
  </w:style>
  <w:style w:type="paragraph" w:customStyle="1" w:styleId="Huisstijl-AfzendgegevensW1">
    <w:name w:val="Huisstijl - Afzendgegevens W1"/>
    <w:basedOn w:val="Huisstijl-Afzendgegevens"/>
    <w:rsid w:val="00823F3C"/>
    <w:pPr>
      <w:spacing w:before="90"/>
    </w:pPr>
  </w:style>
  <w:style w:type="paragraph" w:customStyle="1" w:styleId="Huisstijl-Afzendgegevenskop">
    <w:name w:val="Huisstijl - Afzendgegevens kop"/>
    <w:basedOn w:val="Normal"/>
    <w:rsid w:val="008B0DF0"/>
    <w:pPr>
      <w:spacing w:line="180" w:lineRule="exact"/>
    </w:pPr>
    <w:rPr>
      <w:b/>
      <w:sz w:val="13"/>
      <w:szCs w:val="24"/>
    </w:rPr>
  </w:style>
  <w:style w:type="paragraph" w:customStyle="1" w:styleId="Huisstijl-ReferentiegegevenskopW1">
    <w:name w:val="Huisstijl - Referentiegegevens kop W1"/>
    <w:basedOn w:val="Normal"/>
    <w:next w:val="Huisstijl-Referentiegegevens"/>
    <w:rsid w:val="008B0DF0"/>
    <w:pPr>
      <w:spacing w:before="90" w:line="180" w:lineRule="exact"/>
    </w:pPr>
    <w:rPr>
      <w:b/>
      <w:sz w:val="13"/>
      <w:szCs w:val="24"/>
    </w:rPr>
  </w:style>
  <w:style w:type="paragraph" w:customStyle="1" w:styleId="Huisstijl-Referentiegegevens">
    <w:name w:val="Huisstijl - Referentiegegevens"/>
    <w:basedOn w:val="Normal"/>
    <w:rsid w:val="008B0DF0"/>
    <w:pPr>
      <w:spacing w:line="180" w:lineRule="exact"/>
    </w:pPr>
    <w:rPr>
      <w:sz w:val="13"/>
      <w:szCs w:val="24"/>
    </w:rPr>
  </w:style>
  <w:style w:type="paragraph" w:customStyle="1" w:styleId="Huisstijl-ReferentiegegevenskopW2">
    <w:name w:val="Huisstijl - Referentiegegevens kop W2"/>
    <w:basedOn w:val="Normal"/>
    <w:next w:val="Huisstijl-Referentiegegevens"/>
    <w:rsid w:val="008B0DF0"/>
    <w:pPr>
      <w:spacing w:before="270" w:line="180" w:lineRule="exact"/>
    </w:pPr>
    <w:rPr>
      <w:b/>
      <w:sz w:val="13"/>
      <w:szCs w:val="24"/>
    </w:rPr>
  </w:style>
  <w:style w:type="paragraph" w:customStyle="1" w:styleId="Huisstijl-Algemenevoorwaarden">
    <w:name w:val="Huisstijl - Algemene voorwaarden"/>
    <w:basedOn w:val="Normal"/>
    <w:rsid w:val="008B0DF0"/>
    <w:pPr>
      <w:spacing w:before="90" w:line="180" w:lineRule="exact"/>
    </w:pPr>
    <w:rPr>
      <w:i/>
      <w:sz w:val="13"/>
      <w:szCs w:val="24"/>
    </w:rPr>
  </w:style>
  <w:style w:type="paragraph" w:customStyle="1" w:styleId="Huisstijl-AfzendgegevenskopW1">
    <w:name w:val="Huisstijl - Afzendgegevens kop W1"/>
    <w:basedOn w:val="Huisstijl-Afzendgegevenskop"/>
    <w:qFormat/>
    <w:rsid w:val="008B0DF0"/>
    <w:pPr>
      <w:spacing w:before="90"/>
    </w:pPr>
  </w:style>
  <w:style w:type="character" w:styleId="Hyperlink">
    <w:name w:val="Hyperlink"/>
    <w:uiPriority w:val="99"/>
    <w:unhideWhenUsed/>
    <w:rsid w:val="001C63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8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mailto:Wjz.bezwaarenberoep@minvws.nl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mailto:Wjz.bezwaarenberoep@minvws.n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SJABLONENSETS\SJABLONEN\VWS\BRIEF.DOT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FILES\SJABLONENSETS\SJABLONEN\VWS\BRIEF.DOT</Template>
  <TotalTime>6</TotalTime>
  <Pages>1</Pages>
  <Words>132</Words>
  <Characters>796</Characters>
  <Application>Microsoft Office Word</Application>
  <DocSecurity>0</DocSecurity>
  <Lines>53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Ministerie van VWS</Company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mw. E. Lazová</dc:creator>
  <cp:keywords/>
  <dc:description/>
  <cp:lastModifiedBy>Tijn Schmits</cp:lastModifiedBy>
  <cp:revision>14</cp:revision>
  <cp:lastPrinted>2018-05-29T09:56:00Z</cp:lastPrinted>
  <dcterms:created xsi:type="dcterms:W3CDTF">2025-10-27T09:13:00Z</dcterms:created>
  <dcterms:modified xsi:type="dcterms:W3CDTF">2026-02-13T13:27:00Z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Minuut">
    <vt:lpwstr>Brief</vt:lpwstr>
  </property>
</Properties>
</file>