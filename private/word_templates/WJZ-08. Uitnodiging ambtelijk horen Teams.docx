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2353" w14:textId="77777777" w:rsidR="001B0122" w:rsidRPr="008542A6" w:rsidRDefault="001B0122" w:rsidP="0042038B">
      <w:pPr>
        <w:pStyle w:val="Retouradres"/>
      </w:pPr>
      <w:r w:rsidRPr="008542A6">
        <w:t>&gt; Retouradres Postbus 20350 2500 EJ Den Haag</w:t>
      </w:r>
    </w:p>
    <w:p w14:paraId="328F2209" w14:textId="77777777" w:rsidR="001B0122" w:rsidRPr="008542A6" w:rsidRDefault="001B0122" w:rsidP="0042038B">
      <w:pPr>
        <w:ind w:left="720"/>
      </w:pPr>
    </w:p>
    <w:p w14:paraId="381988EA" w14:textId="77777777" w:rsidR="001C4E01" w:rsidRPr="008542A6" w:rsidRDefault="001C4E01" w:rsidP="00F01F8C"/>
    <w:p w14:paraId="3A1F2AE4" w14:textId="54AEC2DE" w:rsidR="00E55093" w:rsidRPr="008110C5" w:rsidRDefault="00212448" w:rsidP="00E55093">
      <w:pPr>
        <w:rPr>
          <w:szCs w:val="18"/>
        </w:rPr>
      </w:pPr>
      <w:bookmarkStart w:id="0" w:name="_Hlk221784599"/>
      <w:r>
        <w:rPr>
          <w:szCs w:val="18"/>
        </w:rPr>
        <w:t>${NAAM_ADRES}</w:t>
      </w:r>
    </w:p>
    <w:bookmarkEnd w:id="0"/>
    <w:p w14:paraId="0FBEF765" w14:textId="77777777" w:rsidR="008542A6" w:rsidRPr="008110C5" w:rsidRDefault="008542A6" w:rsidP="008542A6">
      <w:pPr>
        <w:jc w:val="right"/>
        <w:rPr>
          <w:szCs w:val="18"/>
        </w:rPr>
      </w:pPr>
    </w:p>
    <w:p w14:paraId="36FA1EE8" w14:textId="77777777" w:rsidR="008542A6" w:rsidRPr="008110C5" w:rsidRDefault="008542A6" w:rsidP="008542A6">
      <w:pPr>
        <w:rPr>
          <w:szCs w:val="18"/>
        </w:rPr>
      </w:pPr>
    </w:p>
    <w:p w14:paraId="3E38EFB1" w14:textId="0748AF03" w:rsidR="005442B8" w:rsidRPr="00745955" w:rsidRDefault="005442B8" w:rsidP="005442B8">
      <w:r w:rsidRPr="005442B8">
        <w:rPr>
          <w:b/>
          <w:bCs/>
          <w:szCs w:val="18"/>
        </w:rPr>
        <w:t xml:space="preserve">Bij bezwaarschriften per e-mail/webformulier: </w:t>
      </w:r>
      <w:r w:rsidRPr="005442B8">
        <w:rPr>
          <w:szCs w:val="18"/>
        </w:rPr>
        <w:t>Uitsluitend per e-mail aan:</w:t>
      </w:r>
      <w:r>
        <w:rPr>
          <w:szCs w:val="18"/>
        </w:rPr>
        <w:t xml:space="preserve"> </w:t>
      </w:r>
      <w:r w:rsidR="00212448">
        <w:rPr>
          <w:szCs w:val="18"/>
        </w:rPr>
        <w:t>${EMAIL_ADRES}</w:t>
      </w:r>
      <w:r>
        <w:rPr>
          <w:szCs w:val="18"/>
        </w:rPr>
        <w:t xml:space="preserve"> </w:t>
      </w:r>
    </w:p>
    <w:p w14:paraId="7F872B40" w14:textId="77777777" w:rsidR="00131504" w:rsidRPr="008542A6" w:rsidRDefault="00131504" w:rsidP="00F01F8C">
      <w:pPr>
        <w:rPr>
          <w:color w:val="FF0000"/>
        </w:rPr>
      </w:pPr>
    </w:p>
    <w:p w14:paraId="4B91A96D" w14:textId="77777777" w:rsidR="00131504" w:rsidRPr="008542A6" w:rsidRDefault="00131504" w:rsidP="00F01F8C"/>
    <w:p w14:paraId="1BFA8755" w14:textId="77777777" w:rsidR="00A86CB4" w:rsidRPr="008542A6" w:rsidRDefault="00A86CB4" w:rsidP="00962026">
      <w:pPr>
        <w:tabs>
          <w:tab w:val="left" w:pos="1260"/>
          <w:tab w:val="left" w:pos="1620"/>
          <w:tab w:val="left" w:pos="5580"/>
        </w:tabs>
      </w:pPr>
    </w:p>
    <w:p w14:paraId="75269102" w14:textId="724A6398" w:rsidR="001B0122" w:rsidRPr="008542A6" w:rsidRDefault="001B0122" w:rsidP="00962026">
      <w:pPr>
        <w:tabs>
          <w:tab w:val="left" w:pos="1260"/>
          <w:tab w:val="left" w:pos="1620"/>
          <w:tab w:val="left" w:pos="5580"/>
        </w:tabs>
        <w:rPr>
          <w:rFonts w:cs="Arial"/>
          <w:color w:val="FF0000"/>
          <w:szCs w:val="18"/>
        </w:rPr>
      </w:pPr>
      <w:r w:rsidRPr="008542A6">
        <w:rPr>
          <w:rFonts w:cs="Arial"/>
          <w:szCs w:val="18"/>
        </w:rPr>
        <w:t>Datum</w:t>
      </w:r>
      <w:r w:rsidRPr="008542A6">
        <w:rPr>
          <w:rFonts w:cs="Arial"/>
          <w:szCs w:val="18"/>
        </w:rPr>
        <w:tab/>
        <w:t xml:space="preserve">: </w:t>
      </w:r>
      <w:r w:rsidR="003F7F00">
        <w:rPr>
          <w:rFonts w:cs="Arial"/>
          <w:szCs w:val="18"/>
        </w:rPr>
        <w:t>${VANDAAG}</w:t>
      </w:r>
    </w:p>
    <w:p w14:paraId="6395DE5A" w14:textId="1BB9F460" w:rsidR="001B0122" w:rsidRPr="005F61A1" w:rsidRDefault="001B0122" w:rsidP="00962026">
      <w:pPr>
        <w:tabs>
          <w:tab w:val="left" w:pos="1260"/>
          <w:tab w:val="left" w:pos="5760"/>
        </w:tabs>
        <w:rPr>
          <w:rFonts w:cs="Arial"/>
          <w:szCs w:val="18"/>
        </w:rPr>
      </w:pPr>
      <w:r w:rsidRPr="005F61A1">
        <w:rPr>
          <w:rFonts w:cs="Arial"/>
          <w:szCs w:val="18"/>
        </w:rPr>
        <w:t>Betreft</w:t>
      </w:r>
      <w:r w:rsidRPr="005F61A1">
        <w:rPr>
          <w:rFonts w:cs="Arial"/>
          <w:szCs w:val="18"/>
        </w:rPr>
        <w:tab/>
        <w:t xml:space="preserve">: </w:t>
      </w:r>
      <w:r w:rsidR="00637B39">
        <w:rPr>
          <w:rFonts w:cs="Arial"/>
          <w:szCs w:val="18"/>
        </w:rPr>
        <w:t>uitnod</w:t>
      </w:r>
      <w:r w:rsidR="00987484">
        <w:rPr>
          <w:rFonts w:cs="Arial"/>
          <w:szCs w:val="18"/>
        </w:rPr>
        <w:t xml:space="preserve">iging hoorzitting </w:t>
      </w:r>
      <w:r w:rsidR="00B63BE5">
        <w:rPr>
          <w:rFonts w:cs="Arial"/>
          <w:szCs w:val="18"/>
        </w:rPr>
        <w:t>inzake</w:t>
      </w:r>
      <w:r w:rsidR="00CF353E">
        <w:rPr>
          <w:rFonts w:cs="Arial"/>
          <w:szCs w:val="18"/>
        </w:rPr>
        <w:t xml:space="preserve"> </w:t>
      </w:r>
      <w:r w:rsidR="00960375">
        <w:rPr>
          <w:rFonts w:cs="Arial"/>
          <w:szCs w:val="18"/>
        </w:rPr>
        <w:t>bezwaar</w:t>
      </w:r>
      <w:r w:rsidR="003F7F00">
        <w:rPr>
          <w:rFonts w:cs="Arial"/>
          <w:szCs w:val="18"/>
        </w:rPr>
        <w:t xml:space="preserve"> ${NAAM_BEZWAARDE}</w:t>
      </w:r>
      <w:bookmarkStart w:id="1" w:name="_Hlk221785948"/>
      <w:r w:rsidR="00AE5CB3" w:rsidRPr="00AE5CB3">
        <w:rPr>
          <w:rFonts w:cs="Arial"/>
          <w:szCs w:val="18"/>
          <w:highlight w:val="yellow"/>
        </w:rPr>
        <w:t xml:space="preserve"> </w:t>
      </w:r>
      <w:bookmarkEnd w:id="1"/>
    </w:p>
    <w:p w14:paraId="078020CE" w14:textId="4F6EB534" w:rsidR="001B0122" w:rsidRDefault="001B0122" w:rsidP="00962026">
      <w:pPr>
        <w:tabs>
          <w:tab w:val="left" w:pos="5760"/>
        </w:tabs>
        <w:rPr>
          <w:rFonts w:cs="Arial"/>
          <w:szCs w:val="18"/>
        </w:rPr>
      </w:pPr>
    </w:p>
    <w:p w14:paraId="652A7623" w14:textId="77777777" w:rsidR="008666CD" w:rsidRDefault="008666CD" w:rsidP="00962026">
      <w:pPr>
        <w:tabs>
          <w:tab w:val="left" w:pos="5760"/>
        </w:tabs>
        <w:rPr>
          <w:rFonts w:cs="Arial"/>
          <w:szCs w:val="18"/>
        </w:rPr>
      </w:pPr>
    </w:p>
    <w:p w14:paraId="597726D9" w14:textId="25D6383E" w:rsidR="001B0122" w:rsidRDefault="0029663F" w:rsidP="004F5053">
      <w:pPr>
        <w:tabs>
          <w:tab w:val="left" w:pos="5760"/>
        </w:tabs>
        <w:rPr>
          <w:rFonts w:cs="Arial"/>
          <w:szCs w:val="18"/>
        </w:rPr>
      </w:pPr>
      <w:r>
        <w:rPr>
          <w:rFonts w:cs="Arial"/>
          <w:szCs w:val="18"/>
        </w:rPr>
        <w:t>Geachte</w:t>
      </w:r>
      <w:r w:rsidR="00126830">
        <w:rPr>
          <w:rFonts w:cs="Arial"/>
          <w:szCs w:val="18"/>
        </w:rPr>
        <w:t>,</w:t>
      </w:r>
    </w:p>
    <w:p w14:paraId="4B1A2C85" w14:textId="77777777" w:rsidR="001B0122" w:rsidRDefault="001B0122" w:rsidP="00962026">
      <w:pPr>
        <w:tabs>
          <w:tab w:val="left" w:pos="5760"/>
        </w:tabs>
        <w:rPr>
          <w:rFonts w:cs="Arial"/>
          <w:szCs w:val="18"/>
        </w:rPr>
      </w:pPr>
    </w:p>
    <w:p w14:paraId="462AD46A" w14:textId="278190E8" w:rsidR="00637B39" w:rsidRPr="00BD1622" w:rsidRDefault="00637B39" w:rsidP="00637B39">
      <w:pPr>
        <w:rPr>
          <w:szCs w:val="18"/>
        </w:rPr>
      </w:pPr>
      <w:r>
        <w:rPr>
          <w:szCs w:val="18"/>
        </w:rPr>
        <w:t xml:space="preserve">Hierbij doe ik u </w:t>
      </w:r>
      <w:r w:rsidR="00D918D6">
        <w:rPr>
          <w:szCs w:val="18"/>
        </w:rPr>
        <w:t xml:space="preserve">de </w:t>
      </w:r>
      <w:r>
        <w:rPr>
          <w:szCs w:val="18"/>
        </w:rPr>
        <w:t>uitnodigi</w:t>
      </w:r>
      <w:r w:rsidR="0047289A">
        <w:rPr>
          <w:szCs w:val="18"/>
        </w:rPr>
        <w:t>ng t</w:t>
      </w:r>
      <w:r w:rsidR="00131504">
        <w:rPr>
          <w:szCs w:val="18"/>
        </w:rPr>
        <w:t>o</w:t>
      </w:r>
      <w:r w:rsidR="0047289A">
        <w:rPr>
          <w:szCs w:val="18"/>
        </w:rPr>
        <w:t>ekomen voor de</w:t>
      </w:r>
      <w:r>
        <w:rPr>
          <w:szCs w:val="18"/>
        </w:rPr>
        <w:t xml:space="preserve"> ambtelijke hoorzitting inzake</w:t>
      </w:r>
      <w:r w:rsidR="0047289A">
        <w:rPr>
          <w:szCs w:val="18"/>
        </w:rPr>
        <w:t xml:space="preserve"> uw </w:t>
      </w:r>
      <w:r w:rsidR="0034327A">
        <w:rPr>
          <w:szCs w:val="18"/>
        </w:rPr>
        <w:t>be</w:t>
      </w:r>
      <w:r w:rsidR="0029663F">
        <w:rPr>
          <w:szCs w:val="18"/>
        </w:rPr>
        <w:t xml:space="preserve">zwaarschrift </w:t>
      </w:r>
      <w:r w:rsidR="00541AA9">
        <w:rPr>
          <w:szCs w:val="18"/>
        </w:rPr>
        <w:t xml:space="preserve">van </w:t>
      </w:r>
      <w:bookmarkStart w:id="2" w:name="_Hlk221786055"/>
      <w:r w:rsidR="00FB79AA" w:rsidRPr="000D5AA7">
        <w:rPr>
          <w:szCs w:val="18"/>
        </w:rPr>
        <w:t>${DATUM_ONTVANGEN_BERICHT}</w:t>
      </w:r>
      <w:r w:rsidR="00FB79AA">
        <w:rPr>
          <w:szCs w:val="18"/>
        </w:rPr>
        <w:t xml:space="preserve"> </w:t>
      </w:r>
      <w:r w:rsidR="00D918D6">
        <w:rPr>
          <w:szCs w:val="18"/>
        </w:rPr>
        <w:t>tegen het besluit van</w:t>
      </w:r>
      <w:r w:rsidR="00CF353E">
        <w:rPr>
          <w:szCs w:val="18"/>
        </w:rPr>
        <w:t xml:space="preserve"> </w:t>
      </w:r>
      <w:bookmarkStart w:id="3" w:name="_Hlk221786600"/>
      <w:r w:rsidR="00805DC3">
        <w:t>${</w:t>
      </w:r>
      <w:r w:rsidR="00805DC3" w:rsidRPr="00925A44">
        <w:t>DATUM_BESTREDEN_BESLUIT</w:t>
      </w:r>
      <w:r w:rsidR="00805DC3">
        <w:t>}</w:t>
      </w:r>
      <w:r w:rsidR="004C0E1C">
        <w:rPr>
          <w:szCs w:val="18"/>
        </w:rPr>
        <w:t>, met kenmerk</w:t>
      </w:r>
      <w:r w:rsidR="00334BE9">
        <w:rPr>
          <w:szCs w:val="18"/>
        </w:rPr>
        <w:t xml:space="preserve"> </w:t>
      </w:r>
      <w:bookmarkStart w:id="4" w:name="_Hlk221786236"/>
      <w:r w:rsidR="00DF57A9">
        <w:t>${</w:t>
      </w:r>
      <w:r w:rsidR="00DF57A9" w:rsidRPr="00925A44">
        <w:t>KENMERK_BESTREDEN_BESLUIT</w:t>
      </w:r>
      <w:r w:rsidR="00DF57A9">
        <w:t>}</w:t>
      </w:r>
      <w:r w:rsidR="00126830" w:rsidRPr="00AE1C81">
        <w:t>.</w:t>
      </w:r>
      <w:bookmarkEnd w:id="4"/>
      <w:r>
        <w:rPr>
          <w:szCs w:val="18"/>
        </w:rPr>
        <w:br/>
      </w:r>
      <w:bookmarkEnd w:id="2"/>
      <w:bookmarkEnd w:id="3"/>
    </w:p>
    <w:p w14:paraId="7423C823" w14:textId="27665240" w:rsidR="0047289A" w:rsidRDefault="00637B39" w:rsidP="00637B39">
      <w:r>
        <w:t>Met deze b</w:t>
      </w:r>
      <w:r w:rsidR="0047289A">
        <w:t>rief bevestig ik de</w:t>
      </w:r>
      <w:r>
        <w:t xml:space="preserve"> afspraak op </w:t>
      </w:r>
      <w:bookmarkStart w:id="5" w:name="_Hlk221786614"/>
      <w:bookmarkStart w:id="6" w:name="_Hlk221786944"/>
      <w:bookmarkStart w:id="7" w:name="_Hlk221785850"/>
      <w:r w:rsidR="008542A6" w:rsidRPr="008542A6">
        <w:rPr>
          <w:shd w:val="clear" w:color="auto" w:fill="FFFF00"/>
        </w:rPr>
        <w:t>[</w:t>
      </w:r>
      <w:r w:rsidR="00131504" w:rsidRPr="008542A6">
        <w:rPr>
          <w:b/>
          <w:highlight w:val="yellow"/>
          <w:shd w:val="clear" w:color="auto" w:fill="FFFF00"/>
        </w:rPr>
        <w:t xml:space="preserve">datum </w:t>
      </w:r>
      <w:r w:rsidR="00EE3478">
        <w:rPr>
          <w:b/>
          <w:shd w:val="clear" w:color="auto" w:fill="FFFF00"/>
        </w:rPr>
        <w:t>hoorzitting</w:t>
      </w:r>
      <w:bookmarkEnd w:id="5"/>
      <w:r w:rsidR="008542A6" w:rsidRPr="008542A6">
        <w:rPr>
          <w:b/>
          <w:shd w:val="clear" w:color="auto" w:fill="FFFF00"/>
        </w:rPr>
        <w:t>]</w:t>
      </w:r>
      <w:bookmarkEnd w:id="6"/>
      <w:r w:rsidRPr="008542A6">
        <w:t xml:space="preserve"> </w:t>
      </w:r>
      <w:bookmarkEnd w:id="7"/>
      <w:r w:rsidR="004C0E1C">
        <w:rPr>
          <w:b/>
        </w:rPr>
        <w:t>om</w:t>
      </w:r>
      <w:r w:rsidR="00960375">
        <w:rPr>
          <w:b/>
        </w:rPr>
        <w:t xml:space="preserve"> </w:t>
      </w:r>
      <w:r w:rsidR="00362BBF">
        <w:rPr>
          <w:b/>
        </w:rPr>
        <w:t>…</w:t>
      </w:r>
      <w:r>
        <w:rPr>
          <w:b/>
        </w:rPr>
        <w:t xml:space="preserve"> uur.</w:t>
      </w:r>
    </w:p>
    <w:p w14:paraId="1BC1DA8E" w14:textId="77777777" w:rsidR="009D57EA" w:rsidRDefault="009D57EA" w:rsidP="00637B39"/>
    <w:p w14:paraId="76EA4C87" w14:textId="7F09BD6B" w:rsidR="00D918D6" w:rsidRDefault="00D918D6" w:rsidP="00D918D6">
      <w:pPr>
        <w:pStyle w:val="BodyText"/>
        <w:spacing w:line="264" w:lineRule="auto"/>
        <w:ind w:right="344"/>
      </w:pPr>
      <w:r>
        <w:t>De hoorzitting zal plaatsvinden via de</w:t>
      </w:r>
      <w:r w:rsidR="00AC4449">
        <w:t xml:space="preserve"> </w:t>
      </w:r>
      <w:proofErr w:type="spellStart"/>
      <w:r w:rsidR="00AC4449">
        <w:t>videoconferentieapp</w:t>
      </w:r>
      <w:proofErr w:type="spellEnd"/>
      <w:r w:rsidR="00AC4449">
        <w:t xml:space="preserve"> “Microsoft Teams”</w:t>
      </w:r>
      <w:r>
        <w:t xml:space="preserve">. Deze app is te downloaden op uw telefoon, pc, laptop of tablet via de website </w:t>
      </w:r>
    </w:p>
    <w:p w14:paraId="716C78A9" w14:textId="5B374075" w:rsidR="00D918D6" w:rsidRDefault="00AC4449" w:rsidP="00637B39">
      <w:hyperlink r:id="rId8" w:history="1">
        <w:r w:rsidRPr="00283D4E">
          <w:rPr>
            <w:rStyle w:val="Hyperlink"/>
          </w:rPr>
          <w:t>https://teams.live.com/free</w:t>
        </w:r>
      </w:hyperlink>
      <w:r>
        <w:t xml:space="preserve"> .</w:t>
      </w:r>
    </w:p>
    <w:p w14:paraId="5A647FB0" w14:textId="77777777" w:rsidR="00AC4449" w:rsidRDefault="00AC4449" w:rsidP="00637B39"/>
    <w:p w14:paraId="695DF1D0" w14:textId="77777777" w:rsidR="00D918D6" w:rsidRDefault="00D918D6" w:rsidP="00D918D6">
      <w:pPr>
        <w:pStyle w:val="BodyText"/>
        <w:spacing w:before="1"/>
        <w:ind w:right="79"/>
      </w:pPr>
      <w:r>
        <w:t>Voor een optimale verbinding verzoeken wij u om niet met meerdere personen op één apparaat deel te nemen aan de hoorzitting en in aparte ruimten plaats te nemen.</w:t>
      </w:r>
    </w:p>
    <w:p w14:paraId="5412B3AB" w14:textId="77777777" w:rsidR="00D918D6" w:rsidRDefault="00D918D6" w:rsidP="00D918D6">
      <w:pPr>
        <w:pStyle w:val="BodyText"/>
        <w:ind w:right="13"/>
      </w:pPr>
    </w:p>
    <w:p w14:paraId="6C8391AB" w14:textId="71E278F1" w:rsidR="00D918D6" w:rsidRDefault="00D918D6" w:rsidP="00D918D6">
      <w:pPr>
        <w:pStyle w:val="BodyText"/>
        <w:ind w:right="13"/>
      </w:pPr>
      <w:r>
        <w:t xml:space="preserve">Hierbij vindt u de gegevens die nodig zijn om deel te nemen aan de hoorzitting via </w:t>
      </w:r>
      <w:r w:rsidR="008542A6">
        <w:t>Microsoft Teams</w:t>
      </w:r>
      <w:r>
        <w:t>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</w:tblGrid>
      <w:tr w:rsidR="00334BE9" w14:paraId="6A5180C4" w14:textId="77777777" w:rsidTr="002966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E84952" w14:textId="031D0562" w:rsidR="00334BE9" w:rsidRPr="0029663F" w:rsidRDefault="00334BE9" w:rsidP="00334BE9">
            <w:pPr>
              <w:framePr w:hSpace="45" w:wrap="around" w:vAnchor="text" w:hAnchor="text" w:y="34"/>
              <w:spacing w:line="330" w:lineRule="atLeast"/>
              <w:rPr>
                <w:rFonts w:cs="Arial"/>
                <w:b/>
                <w:color w:val="000000"/>
                <w:sz w:val="22"/>
              </w:rPr>
            </w:pPr>
            <w:proofErr w:type="spellStart"/>
            <w:r w:rsidRPr="0029663F">
              <w:rPr>
                <w:rFonts w:cs="Arial"/>
                <w:b/>
                <w:color w:val="000000"/>
              </w:rPr>
              <w:t>Vergade</w:t>
            </w:r>
            <w:r>
              <w:rPr>
                <w:rFonts w:cs="Arial"/>
                <w:b/>
                <w:color w:val="000000"/>
              </w:rPr>
              <w:t>ringnummer</w:t>
            </w:r>
            <w:proofErr w:type="spellEnd"/>
            <w:r>
              <w:rPr>
                <w:rFonts w:cs="Arial"/>
                <w:b/>
                <w:color w:val="000000"/>
              </w:rPr>
              <w:t xml:space="preserve"> (toegangscode):</w:t>
            </w:r>
            <w:r w:rsidR="00131504">
              <w:rPr>
                <w:rFonts w:cs="Arial"/>
                <w:b/>
                <w:color w:val="000000"/>
              </w:rPr>
              <w:t xml:space="preserve"> balie</w:t>
            </w:r>
            <w:r>
              <w:rPr>
                <w:rFonts w:cs="Arial"/>
                <w:b/>
                <w:color w:val="000000"/>
              </w:rPr>
              <w:t xml:space="preserve"> </w:t>
            </w:r>
            <w:r w:rsidR="00131504">
              <w:rPr>
                <w:rFonts w:cs="Arial"/>
                <w:b/>
                <w:color w:val="000000"/>
              </w:rPr>
              <w:t>zelf invullen</w:t>
            </w:r>
          </w:p>
        </w:tc>
      </w:tr>
      <w:tr w:rsidR="00334BE9" w14:paraId="65576F16" w14:textId="77777777" w:rsidTr="0029663F">
        <w:trPr>
          <w:tblCellSpacing w:w="0" w:type="dxa"/>
        </w:trPr>
        <w:tc>
          <w:tcPr>
            <w:tcW w:w="0" w:type="auto"/>
            <w:vAlign w:val="center"/>
            <w:hideMark/>
          </w:tcPr>
          <w:p w14:paraId="53C5BEF6" w14:textId="098D537D" w:rsidR="00334BE9" w:rsidRDefault="00334BE9" w:rsidP="00334BE9">
            <w:pPr>
              <w:framePr w:hSpace="45" w:wrap="around" w:vAnchor="text" w:hAnchor="text" w:y="34"/>
              <w:spacing w:line="330" w:lineRule="atLeast"/>
              <w:rPr>
                <w:rFonts w:ascii="Arial" w:hAnsi="Arial" w:cs="Arial"/>
                <w:color w:val="000000"/>
                <w:sz w:val="21"/>
                <w:szCs w:val="21"/>
              </w:rPr>
            </w:pPr>
            <w:r w:rsidRPr="0029663F">
              <w:rPr>
                <w:rFonts w:cs="Arial"/>
                <w:b/>
                <w:color w:val="000000"/>
              </w:rPr>
              <w:t>Wachtwoord voor vergadering</w:t>
            </w:r>
            <w:r w:rsidRPr="00541AA9">
              <w:rPr>
                <w:rFonts w:cs="Arial"/>
                <w:b/>
                <w:color w:val="000000"/>
                <w:sz w:val="24"/>
                <w:szCs w:val="24"/>
              </w:rPr>
              <w:t>:</w:t>
            </w:r>
            <w:r w:rsidRPr="00541AA9">
              <w:rPr>
                <w:rFonts w:cs="Arial"/>
                <w:b/>
                <w:bCs/>
                <w:color w:val="000000"/>
                <w:sz w:val="24"/>
                <w:szCs w:val="24"/>
              </w:rPr>
              <w:t> </w:t>
            </w:r>
            <w:r w:rsidR="00131504" w:rsidRPr="00131504">
              <w:rPr>
                <w:rFonts w:cs="Arial"/>
                <w:b/>
                <w:bCs/>
                <w:color w:val="000000"/>
                <w:sz w:val="20"/>
              </w:rPr>
              <w:t>balie zelf invullen</w:t>
            </w:r>
          </w:p>
          <w:p w14:paraId="643BCDEA" w14:textId="77777777" w:rsidR="00334BE9" w:rsidRPr="0029663F" w:rsidRDefault="00334BE9" w:rsidP="00334BE9">
            <w:pPr>
              <w:framePr w:hSpace="45" w:wrap="around" w:vAnchor="text" w:hAnchor="text" w:y="34"/>
              <w:spacing w:line="330" w:lineRule="atLeast"/>
              <w:rPr>
                <w:rFonts w:cs="Arial"/>
                <w:b/>
                <w:color w:val="000000"/>
              </w:rPr>
            </w:pPr>
          </w:p>
        </w:tc>
      </w:tr>
    </w:tbl>
    <w:p w14:paraId="05155232" w14:textId="77777777" w:rsidR="00960375" w:rsidRDefault="00960375" w:rsidP="00D918D6">
      <w:pPr>
        <w:pStyle w:val="BodyText"/>
        <w:ind w:right="13"/>
      </w:pPr>
    </w:p>
    <w:p w14:paraId="17639917" w14:textId="77777777" w:rsidR="00D918D6" w:rsidRDefault="00D918D6" w:rsidP="00637B39"/>
    <w:p w14:paraId="0AC9A419" w14:textId="77777777" w:rsidR="00334BE9" w:rsidRDefault="00334BE9" w:rsidP="00D918D6">
      <w:pPr>
        <w:pStyle w:val="BodyText"/>
        <w:spacing w:before="1" w:line="264" w:lineRule="auto"/>
        <w:ind w:right="339"/>
      </w:pPr>
    </w:p>
    <w:p w14:paraId="12D7F459" w14:textId="77777777" w:rsidR="00334BE9" w:rsidRDefault="00334BE9" w:rsidP="00D918D6">
      <w:pPr>
        <w:pStyle w:val="BodyText"/>
        <w:spacing w:before="1" w:line="264" w:lineRule="auto"/>
        <w:ind w:right="339"/>
      </w:pPr>
    </w:p>
    <w:p w14:paraId="5617C823" w14:textId="2D127877" w:rsidR="00D918D6" w:rsidRDefault="00D918D6" w:rsidP="00D918D6">
      <w:pPr>
        <w:pStyle w:val="BodyText"/>
        <w:spacing w:before="1" w:line="264" w:lineRule="auto"/>
        <w:ind w:right="339"/>
      </w:pPr>
      <w:r>
        <w:t xml:space="preserve">Mocht u er behoefte aan hebben om te oefenen met de </w:t>
      </w:r>
      <w:r w:rsidR="008542A6">
        <w:t>Teams</w:t>
      </w:r>
      <w:r w:rsidR="00AC4449">
        <w:t>-verbinding</w:t>
      </w:r>
      <w:r>
        <w:t xml:space="preserve">, dan kunt u dit laten weten door een mail te sturen aan </w:t>
      </w:r>
      <w:hyperlink r:id="rId9">
        <w:r>
          <w:rPr>
            <w:color w:val="0000FF"/>
            <w:u w:val="single" w:color="0000FF"/>
          </w:rPr>
          <w:t>WJZ.bezwaarenberoep@minvws.nl</w:t>
        </w:r>
      </w:hyperlink>
      <w:r>
        <w:t>. Wij zorgen dan voor een “oefensessie”.</w:t>
      </w:r>
    </w:p>
    <w:p w14:paraId="6965CEA3" w14:textId="77777777" w:rsidR="0029663F" w:rsidRDefault="0029663F" w:rsidP="00D918D6">
      <w:pPr>
        <w:pStyle w:val="BodyText"/>
        <w:spacing w:before="1" w:line="264" w:lineRule="auto"/>
        <w:ind w:right="339"/>
      </w:pPr>
    </w:p>
    <w:p w14:paraId="01B540F3" w14:textId="77777777" w:rsidR="0029663F" w:rsidRDefault="0029663F" w:rsidP="00D918D6">
      <w:pPr>
        <w:pStyle w:val="BodyText"/>
        <w:spacing w:before="1" w:line="264" w:lineRule="auto"/>
        <w:ind w:right="339"/>
      </w:pPr>
      <w:r>
        <w:t>De op de zaak betrekking hebbende stukken liggen ter inzage voor u op het Ministerie van VWS. Wij kunnen u deze ook mailen. Wilt u hiervan gebruik maken dan verzoek ik u een mail te sturen naar het mailadres wat eerder genoemd is in deze brief.</w:t>
      </w:r>
    </w:p>
    <w:p w14:paraId="218955D0" w14:textId="77777777" w:rsidR="00637B39" w:rsidRDefault="00637B39" w:rsidP="00637B39">
      <w:pPr>
        <w:rPr>
          <w:bCs/>
        </w:rPr>
      </w:pPr>
    </w:p>
    <w:p w14:paraId="23BDE501" w14:textId="63FE2D90" w:rsidR="00637B39" w:rsidRDefault="00D918D6" w:rsidP="00637B39">
      <w:pPr>
        <w:rPr>
          <w:bCs/>
        </w:rPr>
      </w:pPr>
      <w:r>
        <w:rPr>
          <w:bCs/>
        </w:rPr>
        <w:t>U zult gehoord</w:t>
      </w:r>
      <w:r w:rsidR="009A1DF0">
        <w:rPr>
          <w:bCs/>
        </w:rPr>
        <w:t xml:space="preserve"> worden</w:t>
      </w:r>
      <w:r w:rsidR="00334BE9">
        <w:rPr>
          <w:bCs/>
        </w:rPr>
        <w:t xml:space="preserve"> door </w:t>
      </w:r>
      <w:bookmarkStart w:id="8" w:name="_Hlk221785858"/>
      <w:r w:rsidR="002C481A">
        <w:rPr>
          <w:bCs/>
        </w:rPr>
        <w:t>${</w:t>
      </w:r>
      <w:r w:rsidR="002C481A" w:rsidRPr="002C481A">
        <w:rPr>
          <w:bCs/>
        </w:rPr>
        <w:t>NAAM_BEHANDELAAR</w:t>
      </w:r>
      <w:r w:rsidR="002C481A">
        <w:rPr>
          <w:bCs/>
        </w:rPr>
        <w:t>},</w:t>
      </w:r>
      <w:r w:rsidRPr="008542A6">
        <w:rPr>
          <w:bCs/>
        </w:rPr>
        <w:t xml:space="preserve"> </w:t>
      </w:r>
      <w:bookmarkEnd w:id="8"/>
      <w:r>
        <w:rPr>
          <w:bCs/>
        </w:rPr>
        <w:t>jurist bij de Directie Wetgeving en Juridische Zaken.</w:t>
      </w:r>
      <w:r w:rsidR="00EE6995">
        <w:rPr>
          <w:bCs/>
        </w:rPr>
        <w:t xml:space="preserve"> Namens </w:t>
      </w:r>
      <w:r w:rsidR="00655570">
        <w:rPr>
          <w:bCs/>
        </w:rPr>
        <w:t>de beleidsdirectie</w:t>
      </w:r>
      <w:r w:rsidR="00B60EE3">
        <w:rPr>
          <w:bCs/>
        </w:rPr>
        <w:t xml:space="preserve"> z</w:t>
      </w:r>
      <w:r w:rsidR="00960375">
        <w:rPr>
          <w:bCs/>
        </w:rPr>
        <w:t>al ook iemand</w:t>
      </w:r>
      <w:r w:rsidR="00987484">
        <w:rPr>
          <w:bCs/>
        </w:rPr>
        <w:t xml:space="preserve"> a</w:t>
      </w:r>
      <w:r w:rsidR="00A86CB4">
        <w:rPr>
          <w:bCs/>
        </w:rPr>
        <w:t>anwezig zijn bij dit gesprek.</w:t>
      </w:r>
    </w:p>
    <w:p w14:paraId="47071B2C" w14:textId="77777777" w:rsidR="00D918D6" w:rsidRDefault="00D918D6" w:rsidP="00637B39">
      <w:pPr>
        <w:rPr>
          <w:bCs/>
        </w:rPr>
      </w:pPr>
    </w:p>
    <w:p w14:paraId="76AA4F95" w14:textId="77777777" w:rsidR="00D918D6" w:rsidRDefault="00D918D6" w:rsidP="00637B39">
      <w:pPr>
        <w:rPr>
          <w:bCs/>
        </w:rPr>
      </w:pPr>
      <w:r>
        <w:rPr>
          <w:bCs/>
        </w:rPr>
        <w:t>Met vriendelijke groet,</w:t>
      </w:r>
    </w:p>
    <w:p w14:paraId="7EBBF6D8" w14:textId="77777777" w:rsidR="00D918D6" w:rsidRDefault="00D918D6" w:rsidP="00637B39">
      <w:pPr>
        <w:rPr>
          <w:bCs/>
        </w:rPr>
      </w:pPr>
    </w:p>
    <w:p w14:paraId="0BF9B615" w14:textId="77777777" w:rsidR="00637B39" w:rsidRDefault="00637B39" w:rsidP="00637B39">
      <w:pPr>
        <w:rPr>
          <w:bCs/>
        </w:rPr>
      </w:pPr>
      <w:r w:rsidRPr="00DE222D">
        <w:rPr>
          <w:bCs/>
        </w:rPr>
        <w:t>Directie Wetgeving en Juridische Zaken</w:t>
      </w:r>
      <w:r>
        <w:rPr>
          <w:bCs/>
        </w:rPr>
        <w:t>,</w:t>
      </w:r>
    </w:p>
    <w:p w14:paraId="05CAEF9E" w14:textId="6793D4DB" w:rsidR="001B0122" w:rsidRPr="00756285" w:rsidRDefault="00637B39" w:rsidP="0029663F">
      <w:r>
        <w:t>Balie bezwaar</w:t>
      </w:r>
      <w:r w:rsidR="00F41129">
        <w:t xml:space="preserve"> en beroep</w:t>
      </w:r>
    </w:p>
    <w:sectPr w:rsidR="001B0122" w:rsidRPr="00756285" w:rsidSect="001B012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2268" w:right="2784" w:bottom="1134" w:left="1588" w:header="0" w:footer="97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FD57" w14:textId="77777777" w:rsidR="00F614E1" w:rsidRDefault="00F614E1">
      <w:r>
        <w:separator/>
      </w:r>
    </w:p>
  </w:endnote>
  <w:endnote w:type="continuationSeparator" w:id="0">
    <w:p w14:paraId="2D75F9C7" w14:textId="77777777" w:rsidR="00F614E1" w:rsidRDefault="00F61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Univers 45 Light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ohit Hindi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3D39" w14:textId="77777777" w:rsidR="00FA4862" w:rsidRDefault="00FA4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E364" w14:textId="77777777" w:rsidR="00FA4862" w:rsidRDefault="00FA48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D49C" w14:textId="77777777" w:rsidR="00FA4862" w:rsidRDefault="00FA4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D456" w14:textId="77777777" w:rsidR="00F614E1" w:rsidRDefault="00F614E1">
      <w:r>
        <w:separator/>
      </w:r>
    </w:p>
  </w:footnote>
  <w:footnote w:type="continuationSeparator" w:id="0">
    <w:p w14:paraId="3CDA4D43" w14:textId="77777777" w:rsidR="00F614E1" w:rsidRDefault="00F61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0EE96" w14:textId="77777777" w:rsidR="00FA4862" w:rsidRDefault="00FA4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E2551" w14:textId="77777777" w:rsidR="001B0122" w:rsidRDefault="00637B39" w:rsidP="00547DA8">
    <w:pPr>
      <w:pStyle w:val="Header"/>
      <w:tabs>
        <w:tab w:val="clear" w:pos="4320"/>
        <w:tab w:val="clear" w:pos="8640"/>
      </w:tabs>
    </w:pPr>
    <w:r>
      <w:rPr>
        <w:noProof/>
      </w:rPr>
      <w:drawing>
        <wp:anchor distT="0" distB="0" distL="114300" distR="114300" simplePos="0" relativeHeight="251665408" behindDoc="0" locked="0" layoutInCell="1" allowOverlap="1" wp14:anchorId="40F092BB" wp14:editId="6839DDB5">
          <wp:simplePos x="0" y="0"/>
          <wp:positionH relativeFrom="margin">
            <wp:posOffset>2522220</wp:posOffset>
          </wp:positionH>
          <wp:positionV relativeFrom="margin">
            <wp:posOffset>-1966595</wp:posOffset>
          </wp:positionV>
          <wp:extent cx="469265" cy="1582420"/>
          <wp:effectExtent l="0" t="0" r="0" b="0"/>
          <wp:wrapSquare wrapText="bothSides"/>
          <wp:docPr id="7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265" cy="158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EFB576D" wp14:editId="5B55AEF0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8AB2C" w14:textId="77777777" w:rsidR="001B0122" w:rsidRDefault="001B0122" w:rsidP="00547DA8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29663F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 w:rsidR="0029663F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FB576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88.1pt;margin-top:770.35pt;width:99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" stroked="f">
              <v:textbox inset="0,0,0,0">
                <w:txbxContent>
                  <w:p w14:paraId="4E38AB2C" w14:textId="77777777" w:rsidR="001B0122" w:rsidRDefault="001B0122" w:rsidP="00547DA8">
                    <w:pPr>
                      <w:pStyle w:val="Afzend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29663F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 w:rsidR="0029663F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</w:p>
  <w:p w14:paraId="1A6A8173" w14:textId="77777777" w:rsidR="001B0122" w:rsidRDefault="00637B39" w:rsidP="009123A3">
    <w:pPr>
      <w:pStyle w:val="Header"/>
      <w:tabs>
        <w:tab w:val="clear" w:pos="4320"/>
        <w:tab w:val="clear" w:pos="8640"/>
      </w:tabs>
      <w:spacing w:after="263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250BD3" wp14:editId="054360F1">
              <wp:simplePos x="0" y="0"/>
              <wp:positionH relativeFrom="margin">
                <wp:posOffset>4928870</wp:posOffset>
              </wp:positionH>
              <wp:positionV relativeFrom="paragraph">
                <wp:posOffset>1287780</wp:posOffset>
              </wp:positionV>
              <wp:extent cx="1263650" cy="839216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83921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780F12" w14:textId="77777777" w:rsidR="001B0122" w:rsidRDefault="001B0122" w:rsidP="00330BC7">
                          <w:pPr>
                            <w:pStyle w:val="Afzendgegevenskopjes"/>
                          </w:pPr>
                          <w:r>
                            <w:t>Wetgeving en Juridische Zaken</w:t>
                          </w:r>
                        </w:p>
                        <w:p w14:paraId="20E6E202" w14:textId="77777777" w:rsidR="001B0122" w:rsidRDefault="001B0122" w:rsidP="00330BC7">
                          <w:pPr>
                            <w:pStyle w:val="Afzendgegevenswitregel2"/>
                          </w:pPr>
                        </w:p>
                        <w:p w14:paraId="5479309B" w14:textId="77777777" w:rsidR="001B0122" w:rsidRDefault="001B0122" w:rsidP="00330BC7">
                          <w:pPr>
                            <w:pStyle w:val="Afzendgegevenskopjes"/>
                          </w:pPr>
                          <w:r>
                            <w:t>Ons kenmerk</w:t>
                          </w:r>
                        </w:p>
                        <w:p w14:paraId="484A87E5" w14:textId="77777777" w:rsidR="001B0122" w:rsidRPr="005C5A11" w:rsidRDefault="001B0122" w:rsidP="00112700">
                          <w:pPr>
                            <w:pStyle w:val="Afzendgegevens"/>
                          </w:pPr>
                          <w:r w:rsidRPr="00890408">
                            <w:rPr>
                              <w:noProof/>
                            </w:rPr>
                            <w:t>2020000130-001</w:t>
                          </w:r>
                        </w:p>
                      </w:txbxContent>
                    </wps:txbx>
                    <wps:bodyPr rot="0" vert="horz" wrap="square" lIns="0" tIns="565404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250BD3" id="Text Box 2" o:spid="_x0000_s1027" type="#_x0000_t202" style="position:absolute;margin-left:388.1pt;margin-top:101.4pt;width:99.5pt;height:660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" stroked="f">
              <v:textbox inset="0,44.52pt,0,0">
                <w:txbxContent>
                  <w:p w14:paraId="28780F12" w14:textId="77777777" w:rsidR="001B0122" w:rsidRDefault="001B0122" w:rsidP="00330BC7">
                    <w:pPr>
                      <w:pStyle w:val="Afzendgegevenskopjes"/>
                    </w:pPr>
                    <w:r>
                      <w:t>Wetgeving en Juridische Zaken</w:t>
                    </w:r>
                  </w:p>
                  <w:p w14:paraId="20E6E202" w14:textId="77777777" w:rsidR="001B0122" w:rsidRDefault="001B0122" w:rsidP="00330BC7">
                    <w:pPr>
                      <w:pStyle w:val="Afzendgegevenswitregel2"/>
                    </w:pPr>
                  </w:p>
                  <w:p w14:paraId="5479309B" w14:textId="77777777" w:rsidR="001B0122" w:rsidRDefault="001B0122" w:rsidP="00330BC7">
                    <w:pPr>
                      <w:pStyle w:val="Afzendgegevenskopjes"/>
                    </w:pPr>
                    <w:r>
                      <w:t>Ons kenmerk</w:t>
                    </w:r>
                  </w:p>
                  <w:p w14:paraId="484A87E5" w14:textId="77777777" w:rsidR="001B0122" w:rsidRPr="005C5A11" w:rsidRDefault="001B0122" w:rsidP="00112700">
                    <w:pPr>
                      <w:pStyle w:val="Afzendgegevens"/>
                    </w:pPr>
                    <w:r w:rsidRPr="00890408">
                      <w:rPr>
                        <w:noProof/>
                      </w:rPr>
                      <w:t>2020000130-001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61826" w14:textId="77777777" w:rsidR="001B0122" w:rsidRDefault="00637B39" w:rsidP="00BD6C0B">
    <w:pPr>
      <w:pStyle w:val="Header"/>
      <w:tabs>
        <w:tab w:val="clear" w:pos="4320"/>
        <w:tab w:val="clear" w:pos="8640"/>
        <w:tab w:val="left" w:pos="6521"/>
      </w:tabs>
    </w:pPr>
    <w:r>
      <w:rPr>
        <w:noProof/>
      </w:rPr>
      <w:drawing>
        <wp:anchor distT="0" distB="0" distL="114300" distR="114300" simplePos="0" relativeHeight="251664384" behindDoc="0" locked="0" layoutInCell="1" allowOverlap="1" wp14:anchorId="04EAB561" wp14:editId="3B3CEF36">
          <wp:simplePos x="0" y="0"/>
          <wp:positionH relativeFrom="margin">
            <wp:posOffset>2531110</wp:posOffset>
          </wp:positionH>
          <wp:positionV relativeFrom="margin">
            <wp:posOffset>-1440180</wp:posOffset>
          </wp:positionV>
          <wp:extent cx="469265" cy="1582420"/>
          <wp:effectExtent l="0" t="0" r="0" b="0"/>
          <wp:wrapSquare wrapText="bothSides"/>
          <wp:docPr id="6" name="Li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9265" cy="1582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B1C230" wp14:editId="5D736C19">
              <wp:simplePos x="0" y="0"/>
              <wp:positionH relativeFrom="column">
                <wp:posOffset>4928870</wp:posOffset>
              </wp:positionH>
              <wp:positionV relativeFrom="paragraph">
                <wp:posOffset>9783445</wp:posOffset>
              </wp:positionV>
              <wp:extent cx="1263650" cy="34290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365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010B3D" w14:textId="77777777" w:rsidR="001B0122" w:rsidRDefault="001B0122" w:rsidP="00F3335C">
                          <w:pPr>
                            <w:pStyle w:val="Afzendgegevens"/>
                          </w:pPr>
                          <w:r>
                            <w:t xml:space="preserve">Pagina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B63BE5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van </w:t>
                          </w:r>
                          <w:fldSimple w:instr=" NUMPAGES   \* MERGEFORMAT ">
                            <w:r w:rsidR="00B63BE5">
                              <w:rPr>
                                <w:noProof/>
                              </w:rPr>
                              <w:t>1</w:t>
                            </w:r>
                          </w:fldSimple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B1C23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388.1pt;margin-top:770.35pt;width:99.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" stroked="f">
              <v:textbox inset="0,0,0,0">
                <w:txbxContent>
                  <w:p w14:paraId="7C010B3D" w14:textId="77777777" w:rsidR="001B0122" w:rsidRDefault="001B0122" w:rsidP="00F3335C">
                    <w:pPr>
                      <w:pStyle w:val="Afzendgegevens"/>
                    </w:pPr>
                    <w:r>
                      <w:t xml:space="preserve">Pagina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B63BE5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van </w:t>
                    </w:r>
                    <w:fldSimple w:instr=" NUMPAGES   \* MERGEFORMAT ">
                      <w:r w:rsidR="00B63BE5">
                        <w:rPr>
                          <w:noProof/>
                        </w:rPr>
                        <w:t>1</w:t>
                      </w:r>
                    </w:fldSimple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3006F1EB" wp14:editId="157BA15C">
          <wp:simplePos x="0" y="0"/>
          <wp:positionH relativeFrom="page">
            <wp:posOffset>4032250</wp:posOffset>
          </wp:positionH>
          <wp:positionV relativeFrom="page">
            <wp:posOffset>0</wp:posOffset>
          </wp:positionV>
          <wp:extent cx="2343150" cy="1581150"/>
          <wp:effectExtent l="0" t="0" r="0" b="0"/>
          <wp:wrapNone/>
          <wp:docPr id="3" name="Afbeelding 3" descr="RO_VW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O_VW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1581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D0920BB" w14:textId="77777777" w:rsidR="001B0122" w:rsidRDefault="00637B3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EA09DC" wp14:editId="20F752E1">
              <wp:simplePos x="0" y="0"/>
              <wp:positionH relativeFrom="margin">
                <wp:posOffset>4986020</wp:posOffset>
              </wp:positionH>
              <wp:positionV relativeFrom="paragraph">
                <wp:posOffset>1287780</wp:posOffset>
              </wp:positionV>
              <wp:extent cx="1492250" cy="8392160"/>
              <wp:effectExtent l="0" t="0" r="0" b="0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2250" cy="8392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26C1F" w14:textId="627CFA6C" w:rsidR="001B0122" w:rsidRPr="003C5A7D" w:rsidRDefault="00126830" w:rsidP="00F01F8C">
                          <w:pPr>
                            <w:pStyle w:val="Afzendgegevenskopjes"/>
                          </w:pPr>
                          <w:bookmarkStart w:id="9" w:name="bmkDirectie"/>
                          <w:bookmarkStart w:id="10" w:name="_Hlk221786130"/>
                          <w:bookmarkStart w:id="11" w:name="_Hlk221785963"/>
                          <w:bookmarkStart w:id="12" w:name="_Hlk221785792"/>
                          <w:r>
                            <w:t xml:space="preserve">Directie </w:t>
                          </w:r>
                          <w:r w:rsidR="001B0122">
                            <w:t>Wetgeving en Juridische Zaken</w:t>
                          </w:r>
                          <w:bookmarkEnd w:id="9"/>
                        </w:p>
                        <w:bookmarkEnd w:id="10"/>
                        <w:p w14:paraId="0D7A8F45" w14:textId="77777777" w:rsidR="001B0122" w:rsidRDefault="001B0122" w:rsidP="00040584">
                          <w:pPr>
                            <w:pStyle w:val="Afzendgegevenswitregel1"/>
                          </w:pPr>
                        </w:p>
                        <w:p w14:paraId="31D711C6" w14:textId="77777777" w:rsidR="001B0122" w:rsidRDefault="001B0122" w:rsidP="00A77879">
                          <w:pPr>
                            <w:pStyle w:val="Afzendgegevens"/>
                          </w:pPr>
                          <w:bookmarkStart w:id="13" w:name="_Hlk221786162"/>
                          <w:bookmarkStart w:id="14" w:name="_Hlk221786170"/>
                          <w:r>
                            <w:t>Bezoekadres:</w:t>
                          </w:r>
                        </w:p>
                        <w:p w14:paraId="22D1AC41" w14:textId="77777777" w:rsidR="001B0122" w:rsidRPr="00637B39" w:rsidRDefault="001B0122" w:rsidP="00141DAB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proofErr w:type="spellStart"/>
                          <w:r w:rsidRPr="00637B39">
                            <w:rPr>
                              <w:lang w:val="de-DE"/>
                            </w:rPr>
                            <w:t>Parnassusplein</w:t>
                          </w:r>
                          <w:proofErr w:type="spellEnd"/>
                          <w:r w:rsidRPr="00637B39">
                            <w:rPr>
                              <w:lang w:val="de-DE"/>
                            </w:rPr>
                            <w:t xml:space="preserve"> 5</w:t>
                          </w:r>
                        </w:p>
                        <w:p w14:paraId="60C9EC7D" w14:textId="77777777" w:rsidR="001B0122" w:rsidRPr="00637B39" w:rsidRDefault="001B0122" w:rsidP="00141DAB">
                          <w:pPr>
                            <w:pStyle w:val="Afzendgegevens"/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2511 VX  Den Haag</w:t>
                          </w:r>
                        </w:p>
                        <w:p w14:paraId="3D825E10" w14:textId="77777777" w:rsidR="001B0122" w:rsidRPr="00637B39" w:rsidRDefault="001B0122" w:rsidP="00B71289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637B39">
                            <w:rPr>
                              <w:lang w:val="de-DE"/>
                            </w:rPr>
                            <w:t>T</w:t>
                          </w:r>
                          <w:r w:rsidRPr="00637B39">
                            <w:rPr>
                              <w:lang w:val="de-DE"/>
                            </w:rPr>
                            <w:tab/>
                            <w:t>070 340 79 11</w:t>
                          </w:r>
                        </w:p>
                        <w:p w14:paraId="4D5F5FCE" w14:textId="4EDE3DC5" w:rsidR="001B0122" w:rsidRPr="008542A6" w:rsidRDefault="001B0122" w:rsidP="00B71289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</w:p>
                        <w:p w14:paraId="5EEB536D" w14:textId="77777777" w:rsidR="001B0122" w:rsidRDefault="001B0122" w:rsidP="002D7006">
                          <w:pPr>
                            <w:pStyle w:val="Afzendgegevens"/>
                          </w:pPr>
                          <w:r>
                            <w:t>www.minvws.nl</w:t>
                          </w:r>
                        </w:p>
                        <w:p w14:paraId="04EC6487" w14:textId="77777777" w:rsidR="001B0122" w:rsidRDefault="001B0122" w:rsidP="00C45528">
                          <w:pPr>
                            <w:pStyle w:val="Afzendgegevenswitregel1"/>
                          </w:pPr>
                        </w:p>
                        <w:p w14:paraId="7BD9400B" w14:textId="77777777" w:rsidR="001B0122" w:rsidRPr="003C5A7D" w:rsidRDefault="001B0122" w:rsidP="003C5A7D">
                          <w:pPr>
                            <w:pStyle w:val="Afzendgegevenskopjes"/>
                          </w:pPr>
                          <w:bookmarkStart w:id="15" w:name="_Hlk221786139"/>
                          <w:r>
                            <w:t>Inlichtingen bij</w:t>
                          </w:r>
                        </w:p>
                        <w:p w14:paraId="587ADE41" w14:textId="4C86739E" w:rsidR="001B0122" w:rsidRPr="00F0049F" w:rsidRDefault="001B0122" w:rsidP="00B71289">
                          <w:pPr>
                            <w:pStyle w:val="Afzendgegevens"/>
                            <w:tabs>
                              <w:tab w:val="left" w:pos="170"/>
                            </w:tabs>
                          </w:pPr>
                          <w:bookmarkStart w:id="16" w:name="bmkInlichtingenBij"/>
                          <w:bookmarkEnd w:id="16"/>
                          <w:r w:rsidRPr="00F0049F">
                            <w:t xml:space="preserve">Balie </w:t>
                          </w:r>
                          <w:r w:rsidR="0072271E" w:rsidRPr="00F0049F">
                            <w:t>bezwaar en beroep</w:t>
                          </w:r>
                        </w:p>
                        <w:p w14:paraId="7CAD51FB" w14:textId="77777777" w:rsidR="001B0122" w:rsidRPr="008542A6" w:rsidRDefault="001B0122" w:rsidP="00B71289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>T</w:t>
                          </w:r>
                          <w:r w:rsidRPr="008542A6">
                            <w:rPr>
                              <w:lang w:val="de-DE"/>
                            </w:rPr>
                            <w:tab/>
                            <w:t xml:space="preserve">070 340 </w:t>
                          </w:r>
                          <w:bookmarkStart w:id="17" w:name="bmkDoorkiesnummer"/>
                          <w:bookmarkEnd w:id="17"/>
                          <w:r w:rsidRPr="008542A6">
                            <w:rPr>
                              <w:lang w:val="de-DE"/>
                            </w:rPr>
                            <w:t>54 00</w:t>
                          </w:r>
                        </w:p>
                        <w:p w14:paraId="202EF961" w14:textId="77777777" w:rsidR="001B0122" w:rsidRPr="008542A6" w:rsidRDefault="001B0122" w:rsidP="0008104E">
                          <w:pPr>
                            <w:pStyle w:val="Afzendgegevens"/>
                            <w:tabs>
                              <w:tab w:val="left" w:pos="170"/>
                            </w:tabs>
                            <w:rPr>
                              <w:lang w:val="de-DE"/>
                            </w:rPr>
                          </w:pPr>
                          <w:hyperlink r:id="rId3" w:history="1">
                            <w:r w:rsidRPr="008542A6">
                              <w:rPr>
                                <w:rStyle w:val="Hyperlink"/>
                                <w:lang w:val="de-DE"/>
                              </w:rPr>
                              <w:t>wjz.bezwaarenberoep@minvws.nl</w:t>
                            </w:r>
                          </w:hyperlink>
                          <w:bookmarkEnd w:id="13"/>
                        </w:p>
                        <w:bookmarkEnd w:id="14"/>
                        <w:bookmarkEnd w:id="15"/>
                        <w:p w14:paraId="4521C6FE" w14:textId="77777777" w:rsidR="001B0122" w:rsidRPr="008542A6" w:rsidRDefault="001B0122" w:rsidP="00C45528">
                          <w:pPr>
                            <w:pStyle w:val="Afzendgegevenswitregel2"/>
                            <w:rPr>
                              <w:lang w:val="de-DE"/>
                            </w:rPr>
                          </w:pPr>
                        </w:p>
                        <w:p w14:paraId="3BDBE66D" w14:textId="77777777" w:rsidR="001B0122" w:rsidRPr="008542A6" w:rsidRDefault="001B0122" w:rsidP="00A77879">
                          <w:pPr>
                            <w:pStyle w:val="Afzendgegevenskopjes"/>
                            <w:rPr>
                              <w:lang w:val="de-DE"/>
                            </w:rPr>
                          </w:pPr>
                          <w:r w:rsidRPr="008542A6">
                            <w:rPr>
                              <w:lang w:val="de-DE"/>
                            </w:rPr>
                            <w:t xml:space="preserve">Ons </w:t>
                          </w:r>
                          <w:proofErr w:type="spellStart"/>
                          <w:r w:rsidRPr="008542A6">
                            <w:rPr>
                              <w:lang w:val="de-DE"/>
                            </w:rPr>
                            <w:t>kenmerk</w:t>
                          </w:r>
                          <w:proofErr w:type="spellEnd"/>
                        </w:p>
                        <w:p w14:paraId="7D63F871" w14:textId="77777777" w:rsidR="00FA4862" w:rsidRPr="008542A6" w:rsidRDefault="00FA4862" w:rsidP="00FA4862">
                          <w:pPr>
                            <w:pStyle w:val="Afzendgegevens"/>
                            <w:rPr>
                              <w:noProof/>
                            </w:rPr>
                          </w:pPr>
                          <w:bookmarkStart w:id="18" w:name="_Hlk221786180"/>
                          <w:bookmarkEnd w:id="11"/>
                          <w:r>
                            <w:rPr>
                              <w:noProof/>
                            </w:rPr>
                            <w:t>${KENMERK_ZVS_NUMMER}</w:t>
                          </w:r>
                        </w:p>
                        <w:bookmarkEnd w:id="18"/>
                        <w:p w14:paraId="3425F2E5" w14:textId="77777777" w:rsidR="00046B12" w:rsidRDefault="00046B12" w:rsidP="00D918D6">
                          <w:pPr>
                            <w:pStyle w:val="Afzendgegevens"/>
                            <w:rPr>
                              <w:noProof/>
                            </w:rPr>
                          </w:pPr>
                        </w:p>
                        <w:p w14:paraId="2EE418DA" w14:textId="77777777" w:rsidR="00046B12" w:rsidRPr="00046B12" w:rsidRDefault="00046B12" w:rsidP="00D918D6">
                          <w:pPr>
                            <w:pStyle w:val="Afzendgegevens"/>
                            <w:rPr>
                              <w:b/>
                              <w:noProof/>
                            </w:rPr>
                          </w:pPr>
                          <w:r w:rsidRPr="00046B12">
                            <w:rPr>
                              <w:b/>
                              <w:noProof/>
                            </w:rPr>
                            <w:t>Uw brief</w:t>
                          </w:r>
                        </w:p>
                        <w:p w14:paraId="7F9A3EFB" w14:textId="42738AEC" w:rsidR="00046B12" w:rsidRPr="008542A6" w:rsidRDefault="00FA4862" w:rsidP="00D918D6">
                          <w:pPr>
                            <w:pStyle w:val="Afzendgegevens"/>
                          </w:pPr>
                          <w:r>
                            <w:t>${DATUM_ONTVANGEN_BERICHT}</w:t>
                          </w:r>
                        </w:p>
                        <w:bookmarkEnd w:id="12"/>
                        <w:p w14:paraId="5B6F1094" w14:textId="77777777" w:rsidR="001B0122" w:rsidRDefault="001B0122" w:rsidP="00040584">
                          <w:pPr>
                            <w:pStyle w:val="Afzendgegevenswitregel1"/>
                          </w:pPr>
                        </w:p>
                        <w:p w14:paraId="4EDBDF19" w14:textId="77777777" w:rsidR="001B0122" w:rsidRPr="00C45528" w:rsidRDefault="001B0122" w:rsidP="00C45528">
                          <w:pPr>
                            <w:pStyle w:val="Afzendgegevens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Correspondentie uitsluitend richten aan het retouradres met vermelding van de datum en het kenmerk van deze brief.</w:t>
                          </w:r>
                        </w:p>
                      </w:txbxContent>
                    </wps:txbx>
                    <wps:bodyPr rot="0" vert="horz" wrap="square" lIns="0" tIns="540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EA09DC" id="Text Box 1" o:spid="_x0000_s1029" type="#_x0000_t202" style="position:absolute;margin-left:392.6pt;margin-top:101.4pt;width:117.5pt;height:660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" filled="f" stroked="f">
              <v:textbox inset="0,15mm,0,0">
                <w:txbxContent>
                  <w:p w14:paraId="13826C1F" w14:textId="627CFA6C" w:rsidR="001B0122" w:rsidRPr="003C5A7D" w:rsidRDefault="00126830" w:rsidP="00F01F8C">
                    <w:pPr>
                      <w:pStyle w:val="Afzendgegevenskopjes"/>
                    </w:pPr>
                    <w:bookmarkStart w:id="19" w:name="bmkDirectie"/>
                    <w:bookmarkStart w:id="20" w:name="_Hlk221786130"/>
                    <w:bookmarkStart w:id="21" w:name="_Hlk221785963"/>
                    <w:bookmarkStart w:id="22" w:name="_Hlk221785792"/>
                    <w:r>
                      <w:t xml:space="preserve">Directie </w:t>
                    </w:r>
                    <w:r w:rsidR="001B0122">
                      <w:t>Wetgeving en Juridische Zaken</w:t>
                    </w:r>
                    <w:bookmarkEnd w:id="19"/>
                  </w:p>
                  <w:bookmarkEnd w:id="20"/>
                  <w:p w14:paraId="0D7A8F45" w14:textId="77777777" w:rsidR="001B0122" w:rsidRDefault="001B0122" w:rsidP="00040584">
                    <w:pPr>
                      <w:pStyle w:val="Afzendgegevenswitregel1"/>
                    </w:pPr>
                  </w:p>
                  <w:p w14:paraId="31D711C6" w14:textId="77777777" w:rsidR="001B0122" w:rsidRDefault="001B0122" w:rsidP="00A77879">
                    <w:pPr>
                      <w:pStyle w:val="Afzendgegevens"/>
                    </w:pPr>
                    <w:bookmarkStart w:id="23" w:name="_Hlk221786162"/>
                    <w:bookmarkStart w:id="24" w:name="_Hlk221786170"/>
                    <w:r>
                      <w:t>Bezoekadres:</w:t>
                    </w:r>
                  </w:p>
                  <w:p w14:paraId="22D1AC41" w14:textId="77777777" w:rsidR="001B0122" w:rsidRPr="00637B39" w:rsidRDefault="001B0122" w:rsidP="00141DAB">
                    <w:pPr>
                      <w:pStyle w:val="Afzendgegevens"/>
                      <w:rPr>
                        <w:lang w:val="de-DE"/>
                      </w:rPr>
                    </w:pPr>
                    <w:proofErr w:type="spellStart"/>
                    <w:r w:rsidRPr="00637B39">
                      <w:rPr>
                        <w:lang w:val="de-DE"/>
                      </w:rPr>
                      <w:t>Parnassusplein</w:t>
                    </w:r>
                    <w:proofErr w:type="spellEnd"/>
                    <w:r w:rsidRPr="00637B39">
                      <w:rPr>
                        <w:lang w:val="de-DE"/>
                      </w:rPr>
                      <w:t xml:space="preserve"> 5</w:t>
                    </w:r>
                  </w:p>
                  <w:p w14:paraId="60C9EC7D" w14:textId="77777777" w:rsidR="001B0122" w:rsidRPr="00637B39" w:rsidRDefault="001B0122" w:rsidP="00141DAB">
                    <w:pPr>
                      <w:pStyle w:val="Afzendgegevens"/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 xml:space="preserve">2511 </w:t>
                    </w:r>
                    <w:proofErr w:type="gramStart"/>
                    <w:r w:rsidRPr="00637B39">
                      <w:rPr>
                        <w:lang w:val="de-DE"/>
                      </w:rPr>
                      <w:t>VX  Den</w:t>
                    </w:r>
                    <w:proofErr w:type="gramEnd"/>
                    <w:r w:rsidRPr="00637B39">
                      <w:rPr>
                        <w:lang w:val="de-DE"/>
                      </w:rPr>
                      <w:t xml:space="preserve"> Haag</w:t>
                    </w:r>
                  </w:p>
                  <w:p w14:paraId="3D825E10" w14:textId="77777777" w:rsidR="001B0122" w:rsidRPr="00637B39" w:rsidRDefault="001B0122" w:rsidP="00B71289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637B39">
                      <w:rPr>
                        <w:lang w:val="de-DE"/>
                      </w:rPr>
                      <w:t>T</w:t>
                    </w:r>
                    <w:r w:rsidRPr="00637B39">
                      <w:rPr>
                        <w:lang w:val="de-DE"/>
                      </w:rPr>
                      <w:tab/>
                      <w:t>070 340 79 11</w:t>
                    </w:r>
                  </w:p>
                  <w:p w14:paraId="4D5F5FCE" w14:textId="4EDE3DC5" w:rsidR="001B0122" w:rsidRPr="008542A6" w:rsidRDefault="001B0122" w:rsidP="00B71289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</w:p>
                  <w:p w14:paraId="5EEB536D" w14:textId="77777777" w:rsidR="001B0122" w:rsidRDefault="001B0122" w:rsidP="002D7006">
                    <w:pPr>
                      <w:pStyle w:val="Afzendgegevens"/>
                    </w:pPr>
                    <w:proofErr w:type="gramStart"/>
                    <w:r>
                      <w:t>www.minvws.nl</w:t>
                    </w:r>
                    <w:proofErr w:type="gramEnd"/>
                  </w:p>
                  <w:p w14:paraId="04EC6487" w14:textId="77777777" w:rsidR="001B0122" w:rsidRDefault="001B0122" w:rsidP="00C45528">
                    <w:pPr>
                      <w:pStyle w:val="Afzendgegevenswitregel1"/>
                    </w:pPr>
                  </w:p>
                  <w:p w14:paraId="7BD9400B" w14:textId="77777777" w:rsidR="001B0122" w:rsidRPr="003C5A7D" w:rsidRDefault="001B0122" w:rsidP="003C5A7D">
                    <w:pPr>
                      <w:pStyle w:val="Afzendgegevenskopjes"/>
                    </w:pPr>
                    <w:bookmarkStart w:id="25" w:name="_Hlk221786139"/>
                    <w:r>
                      <w:t>Inlichtingen bij</w:t>
                    </w:r>
                  </w:p>
                  <w:p w14:paraId="587ADE41" w14:textId="4C86739E" w:rsidR="001B0122" w:rsidRPr="00F0049F" w:rsidRDefault="001B0122" w:rsidP="00B71289">
                    <w:pPr>
                      <w:pStyle w:val="Afzendgegevens"/>
                      <w:tabs>
                        <w:tab w:val="left" w:pos="170"/>
                      </w:tabs>
                    </w:pPr>
                    <w:bookmarkStart w:id="26" w:name="bmkInlichtingenBij"/>
                    <w:bookmarkEnd w:id="26"/>
                    <w:r w:rsidRPr="00F0049F">
                      <w:t xml:space="preserve">Balie </w:t>
                    </w:r>
                    <w:r w:rsidR="0072271E" w:rsidRPr="00F0049F">
                      <w:t>bezwaar en beroep</w:t>
                    </w:r>
                  </w:p>
                  <w:p w14:paraId="7CAD51FB" w14:textId="77777777" w:rsidR="001B0122" w:rsidRPr="008542A6" w:rsidRDefault="001B0122" w:rsidP="00B71289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>T</w:t>
                    </w:r>
                    <w:r w:rsidRPr="008542A6">
                      <w:rPr>
                        <w:lang w:val="de-DE"/>
                      </w:rPr>
                      <w:tab/>
                      <w:t xml:space="preserve">070 340 </w:t>
                    </w:r>
                    <w:bookmarkStart w:id="27" w:name="bmkDoorkiesnummer"/>
                    <w:bookmarkEnd w:id="27"/>
                    <w:r w:rsidRPr="008542A6">
                      <w:rPr>
                        <w:lang w:val="de-DE"/>
                      </w:rPr>
                      <w:t>54 00</w:t>
                    </w:r>
                  </w:p>
                  <w:p w14:paraId="202EF961" w14:textId="77777777" w:rsidR="001B0122" w:rsidRPr="008542A6" w:rsidRDefault="001B0122" w:rsidP="0008104E">
                    <w:pPr>
                      <w:pStyle w:val="Afzendgegevens"/>
                      <w:tabs>
                        <w:tab w:val="left" w:pos="170"/>
                      </w:tabs>
                      <w:rPr>
                        <w:lang w:val="de-DE"/>
                      </w:rPr>
                    </w:pPr>
                    <w:hyperlink r:id="rId4" w:history="1">
                      <w:r w:rsidRPr="008542A6">
                        <w:rPr>
                          <w:rStyle w:val="Hyperlink"/>
                          <w:lang w:val="de-DE"/>
                        </w:rPr>
                        <w:t>wjz.bezwaarenberoep@minvws.nl</w:t>
                      </w:r>
                    </w:hyperlink>
                    <w:bookmarkEnd w:id="23"/>
                  </w:p>
                  <w:bookmarkEnd w:id="24"/>
                  <w:bookmarkEnd w:id="25"/>
                  <w:p w14:paraId="4521C6FE" w14:textId="77777777" w:rsidR="001B0122" w:rsidRPr="008542A6" w:rsidRDefault="001B0122" w:rsidP="00C45528">
                    <w:pPr>
                      <w:pStyle w:val="Afzendgegevenswitregel2"/>
                      <w:rPr>
                        <w:lang w:val="de-DE"/>
                      </w:rPr>
                    </w:pPr>
                  </w:p>
                  <w:p w14:paraId="3BDBE66D" w14:textId="77777777" w:rsidR="001B0122" w:rsidRPr="008542A6" w:rsidRDefault="001B0122" w:rsidP="00A77879">
                    <w:pPr>
                      <w:pStyle w:val="Afzendgegevenskopjes"/>
                      <w:rPr>
                        <w:lang w:val="de-DE"/>
                      </w:rPr>
                    </w:pPr>
                    <w:r w:rsidRPr="008542A6">
                      <w:rPr>
                        <w:lang w:val="de-DE"/>
                      </w:rPr>
                      <w:t xml:space="preserve">Ons </w:t>
                    </w:r>
                    <w:proofErr w:type="spellStart"/>
                    <w:r w:rsidRPr="008542A6">
                      <w:rPr>
                        <w:lang w:val="de-DE"/>
                      </w:rPr>
                      <w:t>kenmerk</w:t>
                    </w:r>
                    <w:proofErr w:type="spellEnd"/>
                  </w:p>
                  <w:p w14:paraId="7D63F871" w14:textId="77777777" w:rsidR="00FA4862" w:rsidRPr="008542A6" w:rsidRDefault="00FA4862" w:rsidP="00FA4862">
                    <w:pPr>
                      <w:pStyle w:val="Afzendgegevens"/>
                      <w:rPr>
                        <w:noProof/>
                      </w:rPr>
                    </w:pPr>
                    <w:bookmarkStart w:id="28" w:name="_Hlk221786180"/>
                    <w:bookmarkEnd w:id="21"/>
                    <w:r>
                      <w:rPr>
                        <w:noProof/>
                      </w:rPr>
                      <w:t>${KENMERK_ZVS_NUMMER}</w:t>
                    </w:r>
                  </w:p>
                  <w:bookmarkEnd w:id="28"/>
                  <w:p w14:paraId="3425F2E5" w14:textId="77777777" w:rsidR="00046B12" w:rsidRDefault="00046B12" w:rsidP="00D918D6">
                    <w:pPr>
                      <w:pStyle w:val="Afzendgegevens"/>
                      <w:rPr>
                        <w:noProof/>
                      </w:rPr>
                    </w:pPr>
                  </w:p>
                  <w:p w14:paraId="2EE418DA" w14:textId="77777777" w:rsidR="00046B12" w:rsidRPr="00046B12" w:rsidRDefault="00046B12" w:rsidP="00D918D6">
                    <w:pPr>
                      <w:pStyle w:val="Afzendgegevens"/>
                      <w:rPr>
                        <w:b/>
                        <w:noProof/>
                      </w:rPr>
                    </w:pPr>
                    <w:r w:rsidRPr="00046B12">
                      <w:rPr>
                        <w:b/>
                        <w:noProof/>
                      </w:rPr>
                      <w:t>Uw brief</w:t>
                    </w:r>
                  </w:p>
                  <w:p w14:paraId="7F9A3EFB" w14:textId="42738AEC" w:rsidR="00046B12" w:rsidRPr="008542A6" w:rsidRDefault="00FA4862" w:rsidP="00D918D6">
                    <w:pPr>
                      <w:pStyle w:val="Afzendgegevens"/>
                    </w:pPr>
                    <w:r>
                      <w:t>${DATUM_ONTVANGEN_BERICHT}</w:t>
                    </w:r>
                  </w:p>
                  <w:bookmarkEnd w:id="22"/>
                  <w:p w14:paraId="5B6F1094" w14:textId="77777777" w:rsidR="001B0122" w:rsidRDefault="001B0122" w:rsidP="00040584">
                    <w:pPr>
                      <w:pStyle w:val="Afzendgegevenswitregel1"/>
                    </w:pPr>
                  </w:p>
                  <w:p w14:paraId="4EDBDF19" w14:textId="77777777" w:rsidR="001B0122" w:rsidRPr="00C45528" w:rsidRDefault="001B0122" w:rsidP="00C45528">
                    <w:pPr>
                      <w:pStyle w:val="Afzendgegevens"/>
                      <w:rPr>
                        <w:i/>
                      </w:rPr>
                    </w:pPr>
                    <w:r>
                      <w:rPr>
                        <w:i/>
                      </w:rPr>
                      <w:t>Correspondentie uitsluitend richten aan het retouradres met vermelding van de datum en het kenmerk van deze brief.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7C"/>
    <w:multiLevelType w:val="singleLevel"/>
    <w:tmpl w:val="7E449F3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1">
    <w:nsid w:val="FFFFFF80"/>
    <w:multiLevelType w:val="singleLevel"/>
    <w:tmpl w:val="09CAD0E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1">
    <w:nsid w:val="FFFFFF81"/>
    <w:multiLevelType w:val="singleLevel"/>
    <w:tmpl w:val="FD46F52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1">
    <w:nsid w:val="FFFFFF82"/>
    <w:multiLevelType w:val="singleLevel"/>
    <w:tmpl w:val="3104BD9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1">
    <w:nsid w:val="FFFFFF83"/>
    <w:multiLevelType w:val="singleLevel"/>
    <w:tmpl w:val="D0E680C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1">
    <w:nsid w:val="524C03F8"/>
    <w:multiLevelType w:val="singleLevel"/>
    <w:tmpl w:val="ACA83B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1">
    <w:nsid w:val="6D08157C"/>
    <w:multiLevelType w:val="multilevel"/>
    <w:tmpl w:val="F6DE58C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1">
    <w:nsid w:val="7F67664D"/>
    <w:multiLevelType w:val="multilevel"/>
    <w:tmpl w:val="3A1231F8"/>
    <w:lvl w:ilvl="0">
      <w:start w:val="1"/>
      <w:numFmt w:val="decimal"/>
      <w:pStyle w:val="ListNumber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ListNumber3"/>
      <w:lvlText w:val="%1.%2.%3"/>
      <w:lvlJc w:val="left"/>
      <w:pPr>
        <w:tabs>
          <w:tab w:val="num" w:pos="1440"/>
        </w:tabs>
        <w:ind w:left="1224" w:hanging="504"/>
      </w:pPr>
    </w:lvl>
    <w:lvl w:ilvl="3">
      <w:start w:val="1"/>
      <w:numFmt w:val="lowerLetter"/>
      <w:pStyle w:val="ListNumber4"/>
      <w:lvlText w:val="%1.%2.%3.%4"/>
      <w:lvlJc w:val="left"/>
      <w:pPr>
        <w:tabs>
          <w:tab w:val="num" w:pos="2160"/>
        </w:tabs>
        <w:ind w:left="1728" w:hanging="648"/>
      </w:pPr>
    </w:lvl>
    <w:lvl w:ilvl="4">
      <w:start w:val="1"/>
      <w:numFmt w:val="lowerLetter"/>
      <w:lvlText w:val="%1.%2.%3.%4.%5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4320" w:hanging="1440"/>
      </w:pPr>
    </w:lvl>
  </w:abstractNum>
  <w:num w:numId="1" w16cid:durableId="680477418">
    <w:abstractNumId w:val="6"/>
  </w:num>
  <w:num w:numId="2" w16cid:durableId="1223179333">
    <w:abstractNumId w:val="5"/>
  </w:num>
  <w:num w:numId="3" w16cid:durableId="1157501473">
    <w:abstractNumId w:val="4"/>
  </w:num>
  <w:num w:numId="4" w16cid:durableId="566189053">
    <w:abstractNumId w:val="3"/>
  </w:num>
  <w:num w:numId="5" w16cid:durableId="82337953">
    <w:abstractNumId w:val="2"/>
  </w:num>
  <w:num w:numId="6" w16cid:durableId="896285628">
    <w:abstractNumId w:val="1"/>
  </w:num>
  <w:num w:numId="7" w16cid:durableId="861894765">
    <w:abstractNumId w:val="7"/>
  </w:num>
  <w:num w:numId="8" w16cid:durableId="1884444625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hideSpellingErrors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nl-NL" w:vendorID="64" w:dllVersion="6" w:nlCheck="1" w:checkStyle="0"/>
  <w:activeWritingStyle w:appName="MSWord" w:lang="nl" w:vendorID="64" w:dllVersion="6" w:nlCheck="1" w:checkStyle="0"/>
  <w:activeWritingStyle w:appName="MSWord" w:lang="fr-FR" w:vendorID="64" w:dllVersion="6" w:nlCheck="1" w:checkStyle="0"/>
  <w:activeWritingStyle w:appName="MSWord" w:lang="de-DE" w:vendorID="64" w:dllVersion="0" w:nlCheck="1" w:checkStyle="0"/>
  <w:activeWritingStyle w:appName="MSWord" w:lang="nl-NL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eur" w:val=" "/>
    <w:docVar w:name="Bijzonderheden" w:val=" "/>
    <w:docVar w:name="KopieNaarKamer10" w:val=" "/>
    <w:docVar w:name="KopieNaarKamer2" w:val=" "/>
    <w:docVar w:name="KopieNaarKamer3" w:val=" "/>
    <w:docVar w:name="KopieNaarKamer4" w:val=" "/>
    <w:docVar w:name="KopieNaarKamer5" w:val=" "/>
    <w:docVar w:name="KopieNaarKamer6" w:val=" "/>
    <w:docVar w:name="KopieNaarKamer7" w:val=" "/>
    <w:docVar w:name="KopieNaarKamer8" w:val=" "/>
    <w:docVar w:name="KopieNaarKamer9" w:val=" "/>
    <w:docVar w:name="KopieNaarNaam10" w:val=" "/>
    <w:docVar w:name="KopieNaarNaam2" w:val=" "/>
    <w:docVar w:name="KopieNaarNaam3" w:val=" "/>
    <w:docVar w:name="KopieNaarNaam4" w:val=" "/>
    <w:docVar w:name="KopieNaarNaam5" w:val=" "/>
    <w:docVar w:name="KopieNaarNaam6" w:val=" "/>
    <w:docVar w:name="KopieNaarNaam7" w:val=" "/>
    <w:docVar w:name="KopieNaarNaam8" w:val=" "/>
    <w:docVar w:name="KopieNaarNaam9" w:val=" "/>
    <w:docVar w:name="OndertekendDoor" w:val="geen"/>
    <w:docVar w:name="Route10" w:val=" "/>
    <w:docVar w:name="Route2" w:val="directeur"/>
    <w:docVar w:name="Route3" w:val="CDS"/>
    <w:docVar w:name="Route4" w:val=" "/>
    <w:docVar w:name="Route5" w:val=" "/>
    <w:docVar w:name="Route6" w:val=" "/>
    <w:docVar w:name="Route7" w:val=" "/>
    <w:docVar w:name="Route8" w:val=" "/>
    <w:docVar w:name="Route9" w:val=" "/>
    <w:docVar w:name="Toestel" w:val=" "/>
  </w:docVars>
  <w:rsids>
    <w:rsidRoot w:val="0078060B"/>
    <w:rsid w:val="00000216"/>
    <w:rsid w:val="000037BB"/>
    <w:rsid w:val="00005B47"/>
    <w:rsid w:val="00011CD8"/>
    <w:rsid w:val="0001273E"/>
    <w:rsid w:val="00015065"/>
    <w:rsid w:val="00015F3E"/>
    <w:rsid w:val="00024097"/>
    <w:rsid w:val="00032FDE"/>
    <w:rsid w:val="00036A9E"/>
    <w:rsid w:val="00040584"/>
    <w:rsid w:val="00043B7A"/>
    <w:rsid w:val="00044264"/>
    <w:rsid w:val="00046B12"/>
    <w:rsid w:val="00053EF1"/>
    <w:rsid w:val="00060B83"/>
    <w:rsid w:val="0007430D"/>
    <w:rsid w:val="000743AF"/>
    <w:rsid w:val="0008104E"/>
    <w:rsid w:val="00093E25"/>
    <w:rsid w:val="000C3FD5"/>
    <w:rsid w:val="000C4BB2"/>
    <w:rsid w:val="000D1216"/>
    <w:rsid w:val="000D1C7C"/>
    <w:rsid w:val="000E1C45"/>
    <w:rsid w:val="000E37AD"/>
    <w:rsid w:val="000E7F3E"/>
    <w:rsid w:val="000F22D9"/>
    <w:rsid w:val="000F262C"/>
    <w:rsid w:val="00100D30"/>
    <w:rsid w:val="0010579E"/>
    <w:rsid w:val="00106107"/>
    <w:rsid w:val="00106D6E"/>
    <w:rsid w:val="00111ABC"/>
    <w:rsid w:val="00112700"/>
    <w:rsid w:val="00116B9C"/>
    <w:rsid w:val="00122DB6"/>
    <w:rsid w:val="00126768"/>
    <w:rsid w:val="00126830"/>
    <w:rsid w:val="00130EC1"/>
    <w:rsid w:val="00131504"/>
    <w:rsid w:val="00132B19"/>
    <w:rsid w:val="00133EFF"/>
    <w:rsid w:val="00141DAB"/>
    <w:rsid w:val="001465E7"/>
    <w:rsid w:val="00147C0B"/>
    <w:rsid w:val="00154263"/>
    <w:rsid w:val="00161E98"/>
    <w:rsid w:val="00162487"/>
    <w:rsid w:val="00164872"/>
    <w:rsid w:val="00172D44"/>
    <w:rsid w:val="001768AA"/>
    <w:rsid w:val="00180F44"/>
    <w:rsid w:val="001942A9"/>
    <w:rsid w:val="001A269B"/>
    <w:rsid w:val="001B0122"/>
    <w:rsid w:val="001B0221"/>
    <w:rsid w:val="001B04FB"/>
    <w:rsid w:val="001C0EE6"/>
    <w:rsid w:val="001C4E01"/>
    <w:rsid w:val="001C4F7B"/>
    <w:rsid w:val="001D1CDF"/>
    <w:rsid w:val="001E784F"/>
    <w:rsid w:val="001F23CD"/>
    <w:rsid w:val="00200BBA"/>
    <w:rsid w:val="0020199C"/>
    <w:rsid w:val="00211E0A"/>
    <w:rsid w:val="00212448"/>
    <w:rsid w:val="00214210"/>
    <w:rsid w:val="0022479E"/>
    <w:rsid w:val="00230C14"/>
    <w:rsid w:val="0024142A"/>
    <w:rsid w:val="00241AED"/>
    <w:rsid w:val="0024608C"/>
    <w:rsid w:val="00260253"/>
    <w:rsid w:val="00261464"/>
    <w:rsid w:val="0026437C"/>
    <w:rsid w:val="00265142"/>
    <w:rsid w:val="00272A47"/>
    <w:rsid w:val="0027737A"/>
    <w:rsid w:val="0028227B"/>
    <w:rsid w:val="00282965"/>
    <w:rsid w:val="0028347D"/>
    <w:rsid w:val="00287822"/>
    <w:rsid w:val="00287E42"/>
    <w:rsid w:val="002937FB"/>
    <w:rsid w:val="0029663F"/>
    <w:rsid w:val="00297A6C"/>
    <w:rsid w:val="002A00CA"/>
    <w:rsid w:val="002A3682"/>
    <w:rsid w:val="002B507F"/>
    <w:rsid w:val="002C2590"/>
    <w:rsid w:val="002C25F0"/>
    <w:rsid w:val="002C481A"/>
    <w:rsid w:val="002D7006"/>
    <w:rsid w:val="002E66D1"/>
    <w:rsid w:val="002F63A4"/>
    <w:rsid w:val="002F71DB"/>
    <w:rsid w:val="003008E6"/>
    <w:rsid w:val="00304442"/>
    <w:rsid w:val="00305A22"/>
    <w:rsid w:val="00313E7D"/>
    <w:rsid w:val="003167C0"/>
    <w:rsid w:val="00323A44"/>
    <w:rsid w:val="00330BC7"/>
    <w:rsid w:val="00332BAD"/>
    <w:rsid w:val="00333158"/>
    <w:rsid w:val="00333CC2"/>
    <w:rsid w:val="00334BE9"/>
    <w:rsid w:val="0034327A"/>
    <w:rsid w:val="00351B65"/>
    <w:rsid w:val="00351F58"/>
    <w:rsid w:val="00352DCA"/>
    <w:rsid w:val="00362BBF"/>
    <w:rsid w:val="00364A6C"/>
    <w:rsid w:val="003705F7"/>
    <w:rsid w:val="0037371C"/>
    <w:rsid w:val="003743E5"/>
    <w:rsid w:val="00386A63"/>
    <w:rsid w:val="003A10FB"/>
    <w:rsid w:val="003B35D8"/>
    <w:rsid w:val="003C3ACE"/>
    <w:rsid w:val="003C3CAC"/>
    <w:rsid w:val="003C5A7D"/>
    <w:rsid w:val="003E2B06"/>
    <w:rsid w:val="003F281F"/>
    <w:rsid w:val="003F7F00"/>
    <w:rsid w:val="00400FBE"/>
    <w:rsid w:val="00403EFF"/>
    <w:rsid w:val="004043F0"/>
    <w:rsid w:val="0042038B"/>
    <w:rsid w:val="00425122"/>
    <w:rsid w:val="004259C6"/>
    <w:rsid w:val="00431AD8"/>
    <w:rsid w:val="00432EE1"/>
    <w:rsid w:val="004414CA"/>
    <w:rsid w:val="00450E84"/>
    <w:rsid w:val="00454443"/>
    <w:rsid w:val="00454A0C"/>
    <w:rsid w:val="004551FD"/>
    <w:rsid w:val="00464F8D"/>
    <w:rsid w:val="004666E9"/>
    <w:rsid w:val="0047289A"/>
    <w:rsid w:val="004738F8"/>
    <w:rsid w:val="00473B13"/>
    <w:rsid w:val="00483366"/>
    <w:rsid w:val="004842BA"/>
    <w:rsid w:val="004921BA"/>
    <w:rsid w:val="004937C2"/>
    <w:rsid w:val="00494227"/>
    <w:rsid w:val="00497686"/>
    <w:rsid w:val="00497F72"/>
    <w:rsid w:val="004A4365"/>
    <w:rsid w:val="004B51C4"/>
    <w:rsid w:val="004C05B1"/>
    <w:rsid w:val="004C0E1C"/>
    <w:rsid w:val="004C28CC"/>
    <w:rsid w:val="004C5E9C"/>
    <w:rsid w:val="004D1007"/>
    <w:rsid w:val="004D3EE4"/>
    <w:rsid w:val="004F0578"/>
    <w:rsid w:val="004F4498"/>
    <w:rsid w:val="004F5053"/>
    <w:rsid w:val="005117C6"/>
    <w:rsid w:val="005144DD"/>
    <w:rsid w:val="0052488E"/>
    <w:rsid w:val="00533A34"/>
    <w:rsid w:val="00541AA9"/>
    <w:rsid w:val="005442B8"/>
    <w:rsid w:val="005443A2"/>
    <w:rsid w:val="00547739"/>
    <w:rsid w:val="00547DA8"/>
    <w:rsid w:val="0055209C"/>
    <w:rsid w:val="00570F74"/>
    <w:rsid w:val="005712E8"/>
    <w:rsid w:val="005809EF"/>
    <w:rsid w:val="00581F52"/>
    <w:rsid w:val="00584DEE"/>
    <w:rsid w:val="00586002"/>
    <w:rsid w:val="00593C18"/>
    <w:rsid w:val="00594F0F"/>
    <w:rsid w:val="005A5B6E"/>
    <w:rsid w:val="005A668A"/>
    <w:rsid w:val="005B161E"/>
    <w:rsid w:val="005C5A11"/>
    <w:rsid w:val="005D4638"/>
    <w:rsid w:val="005D4954"/>
    <w:rsid w:val="005D77EF"/>
    <w:rsid w:val="005D7DD3"/>
    <w:rsid w:val="005E2231"/>
    <w:rsid w:val="005F4C40"/>
    <w:rsid w:val="005F7D45"/>
    <w:rsid w:val="00600F33"/>
    <w:rsid w:val="006015A3"/>
    <w:rsid w:val="00610F61"/>
    <w:rsid w:val="0061687C"/>
    <w:rsid w:val="006172A5"/>
    <w:rsid w:val="00622C29"/>
    <w:rsid w:val="00624918"/>
    <w:rsid w:val="006340CA"/>
    <w:rsid w:val="00635330"/>
    <w:rsid w:val="00637B39"/>
    <w:rsid w:val="00637E84"/>
    <w:rsid w:val="00647111"/>
    <w:rsid w:val="0065343A"/>
    <w:rsid w:val="00655570"/>
    <w:rsid w:val="00656D11"/>
    <w:rsid w:val="00670F32"/>
    <w:rsid w:val="00673579"/>
    <w:rsid w:val="006864CD"/>
    <w:rsid w:val="006A4F4B"/>
    <w:rsid w:val="006A7580"/>
    <w:rsid w:val="006B0899"/>
    <w:rsid w:val="006C0CC8"/>
    <w:rsid w:val="006C4238"/>
    <w:rsid w:val="006D43DA"/>
    <w:rsid w:val="006D7D29"/>
    <w:rsid w:val="006F281E"/>
    <w:rsid w:val="00701255"/>
    <w:rsid w:val="007068A5"/>
    <w:rsid w:val="0071493D"/>
    <w:rsid w:val="0072271E"/>
    <w:rsid w:val="007248F2"/>
    <w:rsid w:val="007275B8"/>
    <w:rsid w:val="00733C91"/>
    <w:rsid w:val="00735202"/>
    <w:rsid w:val="0073664D"/>
    <w:rsid w:val="00741B7F"/>
    <w:rsid w:val="00751150"/>
    <w:rsid w:val="00751528"/>
    <w:rsid w:val="00753394"/>
    <w:rsid w:val="00754BBC"/>
    <w:rsid w:val="00756285"/>
    <w:rsid w:val="00756CC5"/>
    <w:rsid w:val="007605B0"/>
    <w:rsid w:val="00763616"/>
    <w:rsid w:val="007645C2"/>
    <w:rsid w:val="007713D0"/>
    <w:rsid w:val="00774027"/>
    <w:rsid w:val="0078060B"/>
    <w:rsid w:val="00783525"/>
    <w:rsid w:val="0079131A"/>
    <w:rsid w:val="007A3649"/>
    <w:rsid w:val="007B495E"/>
    <w:rsid w:val="007C0BC6"/>
    <w:rsid w:val="007D6882"/>
    <w:rsid w:val="007E13A5"/>
    <w:rsid w:val="007E232E"/>
    <w:rsid w:val="007E4E27"/>
    <w:rsid w:val="007E6ABA"/>
    <w:rsid w:val="007E7107"/>
    <w:rsid w:val="007F5AEE"/>
    <w:rsid w:val="007F63F2"/>
    <w:rsid w:val="007F6F61"/>
    <w:rsid w:val="00803C7D"/>
    <w:rsid w:val="00805DC3"/>
    <w:rsid w:val="008107B5"/>
    <w:rsid w:val="00822BA9"/>
    <w:rsid w:val="00830AD7"/>
    <w:rsid w:val="008327B8"/>
    <w:rsid w:val="00845179"/>
    <w:rsid w:val="008500A1"/>
    <w:rsid w:val="008503EA"/>
    <w:rsid w:val="0085094F"/>
    <w:rsid w:val="008511C9"/>
    <w:rsid w:val="008542A6"/>
    <w:rsid w:val="00855490"/>
    <w:rsid w:val="00861D19"/>
    <w:rsid w:val="008666CD"/>
    <w:rsid w:val="00873931"/>
    <w:rsid w:val="008755C9"/>
    <w:rsid w:val="0088592B"/>
    <w:rsid w:val="00886A63"/>
    <w:rsid w:val="00891202"/>
    <w:rsid w:val="0089760E"/>
    <w:rsid w:val="008A31AF"/>
    <w:rsid w:val="008B4B34"/>
    <w:rsid w:val="008B6D17"/>
    <w:rsid w:val="008C49AE"/>
    <w:rsid w:val="008C5011"/>
    <w:rsid w:val="008C7F44"/>
    <w:rsid w:val="008D086B"/>
    <w:rsid w:val="008D56E1"/>
    <w:rsid w:val="008E55A9"/>
    <w:rsid w:val="008F03F9"/>
    <w:rsid w:val="008F212C"/>
    <w:rsid w:val="008F5A84"/>
    <w:rsid w:val="009048C0"/>
    <w:rsid w:val="00907302"/>
    <w:rsid w:val="009123A3"/>
    <w:rsid w:val="0091367F"/>
    <w:rsid w:val="009226A4"/>
    <w:rsid w:val="00922E20"/>
    <w:rsid w:val="00923BA1"/>
    <w:rsid w:val="00935068"/>
    <w:rsid w:val="009433C0"/>
    <w:rsid w:val="009505A4"/>
    <w:rsid w:val="00960375"/>
    <w:rsid w:val="009608D3"/>
    <w:rsid w:val="009615EB"/>
    <w:rsid w:val="00962026"/>
    <w:rsid w:val="0096303A"/>
    <w:rsid w:val="00963D86"/>
    <w:rsid w:val="0097481D"/>
    <w:rsid w:val="00980F0B"/>
    <w:rsid w:val="00982400"/>
    <w:rsid w:val="00986A22"/>
    <w:rsid w:val="00987127"/>
    <w:rsid w:val="00987484"/>
    <w:rsid w:val="009945B3"/>
    <w:rsid w:val="009A1DF0"/>
    <w:rsid w:val="009A6106"/>
    <w:rsid w:val="009B58AC"/>
    <w:rsid w:val="009B7B79"/>
    <w:rsid w:val="009C5A59"/>
    <w:rsid w:val="009D57EA"/>
    <w:rsid w:val="009E49D6"/>
    <w:rsid w:val="009E703D"/>
    <w:rsid w:val="009F3980"/>
    <w:rsid w:val="009F5242"/>
    <w:rsid w:val="00A1406B"/>
    <w:rsid w:val="00A20C5E"/>
    <w:rsid w:val="00A22B33"/>
    <w:rsid w:val="00A236EC"/>
    <w:rsid w:val="00A305B6"/>
    <w:rsid w:val="00A369D8"/>
    <w:rsid w:val="00A37C14"/>
    <w:rsid w:val="00A46115"/>
    <w:rsid w:val="00A51841"/>
    <w:rsid w:val="00A52865"/>
    <w:rsid w:val="00A63772"/>
    <w:rsid w:val="00A72DD6"/>
    <w:rsid w:val="00A733AC"/>
    <w:rsid w:val="00A75276"/>
    <w:rsid w:val="00A76041"/>
    <w:rsid w:val="00A77879"/>
    <w:rsid w:val="00A81192"/>
    <w:rsid w:val="00A847CF"/>
    <w:rsid w:val="00A851E3"/>
    <w:rsid w:val="00A86CB4"/>
    <w:rsid w:val="00A92488"/>
    <w:rsid w:val="00A937AB"/>
    <w:rsid w:val="00A95D1C"/>
    <w:rsid w:val="00AA2A9B"/>
    <w:rsid w:val="00AA316B"/>
    <w:rsid w:val="00AB44B4"/>
    <w:rsid w:val="00AB4A9A"/>
    <w:rsid w:val="00AB6116"/>
    <w:rsid w:val="00AC0467"/>
    <w:rsid w:val="00AC290D"/>
    <w:rsid w:val="00AC4449"/>
    <w:rsid w:val="00AD0EE6"/>
    <w:rsid w:val="00AD771A"/>
    <w:rsid w:val="00AD7DC0"/>
    <w:rsid w:val="00AE5CB3"/>
    <w:rsid w:val="00AE5E7A"/>
    <w:rsid w:val="00AE7434"/>
    <w:rsid w:val="00AF1EA7"/>
    <w:rsid w:val="00B0547F"/>
    <w:rsid w:val="00B24898"/>
    <w:rsid w:val="00B27C71"/>
    <w:rsid w:val="00B309DD"/>
    <w:rsid w:val="00B345FF"/>
    <w:rsid w:val="00B4026D"/>
    <w:rsid w:val="00B42A63"/>
    <w:rsid w:val="00B45304"/>
    <w:rsid w:val="00B51CD6"/>
    <w:rsid w:val="00B55170"/>
    <w:rsid w:val="00B60EE3"/>
    <w:rsid w:val="00B62AB3"/>
    <w:rsid w:val="00B63BE5"/>
    <w:rsid w:val="00B71289"/>
    <w:rsid w:val="00B76467"/>
    <w:rsid w:val="00B76CF2"/>
    <w:rsid w:val="00B76DCF"/>
    <w:rsid w:val="00B7700B"/>
    <w:rsid w:val="00B82321"/>
    <w:rsid w:val="00B83055"/>
    <w:rsid w:val="00B83641"/>
    <w:rsid w:val="00BA19A7"/>
    <w:rsid w:val="00BA39E6"/>
    <w:rsid w:val="00BB7D37"/>
    <w:rsid w:val="00BC60D0"/>
    <w:rsid w:val="00BC7862"/>
    <w:rsid w:val="00BD0E28"/>
    <w:rsid w:val="00BD6C0B"/>
    <w:rsid w:val="00BE14C2"/>
    <w:rsid w:val="00BE3AE1"/>
    <w:rsid w:val="00BE49C0"/>
    <w:rsid w:val="00BE7125"/>
    <w:rsid w:val="00BF03A4"/>
    <w:rsid w:val="00BF079E"/>
    <w:rsid w:val="00BF09D8"/>
    <w:rsid w:val="00BF1E5F"/>
    <w:rsid w:val="00BF504B"/>
    <w:rsid w:val="00BF58D7"/>
    <w:rsid w:val="00C12A2E"/>
    <w:rsid w:val="00C14AD5"/>
    <w:rsid w:val="00C17165"/>
    <w:rsid w:val="00C2219A"/>
    <w:rsid w:val="00C34F4D"/>
    <w:rsid w:val="00C36A3F"/>
    <w:rsid w:val="00C40E49"/>
    <w:rsid w:val="00C43BCA"/>
    <w:rsid w:val="00C43F8E"/>
    <w:rsid w:val="00C45528"/>
    <w:rsid w:val="00C467D1"/>
    <w:rsid w:val="00C50BC7"/>
    <w:rsid w:val="00C62630"/>
    <w:rsid w:val="00C742D7"/>
    <w:rsid w:val="00C752A1"/>
    <w:rsid w:val="00C77172"/>
    <w:rsid w:val="00C850B4"/>
    <w:rsid w:val="00C9417E"/>
    <w:rsid w:val="00CA049C"/>
    <w:rsid w:val="00CA0C72"/>
    <w:rsid w:val="00CA3641"/>
    <w:rsid w:val="00CA481F"/>
    <w:rsid w:val="00CB09AE"/>
    <w:rsid w:val="00CC2D0A"/>
    <w:rsid w:val="00CD6FE6"/>
    <w:rsid w:val="00CE296C"/>
    <w:rsid w:val="00CE63F1"/>
    <w:rsid w:val="00CF353E"/>
    <w:rsid w:val="00D01D2E"/>
    <w:rsid w:val="00D04564"/>
    <w:rsid w:val="00D05DAF"/>
    <w:rsid w:val="00D14DA1"/>
    <w:rsid w:val="00D225F2"/>
    <w:rsid w:val="00D30A9D"/>
    <w:rsid w:val="00D401BE"/>
    <w:rsid w:val="00D43FFC"/>
    <w:rsid w:val="00D81FF9"/>
    <w:rsid w:val="00D87848"/>
    <w:rsid w:val="00D918D6"/>
    <w:rsid w:val="00D9279E"/>
    <w:rsid w:val="00D97A0B"/>
    <w:rsid w:val="00DA4319"/>
    <w:rsid w:val="00DA7043"/>
    <w:rsid w:val="00DB3074"/>
    <w:rsid w:val="00DB37E7"/>
    <w:rsid w:val="00DC249B"/>
    <w:rsid w:val="00DC70C0"/>
    <w:rsid w:val="00DD3B3C"/>
    <w:rsid w:val="00DD7CAB"/>
    <w:rsid w:val="00DE0624"/>
    <w:rsid w:val="00DF57A9"/>
    <w:rsid w:val="00E00AC0"/>
    <w:rsid w:val="00E00E6C"/>
    <w:rsid w:val="00E0682A"/>
    <w:rsid w:val="00E06B80"/>
    <w:rsid w:val="00E22313"/>
    <w:rsid w:val="00E224ED"/>
    <w:rsid w:val="00E22B8D"/>
    <w:rsid w:val="00E23662"/>
    <w:rsid w:val="00E26A32"/>
    <w:rsid w:val="00E41428"/>
    <w:rsid w:val="00E414DE"/>
    <w:rsid w:val="00E430DD"/>
    <w:rsid w:val="00E45CDF"/>
    <w:rsid w:val="00E53C2F"/>
    <w:rsid w:val="00E53DA5"/>
    <w:rsid w:val="00E54386"/>
    <w:rsid w:val="00E55093"/>
    <w:rsid w:val="00E57FE4"/>
    <w:rsid w:val="00E62106"/>
    <w:rsid w:val="00E72FF4"/>
    <w:rsid w:val="00E7350E"/>
    <w:rsid w:val="00E745B5"/>
    <w:rsid w:val="00E86F1E"/>
    <w:rsid w:val="00E901C5"/>
    <w:rsid w:val="00E9368D"/>
    <w:rsid w:val="00E94594"/>
    <w:rsid w:val="00EA5106"/>
    <w:rsid w:val="00EB2F0F"/>
    <w:rsid w:val="00EB49A6"/>
    <w:rsid w:val="00EC4B82"/>
    <w:rsid w:val="00ED7921"/>
    <w:rsid w:val="00ED7A34"/>
    <w:rsid w:val="00EE3478"/>
    <w:rsid w:val="00EE57E4"/>
    <w:rsid w:val="00EE6995"/>
    <w:rsid w:val="00EE6EBB"/>
    <w:rsid w:val="00EF6D28"/>
    <w:rsid w:val="00F0049F"/>
    <w:rsid w:val="00F018EA"/>
    <w:rsid w:val="00F01F8C"/>
    <w:rsid w:val="00F128C4"/>
    <w:rsid w:val="00F306B5"/>
    <w:rsid w:val="00F3335C"/>
    <w:rsid w:val="00F36B68"/>
    <w:rsid w:val="00F37E26"/>
    <w:rsid w:val="00F41129"/>
    <w:rsid w:val="00F43D52"/>
    <w:rsid w:val="00F614E1"/>
    <w:rsid w:val="00F63370"/>
    <w:rsid w:val="00F635BA"/>
    <w:rsid w:val="00F85461"/>
    <w:rsid w:val="00FA07CC"/>
    <w:rsid w:val="00FA3F8C"/>
    <w:rsid w:val="00FA4862"/>
    <w:rsid w:val="00FA5D50"/>
    <w:rsid w:val="00FA6F09"/>
    <w:rsid w:val="00FB3AEE"/>
    <w:rsid w:val="00FB4367"/>
    <w:rsid w:val="00FB4BE0"/>
    <w:rsid w:val="00FB56F6"/>
    <w:rsid w:val="00FB79AA"/>
    <w:rsid w:val="00FC28E5"/>
    <w:rsid w:val="00FD3017"/>
    <w:rsid w:val="00FE1D3E"/>
    <w:rsid w:val="00FE661C"/>
    <w:rsid w:val="00FF0926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542D224"/>
  <w15:chartTrackingRefBased/>
  <w15:docId w15:val="{7807BAF3-7A3C-420C-A209-50B5E480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1464"/>
    <w:pPr>
      <w:spacing w:line="240" w:lineRule="atLeast"/>
    </w:pPr>
    <w:rPr>
      <w:rFonts w:ascii="Verdana" w:hAnsi="Verdana"/>
      <w:sz w:val="18"/>
    </w:rPr>
  </w:style>
  <w:style w:type="paragraph" w:styleId="Heading1">
    <w:name w:val="heading 1"/>
    <w:basedOn w:val="Normal"/>
    <w:next w:val="Normal"/>
    <w:qFormat/>
    <w:rsid w:val="00EB49A6"/>
    <w:pPr>
      <w:keepNext/>
      <w:pageBreakBefore/>
      <w:numPr>
        <w:numId w:val="1"/>
      </w:numPr>
      <w:tabs>
        <w:tab w:val="clear" w:pos="432"/>
        <w:tab w:val="num" w:pos="360"/>
      </w:tabs>
      <w:spacing w:after="500" w:line="240" w:lineRule="auto"/>
      <w:ind w:left="0" w:firstLine="0"/>
      <w:outlineLvl w:val="0"/>
    </w:pPr>
    <w:rPr>
      <w:rFonts w:ascii="Univers 45 Light" w:hAnsi="Univers 45 Light"/>
      <w:b/>
      <w:kern w:val="28"/>
      <w:sz w:val="28"/>
    </w:rPr>
  </w:style>
  <w:style w:type="paragraph" w:styleId="Heading2">
    <w:name w:val="heading 2"/>
    <w:basedOn w:val="Normal"/>
    <w:next w:val="Normal"/>
    <w:qFormat/>
    <w:rsid w:val="00EB49A6"/>
    <w:pPr>
      <w:keepNext/>
      <w:numPr>
        <w:ilvl w:val="1"/>
        <w:numId w:val="1"/>
      </w:numPr>
      <w:tabs>
        <w:tab w:val="clear" w:pos="576"/>
        <w:tab w:val="num" w:pos="360"/>
      </w:tabs>
      <w:spacing w:before="260" w:after="260"/>
      <w:ind w:left="0" w:firstLine="0"/>
      <w:outlineLvl w:val="1"/>
    </w:pPr>
    <w:rPr>
      <w:rFonts w:ascii="Univers 45 Light" w:hAnsi="Univers 45 Light"/>
      <w:b/>
    </w:rPr>
  </w:style>
  <w:style w:type="paragraph" w:styleId="Heading3">
    <w:name w:val="heading 3"/>
    <w:basedOn w:val="Heading2"/>
    <w:next w:val="Normal"/>
    <w:qFormat/>
    <w:rsid w:val="00EB49A6"/>
    <w:pPr>
      <w:numPr>
        <w:ilvl w:val="2"/>
      </w:numPr>
      <w:tabs>
        <w:tab w:val="clear" w:pos="720"/>
        <w:tab w:val="num" w:pos="360"/>
      </w:tabs>
      <w:spacing w:after="0"/>
      <w:ind w:left="0" w:firstLine="0"/>
      <w:outlineLvl w:val="2"/>
    </w:pPr>
  </w:style>
  <w:style w:type="paragraph" w:styleId="Heading4">
    <w:name w:val="heading 4"/>
    <w:basedOn w:val="Normal"/>
    <w:next w:val="Normal"/>
    <w:qFormat/>
    <w:rsid w:val="00EB49A6"/>
    <w:pPr>
      <w:keepNext/>
      <w:spacing w:before="260"/>
      <w:outlineLvl w:val="3"/>
    </w:pPr>
    <w:rPr>
      <w:i/>
    </w:rPr>
  </w:style>
  <w:style w:type="paragraph" w:styleId="Heading5">
    <w:name w:val="heading 5"/>
    <w:basedOn w:val="Heading4"/>
    <w:next w:val="Normal"/>
    <w:qFormat/>
    <w:rsid w:val="00EB49A6"/>
    <w:pPr>
      <w:outlineLvl w:val="4"/>
    </w:pPr>
  </w:style>
  <w:style w:type="paragraph" w:styleId="Heading6">
    <w:name w:val="heading 6"/>
    <w:basedOn w:val="Heading4"/>
    <w:next w:val="Normal"/>
    <w:qFormat/>
    <w:rsid w:val="00EB49A6"/>
    <w:pPr>
      <w:outlineLvl w:val="5"/>
    </w:pPr>
  </w:style>
  <w:style w:type="paragraph" w:styleId="Heading7">
    <w:name w:val="heading 7"/>
    <w:basedOn w:val="Heading4"/>
    <w:next w:val="Normal"/>
    <w:qFormat/>
    <w:rsid w:val="00EB49A6"/>
    <w:pPr>
      <w:outlineLvl w:val="6"/>
    </w:pPr>
  </w:style>
  <w:style w:type="paragraph" w:styleId="Heading8">
    <w:name w:val="heading 8"/>
    <w:basedOn w:val="Heading4"/>
    <w:next w:val="Normal"/>
    <w:qFormat/>
    <w:rsid w:val="00EB49A6"/>
    <w:pPr>
      <w:outlineLvl w:val="7"/>
    </w:pPr>
  </w:style>
  <w:style w:type="paragraph" w:styleId="Heading9">
    <w:name w:val="heading 9"/>
    <w:basedOn w:val="Heading4"/>
    <w:next w:val="Normal"/>
    <w:qFormat/>
    <w:rsid w:val="00EB49A6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EB49A6"/>
    <w:pPr>
      <w:spacing w:before="120" w:after="120" w:line="240" w:lineRule="auto"/>
    </w:pPr>
    <w:rPr>
      <w:b/>
    </w:rPr>
  </w:style>
  <w:style w:type="paragraph" w:styleId="TableofAuthorities">
    <w:name w:val="table of authorities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DocumentMap">
    <w:name w:val="Document Map"/>
    <w:basedOn w:val="Normal"/>
    <w:semiHidden/>
    <w:rsid w:val="00EB49A6"/>
    <w:pPr>
      <w:shd w:val="clear" w:color="auto" w:fill="000080"/>
      <w:spacing w:line="240" w:lineRule="auto"/>
    </w:pPr>
    <w:rPr>
      <w:rFonts w:ascii="Tahoma" w:hAnsi="Tahoma"/>
    </w:rPr>
  </w:style>
  <w:style w:type="paragraph" w:styleId="EndnoteText">
    <w:name w:val="endnote text"/>
    <w:basedOn w:val="Normal"/>
    <w:semiHidden/>
    <w:rsid w:val="00EB49A6"/>
    <w:pPr>
      <w:spacing w:line="240" w:lineRule="auto"/>
    </w:pPr>
  </w:style>
  <w:style w:type="paragraph" w:styleId="Index1">
    <w:name w:val="index 1"/>
    <w:basedOn w:val="Normal"/>
    <w:next w:val="Normal"/>
    <w:semiHidden/>
    <w:rsid w:val="00EB49A6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semiHidden/>
    <w:rsid w:val="00EB49A6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semiHidden/>
    <w:rsid w:val="00EB49A6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semiHidden/>
    <w:rsid w:val="00EB49A6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semiHidden/>
    <w:rsid w:val="00EB49A6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semiHidden/>
    <w:rsid w:val="00EB49A6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semiHidden/>
    <w:rsid w:val="00EB49A6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semiHidden/>
    <w:rsid w:val="00EB49A6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semiHidden/>
    <w:rsid w:val="00EB49A6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rsid w:val="00EB49A6"/>
    <w:pPr>
      <w:spacing w:line="240" w:lineRule="auto"/>
    </w:pPr>
    <w:rPr>
      <w:rFonts w:ascii="Arial" w:hAnsi="Arial"/>
      <w:b/>
    </w:rPr>
  </w:style>
  <w:style w:type="paragraph" w:styleId="TOC1">
    <w:name w:val="toc 1"/>
    <w:basedOn w:val="Normal"/>
    <w:next w:val="Normal"/>
    <w:semiHidden/>
    <w:rsid w:val="00EB49A6"/>
    <w:pPr>
      <w:spacing w:line="240" w:lineRule="auto"/>
    </w:pPr>
  </w:style>
  <w:style w:type="paragraph" w:styleId="TOC2">
    <w:name w:val="toc 2"/>
    <w:basedOn w:val="Normal"/>
    <w:next w:val="Normal"/>
    <w:semiHidden/>
    <w:rsid w:val="00EB49A6"/>
    <w:pPr>
      <w:spacing w:line="240" w:lineRule="auto"/>
      <w:ind w:left="200"/>
    </w:pPr>
  </w:style>
  <w:style w:type="paragraph" w:styleId="TOC3">
    <w:name w:val="toc 3"/>
    <w:basedOn w:val="Normal"/>
    <w:next w:val="Normal"/>
    <w:semiHidden/>
    <w:rsid w:val="00EB49A6"/>
    <w:pPr>
      <w:spacing w:line="240" w:lineRule="auto"/>
      <w:ind w:left="400"/>
    </w:pPr>
  </w:style>
  <w:style w:type="paragraph" w:styleId="TOC4">
    <w:name w:val="toc 4"/>
    <w:basedOn w:val="Normal"/>
    <w:next w:val="Normal"/>
    <w:semiHidden/>
    <w:rsid w:val="00EB49A6"/>
    <w:pPr>
      <w:spacing w:line="240" w:lineRule="auto"/>
      <w:ind w:left="600"/>
    </w:pPr>
  </w:style>
  <w:style w:type="paragraph" w:styleId="TOC5">
    <w:name w:val="toc 5"/>
    <w:basedOn w:val="Normal"/>
    <w:next w:val="Normal"/>
    <w:semiHidden/>
    <w:rsid w:val="00EB49A6"/>
    <w:pPr>
      <w:spacing w:line="240" w:lineRule="auto"/>
      <w:ind w:left="800"/>
    </w:pPr>
  </w:style>
  <w:style w:type="paragraph" w:styleId="TOC6">
    <w:name w:val="toc 6"/>
    <w:basedOn w:val="Normal"/>
    <w:next w:val="Normal"/>
    <w:semiHidden/>
    <w:rsid w:val="00EB49A6"/>
    <w:pPr>
      <w:spacing w:line="240" w:lineRule="auto"/>
      <w:ind w:left="1000"/>
    </w:pPr>
  </w:style>
  <w:style w:type="paragraph" w:styleId="TOC7">
    <w:name w:val="toc 7"/>
    <w:basedOn w:val="Normal"/>
    <w:next w:val="Normal"/>
    <w:semiHidden/>
    <w:rsid w:val="00EB49A6"/>
    <w:pPr>
      <w:spacing w:line="240" w:lineRule="auto"/>
      <w:ind w:left="1200"/>
    </w:pPr>
  </w:style>
  <w:style w:type="paragraph" w:styleId="TOC8">
    <w:name w:val="toc 8"/>
    <w:basedOn w:val="Normal"/>
    <w:next w:val="Normal"/>
    <w:semiHidden/>
    <w:rsid w:val="00EB49A6"/>
    <w:pPr>
      <w:spacing w:line="240" w:lineRule="auto"/>
      <w:ind w:left="1400"/>
    </w:pPr>
  </w:style>
  <w:style w:type="paragraph" w:styleId="TOC9">
    <w:name w:val="toc 9"/>
    <w:basedOn w:val="Normal"/>
    <w:next w:val="Normal"/>
    <w:semiHidden/>
    <w:rsid w:val="00EB49A6"/>
    <w:pPr>
      <w:spacing w:line="240" w:lineRule="auto"/>
      <w:ind w:left="1600"/>
    </w:pPr>
  </w:style>
  <w:style w:type="paragraph" w:customStyle="1" w:styleId="Inspringen">
    <w:name w:val="Inspringen"/>
    <w:basedOn w:val="Normal"/>
    <w:rsid w:val="00EB49A6"/>
    <w:pPr>
      <w:ind w:left="567"/>
    </w:pPr>
  </w:style>
  <w:style w:type="paragraph" w:customStyle="1" w:styleId="Inspringen2">
    <w:name w:val="Inspringen 2"/>
    <w:basedOn w:val="Normal"/>
    <w:rsid w:val="00EB49A6"/>
    <w:pPr>
      <w:ind w:left="851"/>
    </w:pPr>
  </w:style>
  <w:style w:type="paragraph" w:customStyle="1" w:styleId="Inspringen3">
    <w:name w:val="Inspringen 3"/>
    <w:basedOn w:val="Normal"/>
    <w:rsid w:val="00EB49A6"/>
    <w:pPr>
      <w:ind w:left="1134"/>
    </w:pPr>
  </w:style>
  <w:style w:type="paragraph" w:customStyle="1" w:styleId="Inspringen4">
    <w:name w:val="Inspringen 4"/>
    <w:basedOn w:val="Normal"/>
    <w:rsid w:val="00EB49A6"/>
    <w:pPr>
      <w:ind w:left="1418"/>
    </w:pPr>
  </w:style>
  <w:style w:type="paragraph" w:customStyle="1" w:styleId="Inspringen5">
    <w:name w:val="Inspringen 5"/>
    <w:basedOn w:val="Normal"/>
    <w:rsid w:val="00EB49A6"/>
    <w:pPr>
      <w:ind w:left="1701"/>
    </w:pPr>
  </w:style>
  <w:style w:type="paragraph" w:customStyle="1" w:styleId="Inspringen6">
    <w:name w:val="Inspringen 6"/>
    <w:basedOn w:val="Normal"/>
    <w:rsid w:val="00EB49A6"/>
    <w:pPr>
      <w:ind w:left="1985"/>
    </w:pPr>
  </w:style>
  <w:style w:type="paragraph" w:customStyle="1" w:styleId="Inspringen7">
    <w:name w:val="Inspringen 7"/>
    <w:basedOn w:val="Normal"/>
    <w:rsid w:val="00EB49A6"/>
    <w:pPr>
      <w:ind w:left="2268"/>
    </w:pPr>
  </w:style>
  <w:style w:type="paragraph" w:customStyle="1" w:styleId="Inspringen8">
    <w:name w:val="Inspringen 8"/>
    <w:basedOn w:val="Normal"/>
    <w:rsid w:val="00EB49A6"/>
    <w:pPr>
      <w:ind w:left="2552"/>
    </w:pPr>
  </w:style>
  <w:style w:type="paragraph" w:customStyle="1" w:styleId="Inspringen9">
    <w:name w:val="Inspringen 9"/>
    <w:basedOn w:val="Normal"/>
    <w:rsid w:val="00EB49A6"/>
    <w:pPr>
      <w:ind w:left="2835"/>
    </w:pPr>
  </w:style>
  <w:style w:type="paragraph" w:styleId="TOAHeading">
    <w:name w:val="toa heading"/>
    <w:basedOn w:val="Normal"/>
    <w:next w:val="Normal"/>
    <w:semiHidden/>
    <w:rsid w:val="00EB49A6"/>
    <w:pPr>
      <w:spacing w:before="120" w:line="240" w:lineRule="auto"/>
    </w:pPr>
    <w:rPr>
      <w:rFonts w:ascii="Arial" w:hAnsi="Arial"/>
      <w:b/>
      <w:sz w:val="24"/>
    </w:rPr>
  </w:style>
  <w:style w:type="paragraph" w:styleId="List4">
    <w:name w:val="List 4"/>
    <w:basedOn w:val="Normal"/>
    <w:rsid w:val="00EB49A6"/>
    <w:pPr>
      <w:spacing w:line="240" w:lineRule="auto"/>
      <w:ind w:left="1132" w:hanging="283"/>
    </w:pPr>
  </w:style>
  <w:style w:type="paragraph" w:styleId="List5">
    <w:name w:val="List 5"/>
    <w:basedOn w:val="Normal"/>
    <w:rsid w:val="00EB49A6"/>
    <w:pPr>
      <w:spacing w:line="240" w:lineRule="auto"/>
      <w:ind w:left="1415" w:hanging="283"/>
    </w:pPr>
  </w:style>
  <w:style w:type="paragraph" w:styleId="TableofFigures">
    <w:name w:val="table of figures"/>
    <w:basedOn w:val="Normal"/>
    <w:next w:val="Normal"/>
    <w:semiHidden/>
    <w:rsid w:val="00EB49A6"/>
    <w:pPr>
      <w:spacing w:line="240" w:lineRule="auto"/>
      <w:ind w:left="400" w:hanging="400"/>
    </w:pPr>
  </w:style>
  <w:style w:type="paragraph" w:styleId="ListBullet">
    <w:name w:val="List Bullet"/>
    <w:basedOn w:val="Normal"/>
    <w:rsid w:val="00EB49A6"/>
    <w:pPr>
      <w:numPr>
        <w:numId w:val="2"/>
      </w:numPr>
      <w:tabs>
        <w:tab w:val="left" w:pos="567"/>
      </w:tabs>
      <w:spacing w:line="240" w:lineRule="auto"/>
      <w:ind w:left="0" w:firstLine="0"/>
    </w:pPr>
  </w:style>
  <w:style w:type="paragraph" w:styleId="ListBullet2">
    <w:name w:val="List Bullet 2"/>
    <w:basedOn w:val="Normal"/>
    <w:rsid w:val="00EB49A6"/>
    <w:pPr>
      <w:numPr>
        <w:numId w:val="3"/>
      </w:numPr>
      <w:tabs>
        <w:tab w:val="clear" w:pos="643"/>
        <w:tab w:val="num" w:pos="360"/>
        <w:tab w:val="left" w:pos="851"/>
      </w:tabs>
      <w:ind w:left="0" w:firstLine="0"/>
    </w:pPr>
  </w:style>
  <w:style w:type="paragraph" w:styleId="ListBullet3">
    <w:name w:val="List Bullet 3"/>
    <w:basedOn w:val="Normal"/>
    <w:rsid w:val="00EB49A6"/>
    <w:pPr>
      <w:numPr>
        <w:numId w:val="4"/>
      </w:numPr>
      <w:tabs>
        <w:tab w:val="clear" w:pos="926"/>
        <w:tab w:val="num" w:pos="360"/>
      </w:tabs>
      <w:spacing w:line="240" w:lineRule="auto"/>
      <w:ind w:left="0" w:firstLine="0"/>
    </w:pPr>
  </w:style>
  <w:style w:type="paragraph" w:styleId="ListBullet4">
    <w:name w:val="List Bullet 4"/>
    <w:basedOn w:val="Normal"/>
    <w:rsid w:val="00EB49A6"/>
    <w:pPr>
      <w:numPr>
        <w:numId w:val="5"/>
      </w:numPr>
      <w:tabs>
        <w:tab w:val="clear" w:pos="1209"/>
        <w:tab w:val="num" w:pos="360"/>
      </w:tabs>
      <w:spacing w:line="240" w:lineRule="auto"/>
      <w:ind w:left="0" w:firstLine="0"/>
    </w:pPr>
  </w:style>
  <w:style w:type="paragraph" w:styleId="ListBullet5">
    <w:name w:val="List Bullet 5"/>
    <w:basedOn w:val="Normal"/>
    <w:rsid w:val="00EB49A6"/>
    <w:pPr>
      <w:numPr>
        <w:numId w:val="6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Number">
    <w:name w:val="List Number"/>
    <w:basedOn w:val="Normal"/>
    <w:rsid w:val="00EB49A6"/>
    <w:pPr>
      <w:numPr>
        <w:numId w:val="7"/>
      </w:numPr>
      <w:tabs>
        <w:tab w:val="left" w:pos="567"/>
      </w:tabs>
      <w:ind w:left="0" w:firstLine="0"/>
    </w:pPr>
  </w:style>
  <w:style w:type="paragraph" w:styleId="ListNumber2">
    <w:name w:val="List Number 2"/>
    <w:basedOn w:val="Normal"/>
    <w:rsid w:val="00EB49A6"/>
    <w:pPr>
      <w:numPr>
        <w:ilvl w:val="1"/>
        <w:numId w:val="7"/>
      </w:numPr>
      <w:tabs>
        <w:tab w:val="clear" w:pos="792"/>
        <w:tab w:val="num" w:pos="360"/>
        <w:tab w:val="left" w:pos="851"/>
      </w:tabs>
      <w:ind w:left="0" w:firstLine="0"/>
    </w:pPr>
  </w:style>
  <w:style w:type="paragraph" w:styleId="ListNumber3">
    <w:name w:val="List Number 3"/>
    <w:basedOn w:val="Normal"/>
    <w:rsid w:val="00EB49A6"/>
    <w:pPr>
      <w:numPr>
        <w:ilvl w:val="2"/>
        <w:numId w:val="7"/>
      </w:numPr>
      <w:tabs>
        <w:tab w:val="clear" w:pos="1440"/>
        <w:tab w:val="num" w:pos="360"/>
        <w:tab w:val="left" w:pos="1134"/>
      </w:tabs>
      <w:ind w:left="0" w:firstLine="0"/>
    </w:pPr>
  </w:style>
  <w:style w:type="paragraph" w:styleId="ListNumber4">
    <w:name w:val="List Number 4"/>
    <w:basedOn w:val="Normal"/>
    <w:rsid w:val="00EB49A6"/>
    <w:pPr>
      <w:numPr>
        <w:ilvl w:val="3"/>
        <w:numId w:val="7"/>
      </w:numPr>
      <w:tabs>
        <w:tab w:val="clear" w:pos="2160"/>
        <w:tab w:val="num" w:pos="360"/>
        <w:tab w:val="left" w:pos="1418"/>
      </w:tabs>
      <w:ind w:left="0" w:firstLine="0"/>
    </w:pPr>
  </w:style>
  <w:style w:type="paragraph" w:styleId="ListNumber5">
    <w:name w:val="List Number 5"/>
    <w:basedOn w:val="Normal"/>
    <w:rsid w:val="00EB49A6"/>
    <w:pPr>
      <w:numPr>
        <w:numId w:val="8"/>
      </w:numPr>
      <w:tabs>
        <w:tab w:val="clear" w:pos="1492"/>
        <w:tab w:val="num" w:pos="360"/>
      </w:tabs>
      <w:spacing w:line="240" w:lineRule="auto"/>
      <w:ind w:left="0" w:firstLine="0"/>
    </w:pPr>
  </w:style>
  <w:style w:type="paragraph" w:styleId="ListContinue">
    <w:name w:val="List Continue"/>
    <w:basedOn w:val="Normal"/>
    <w:rsid w:val="00EB49A6"/>
    <w:pPr>
      <w:spacing w:after="120" w:line="240" w:lineRule="auto"/>
      <w:ind w:left="283"/>
    </w:pPr>
  </w:style>
  <w:style w:type="paragraph" w:styleId="ListContinue2">
    <w:name w:val="List Continue 2"/>
    <w:basedOn w:val="Normal"/>
    <w:rsid w:val="00EB49A6"/>
    <w:pPr>
      <w:spacing w:after="120" w:line="240" w:lineRule="auto"/>
      <w:ind w:left="566"/>
    </w:pPr>
  </w:style>
  <w:style w:type="paragraph" w:styleId="ListContinue3">
    <w:name w:val="List Continue 3"/>
    <w:basedOn w:val="Normal"/>
    <w:rsid w:val="00EB49A6"/>
    <w:pPr>
      <w:spacing w:after="120" w:line="240" w:lineRule="auto"/>
      <w:ind w:left="849"/>
    </w:pPr>
  </w:style>
  <w:style w:type="paragraph" w:styleId="ListContinue4">
    <w:name w:val="List Continue 4"/>
    <w:basedOn w:val="Normal"/>
    <w:rsid w:val="00EB49A6"/>
    <w:pPr>
      <w:spacing w:after="120" w:line="240" w:lineRule="auto"/>
      <w:ind w:left="1132"/>
    </w:pPr>
  </w:style>
  <w:style w:type="paragraph" w:styleId="ListContinue5">
    <w:name w:val="List Continue 5"/>
    <w:basedOn w:val="Normal"/>
    <w:rsid w:val="00EB49A6"/>
    <w:pPr>
      <w:spacing w:after="120" w:line="240" w:lineRule="auto"/>
      <w:ind w:left="1415"/>
    </w:pPr>
  </w:style>
  <w:style w:type="paragraph" w:styleId="MacroText">
    <w:name w:val="macro"/>
    <w:semiHidden/>
    <w:rsid w:val="00EB49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0" w:lineRule="exact"/>
    </w:pPr>
    <w:rPr>
      <w:rFonts w:ascii="Courier New" w:hAnsi="Courier New"/>
    </w:rPr>
  </w:style>
  <w:style w:type="paragraph" w:styleId="NoteHeading">
    <w:name w:val="Note Heading"/>
    <w:basedOn w:val="Normal"/>
    <w:next w:val="Normal"/>
    <w:rsid w:val="00EB49A6"/>
    <w:pPr>
      <w:spacing w:line="240" w:lineRule="auto"/>
    </w:pPr>
  </w:style>
  <w:style w:type="paragraph" w:customStyle="1" w:styleId="a">
    <w:basedOn w:val="Normal"/>
    <w:next w:val="Normal"/>
    <w:rsid w:val="00EB49A6"/>
    <w:pPr>
      <w:spacing w:line="240" w:lineRule="auto"/>
      <w:ind w:left="709"/>
    </w:pPr>
  </w:style>
  <w:style w:type="character" w:styleId="PageNumber">
    <w:name w:val="page number"/>
    <w:basedOn w:val="DefaultParagraphFont"/>
    <w:rsid w:val="00EB49A6"/>
  </w:style>
  <w:style w:type="paragraph" w:styleId="CommentText">
    <w:name w:val="annotation text"/>
    <w:basedOn w:val="Normal"/>
    <w:link w:val="CommentTextChar"/>
    <w:semiHidden/>
    <w:rsid w:val="00EB49A6"/>
    <w:pPr>
      <w:spacing w:line="240" w:lineRule="auto"/>
    </w:pPr>
  </w:style>
  <w:style w:type="paragraph" w:styleId="FootnoteText">
    <w:name w:val="footnote text"/>
    <w:basedOn w:val="Normal"/>
    <w:semiHidden/>
    <w:rsid w:val="00EB49A6"/>
    <w:pPr>
      <w:spacing w:line="240" w:lineRule="auto"/>
    </w:pPr>
  </w:style>
  <w:style w:type="paragraph" w:customStyle="1" w:styleId="Retouradres">
    <w:name w:val="Retouradres"/>
    <w:basedOn w:val="Normal"/>
    <w:next w:val="Normal"/>
    <w:rsid w:val="00547739"/>
    <w:pPr>
      <w:spacing w:line="180" w:lineRule="atLeast"/>
    </w:pPr>
    <w:rPr>
      <w:sz w:val="13"/>
    </w:rPr>
  </w:style>
  <w:style w:type="paragraph" w:customStyle="1" w:styleId="Rubricering">
    <w:name w:val="Rubricering"/>
    <w:basedOn w:val="Normal"/>
    <w:next w:val="Normal"/>
    <w:rsid w:val="00282965"/>
    <w:rPr>
      <w:b/>
      <w:caps/>
      <w:sz w:val="13"/>
    </w:rPr>
  </w:style>
  <w:style w:type="paragraph" w:customStyle="1" w:styleId="Functieinondertekening">
    <w:name w:val="Functie in ondertekening"/>
    <w:basedOn w:val="Normal"/>
    <w:next w:val="Normal"/>
    <w:rsid w:val="00494227"/>
    <w:rPr>
      <w:i/>
    </w:rPr>
  </w:style>
  <w:style w:type="paragraph" w:customStyle="1" w:styleId="Afzendgegevens">
    <w:name w:val="Afzendgegevens"/>
    <w:basedOn w:val="Normal"/>
    <w:qFormat/>
    <w:rsid w:val="00494227"/>
    <w:pPr>
      <w:spacing w:line="180" w:lineRule="atLeast"/>
    </w:pPr>
    <w:rPr>
      <w:sz w:val="13"/>
    </w:rPr>
  </w:style>
  <w:style w:type="paragraph" w:customStyle="1" w:styleId="Afzendgegevenskopjes">
    <w:name w:val="Afzendgegevens kopjes"/>
    <w:basedOn w:val="Afzendgegevens"/>
    <w:next w:val="Afzendgegevens"/>
    <w:rsid w:val="00494227"/>
    <w:rPr>
      <w:b/>
    </w:rPr>
  </w:style>
  <w:style w:type="paragraph" w:styleId="Header">
    <w:name w:val="header"/>
    <w:basedOn w:val="Normal"/>
    <w:rsid w:val="00132B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32B19"/>
    <w:pPr>
      <w:tabs>
        <w:tab w:val="center" w:pos="4320"/>
        <w:tab w:val="right" w:pos="8640"/>
      </w:tabs>
    </w:pPr>
  </w:style>
  <w:style w:type="paragraph" w:customStyle="1" w:styleId="Afzendgegevenswitregel1">
    <w:name w:val="Afzendgegevens witregel 1"/>
    <w:basedOn w:val="Afzendgegevens"/>
    <w:next w:val="Afzendgegevenskopjes"/>
    <w:rsid w:val="00C45528"/>
    <w:pPr>
      <w:spacing w:line="90" w:lineRule="atLeast"/>
    </w:pPr>
    <w:rPr>
      <w:sz w:val="9"/>
    </w:rPr>
  </w:style>
  <w:style w:type="paragraph" w:customStyle="1" w:styleId="Afzendgegevenswitregel2">
    <w:name w:val="Afzendgegevens witregel 2"/>
    <w:basedOn w:val="Afzendgegevens"/>
    <w:next w:val="Afzendgegevenskopjes"/>
    <w:rsid w:val="00C45528"/>
    <w:pPr>
      <w:spacing w:line="270" w:lineRule="atLeast"/>
    </w:pPr>
    <w:rPr>
      <w:sz w:val="27"/>
    </w:rPr>
  </w:style>
  <w:style w:type="paragraph" w:customStyle="1" w:styleId="Aanhef1">
    <w:name w:val="Aanhef1"/>
    <w:basedOn w:val="Normal"/>
    <w:next w:val="Normal"/>
    <w:rsid w:val="00D43FFC"/>
    <w:pPr>
      <w:spacing w:after="240"/>
    </w:pPr>
  </w:style>
  <w:style w:type="paragraph" w:customStyle="1" w:styleId="Slotzin">
    <w:name w:val="Slotzin"/>
    <w:basedOn w:val="Normal"/>
    <w:next w:val="Normal"/>
    <w:rsid w:val="00600F33"/>
    <w:pPr>
      <w:spacing w:before="240"/>
    </w:pPr>
  </w:style>
  <w:style w:type="paragraph" w:customStyle="1" w:styleId="Huisstijl-TabelTitel">
    <w:name w:val="Huisstijl-TabelTitel"/>
    <w:basedOn w:val="Normal"/>
    <w:next w:val="Normal"/>
    <w:rsid w:val="005F4C40"/>
    <w:rPr>
      <w:b/>
      <w:sz w:val="14"/>
      <w:szCs w:val="24"/>
    </w:rPr>
  </w:style>
  <w:style w:type="paragraph" w:customStyle="1" w:styleId="Huisstijl-TabelTekst">
    <w:name w:val="Huisstijl-TabelTekst"/>
    <w:basedOn w:val="Huisstijl-TabelTitel"/>
    <w:rsid w:val="005F4C40"/>
    <w:rPr>
      <w:b w:val="0"/>
    </w:rPr>
  </w:style>
  <w:style w:type="character" w:styleId="Hyperlink">
    <w:name w:val="Hyperlink"/>
    <w:uiPriority w:val="99"/>
    <w:unhideWhenUsed/>
    <w:rsid w:val="00B4026D"/>
    <w:rPr>
      <w:color w:val="0000FF"/>
      <w:u w:val="single"/>
    </w:rPr>
  </w:style>
  <w:style w:type="paragraph" w:styleId="NormalWeb">
    <w:name w:val="Normal (Web)"/>
    <w:basedOn w:val="Normal"/>
    <w:rsid w:val="00A937AB"/>
    <w:rPr>
      <w:szCs w:val="24"/>
    </w:rPr>
  </w:style>
  <w:style w:type="paragraph" w:customStyle="1" w:styleId="Huisstijl-Ondertekeningvervolg">
    <w:name w:val="Huisstijl - Ondertekening vervolg"/>
    <w:basedOn w:val="Normal"/>
    <w:rsid w:val="00A937AB"/>
    <w:pPr>
      <w:widowControl w:val="0"/>
      <w:suppressAutoHyphens/>
      <w:autoSpaceDN w:val="0"/>
      <w:spacing w:line="240" w:lineRule="exact"/>
      <w:textAlignment w:val="baseline"/>
    </w:pPr>
    <w:rPr>
      <w:rFonts w:cs="Lohit Hindi"/>
      <w:i/>
      <w:kern w:val="3"/>
      <w:szCs w:val="24"/>
      <w:lang w:eastAsia="zh-CN" w:bidi="hi-IN"/>
    </w:rPr>
  </w:style>
  <w:style w:type="paragraph" w:customStyle="1" w:styleId="Adresregel">
    <w:name w:val="Adresregel"/>
    <w:basedOn w:val="Normal"/>
    <w:link w:val="AdresregelChar"/>
    <w:rsid w:val="00A20C5E"/>
    <w:pPr>
      <w:spacing w:line="240" w:lineRule="auto"/>
    </w:pPr>
    <w:rPr>
      <w:rFonts w:ascii="Arial" w:hAnsi="Arial"/>
      <w:sz w:val="21"/>
      <w:lang w:val="nl"/>
    </w:rPr>
  </w:style>
  <w:style w:type="character" w:customStyle="1" w:styleId="AdresregelChar">
    <w:name w:val="Adresregel Char"/>
    <w:link w:val="Adresregel"/>
    <w:rsid w:val="00A20C5E"/>
    <w:rPr>
      <w:rFonts w:ascii="Arial" w:hAnsi="Arial"/>
      <w:sz w:val="21"/>
      <w:lang w:val="nl"/>
    </w:rPr>
  </w:style>
  <w:style w:type="paragraph" w:styleId="BalloonText">
    <w:name w:val="Balloon Text"/>
    <w:basedOn w:val="Normal"/>
    <w:link w:val="BalloonTextChar"/>
    <w:rsid w:val="00BF58D7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rsid w:val="00BF58D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rsid w:val="009D57E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9D57EA"/>
    <w:rPr>
      <w:b/>
      <w:bCs/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9D57EA"/>
    <w:rPr>
      <w:rFonts w:ascii="Verdana" w:hAnsi="Verdana"/>
      <w:sz w:val="18"/>
    </w:rPr>
  </w:style>
  <w:style w:type="character" w:customStyle="1" w:styleId="CommentSubjectChar">
    <w:name w:val="Comment Subject Char"/>
    <w:basedOn w:val="CommentTextChar"/>
    <w:link w:val="CommentSubject"/>
    <w:rsid w:val="009D57EA"/>
    <w:rPr>
      <w:rFonts w:ascii="Verdana" w:hAnsi="Verdana"/>
      <w:b/>
      <w:bCs/>
      <w:sz w:val="18"/>
    </w:rPr>
  </w:style>
  <w:style w:type="paragraph" w:styleId="BodyText">
    <w:name w:val="Body Text"/>
    <w:basedOn w:val="Normal"/>
    <w:link w:val="BodyTextChar"/>
    <w:uiPriority w:val="1"/>
    <w:qFormat/>
    <w:rsid w:val="00D918D6"/>
    <w:pPr>
      <w:widowControl w:val="0"/>
      <w:autoSpaceDE w:val="0"/>
      <w:autoSpaceDN w:val="0"/>
      <w:spacing w:line="240" w:lineRule="auto"/>
    </w:pPr>
    <w:rPr>
      <w:rFonts w:eastAsia="Verdana" w:cs="Verdana"/>
      <w:szCs w:val="18"/>
      <w:lang w:bidi="nl-NL"/>
    </w:rPr>
  </w:style>
  <w:style w:type="character" w:customStyle="1" w:styleId="BodyTextChar">
    <w:name w:val="Body Text Char"/>
    <w:basedOn w:val="DefaultParagraphFont"/>
    <w:link w:val="BodyText"/>
    <w:uiPriority w:val="1"/>
    <w:rsid w:val="00D918D6"/>
    <w:rPr>
      <w:rFonts w:ascii="Verdana" w:eastAsia="Verdana" w:hAnsi="Verdana" w:cs="Verdana"/>
      <w:sz w:val="18"/>
      <w:szCs w:val="18"/>
      <w:lang w:bidi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AC4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live.com/free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WJZ.bezwaarenberoep@minvws.n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mailto:Wjz.bezwaarenberoep@minvws.nl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mailto:Wjz.bezwaarenberoep@minvws.n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SJABLONENSETS\SJABLONEN\VWS\BRIEF.DOT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D10DEA-C592-4B17-8FA5-7E68D2427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FILES\SJABLONENSETS\SJABLONEN\VWS\BRIEF.DOT</Template>
  <TotalTime>2</TotalTime>
  <Pages>1</Pages>
  <Words>289</Words>
  <Characters>1625</Characters>
  <Application>Microsoft Office Word</Application>
  <DocSecurity>0</DocSecurity>
  <Lines>65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Ministerie van VWS</Company>
  <LinksUpToDate>false</LinksUpToDate>
  <CharactersWithSpaces>1890</CharactersWithSpaces>
  <SharedDoc>false</SharedDoc>
  <HLinks>
    <vt:vector size="30" baseType="variant">
      <vt:variant>
        <vt:i4>4587567</vt:i4>
      </vt:variant>
      <vt:variant>
        <vt:i4>78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54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48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42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  <vt:variant>
        <vt:i4>4587567</vt:i4>
      </vt:variant>
      <vt:variant>
        <vt:i4>18</vt:i4>
      </vt:variant>
      <vt:variant>
        <vt:i4>0</vt:i4>
      </vt:variant>
      <vt:variant>
        <vt:i4>5</vt:i4>
      </vt:variant>
      <vt:variant>
        <vt:lpwstr>mailto:Wjz.bezwaarenberoep@minvws.nl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mw. C.P.N. Baptist-Van Deventer</dc:creator>
  <cp:keywords/>
  <dc:description/>
  <cp:lastModifiedBy>Tijn Schmits</cp:lastModifiedBy>
  <cp:revision>16</cp:revision>
  <cp:lastPrinted>2025-07-11T07:42:00Z</cp:lastPrinted>
  <dcterms:created xsi:type="dcterms:W3CDTF">2026-02-12T08:42:00Z</dcterms:created>
  <dcterms:modified xsi:type="dcterms:W3CDTF">2026-02-13T13:10:00Z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Minuut">
    <vt:lpwstr>Brief</vt:lpwstr>
  </property>
</Properties>
</file>