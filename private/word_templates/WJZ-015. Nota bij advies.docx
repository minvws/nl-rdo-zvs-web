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AD2B9" w14:textId="77777777" w:rsidR="000E2A5B" w:rsidRDefault="000E2A5B" w:rsidP="00F1447F">
      <w:pPr>
        <w:pStyle w:val="Retouradres"/>
        <w:rPr>
          <w:lang w:val="en-US"/>
        </w:rPr>
      </w:pPr>
    </w:p>
    <w:p w14:paraId="1F52B603" w14:textId="77777777" w:rsidR="000E2A5B" w:rsidRPr="003623D5" w:rsidRDefault="000E2A5B" w:rsidP="00F1447F"/>
    <w:p w14:paraId="431D4A69" w14:textId="77777777" w:rsidR="000E2A5B" w:rsidRPr="003623D5" w:rsidRDefault="000E2A5B" w:rsidP="00F1447F"/>
    <w:p w14:paraId="1E0D6C47" w14:textId="5A79ED69" w:rsidR="00D25B6E" w:rsidRPr="00C26EFF" w:rsidRDefault="00874CDB" w:rsidP="003623D5">
      <w:pPr>
        <w:rPr>
          <w:b/>
          <w:bCs/>
          <w:sz w:val="20"/>
        </w:rPr>
      </w:pPr>
      <w:r>
        <w:rPr>
          <w:b/>
          <w:bCs/>
          <w:sz w:val="20"/>
        </w:rPr>
        <w:t>${BELEIDSDIRECTIE}</w:t>
      </w:r>
    </w:p>
    <w:p w14:paraId="3A11B332" w14:textId="00A1DA2F" w:rsidR="000E2A5B" w:rsidRPr="008E6D38" w:rsidRDefault="0066589B" w:rsidP="003623D5">
      <w:pPr>
        <w:rPr>
          <w:b/>
          <w:bCs/>
        </w:rPr>
      </w:pPr>
      <w:r w:rsidRPr="008E6D38">
        <w:rPr>
          <w:b/>
          <w:bCs/>
        </w:rPr>
        <w:t>T.a.v.</w:t>
      </w:r>
      <w:r w:rsidR="00D25B6E" w:rsidRPr="008E6D38">
        <w:rPr>
          <w:b/>
          <w:bCs/>
        </w:rPr>
        <w:t xml:space="preserve"> </w:t>
      </w:r>
      <w:r w:rsidR="008E6D38" w:rsidRPr="008E6D38">
        <w:rPr>
          <w:b/>
          <w:bCs/>
        </w:rPr>
        <w:t>…</w:t>
      </w:r>
    </w:p>
    <w:p w14:paraId="6A7FF3E0" w14:textId="56CE76E2" w:rsidR="0066589B" w:rsidRPr="008E6D38" w:rsidRDefault="0066589B" w:rsidP="003623D5">
      <w:pPr>
        <w:rPr>
          <w:b/>
          <w:bCs/>
        </w:rPr>
      </w:pPr>
    </w:p>
    <w:p w14:paraId="54144A3F" w14:textId="77777777" w:rsidR="000E2A5B" w:rsidRPr="008E6D38" w:rsidRDefault="000E2A5B" w:rsidP="003623D5"/>
    <w:p w14:paraId="29713EDC" w14:textId="77777777" w:rsidR="000E2A5B" w:rsidRPr="008E6D38" w:rsidRDefault="000E2A5B" w:rsidP="003623D5"/>
    <w:p w14:paraId="78854DF1" w14:textId="77777777" w:rsidR="000E2A5B" w:rsidRPr="008E6D38" w:rsidRDefault="000E2A5B" w:rsidP="003623D5"/>
    <w:p w14:paraId="2D0C1674" w14:textId="77777777" w:rsidR="000E2A5B" w:rsidRPr="008E6D38" w:rsidRDefault="000E2A5B" w:rsidP="003623D5"/>
    <w:p w14:paraId="43C63C61" w14:textId="77777777" w:rsidR="000E2A5B" w:rsidRPr="008E6D38" w:rsidRDefault="000E2A5B" w:rsidP="003623D5"/>
    <w:p w14:paraId="27071FB8" w14:textId="77777777" w:rsidR="000E2A5B" w:rsidRPr="008E6D38" w:rsidRDefault="000E2A5B" w:rsidP="003623D5"/>
    <w:p w14:paraId="57589E73" w14:textId="77777777" w:rsidR="000E2A5B" w:rsidRPr="008E6D38" w:rsidRDefault="000E2A5B" w:rsidP="003623D5"/>
    <w:p w14:paraId="7DC37BFD" w14:textId="77777777" w:rsidR="000E2A5B" w:rsidRPr="008E6D38" w:rsidRDefault="000E2A5B" w:rsidP="003623D5">
      <w:r>
        <w:rPr>
          <w:noProof/>
        </w:rPr>
        <w:drawing>
          <wp:anchor distT="0" distB="0" distL="114300" distR="114300" simplePos="0" relativeHeight="251660288" behindDoc="1" locked="0" layoutInCell="1" allowOverlap="1" wp14:anchorId="110CC7ED" wp14:editId="1295C8FD">
            <wp:simplePos x="0" y="0"/>
            <wp:positionH relativeFrom="column">
              <wp:posOffset>0</wp:posOffset>
            </wp:positionH>
            <wp:positionV relativeFrom="paragraph">
              <wp:posOffset>14605</wp:posOffset>
            </wp:positionV>
            <wp:extent cx="749300" cy="534035"/>
            <wp:effectExtent l="0" t="0" r="0" b="0"/>
            <wp:wrapNone/>
            <wp:docPr id="10" name="Afbeelding 10" descr="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ot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9300" cy="5340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788D6C" w14:textId="77777777" w:rsidR="000E2A5B" w:rsidRPr="008E6D38" w:rsidRDefault="000E2A5B" w:rsidP="003623D5"/>
    <w:p w14:paraId="5ED65375" w14:textId="77777777" w:rsidR="000E2A5B" w:rsidRPr="008E6D38" w:rsidRDefault="000E2A5B" w:rsidP="003623D5">
      <w:r w:rsidRPr="008E6D38">
        <w:t> </w:t>
      </w:r>
    </w:p>
    <w:p w14:paraId="5F4C8692" w14:textId="77777777" w:rsidR="000E2A5B" w:rsidRPr="00D91B06" w:rsidRDefault="000E2A5B" w:rsidP="003623D5">
      <w:pPr>
        <w:tabs>
          <w:tab w:val="left" w:pos="737"/>
        </w:tabs>
      </w:pPr>
      <w:r>
        <w:t>(</w:t>
      </w:r>
      <w:proofErr w:type="gramStart"/>
      <w:r>
        <w:t>ter</w:t>
      </w:r>
      <w:proofErr w:type="gramEnd"/>
      <w:r>
        <w:t xml:space="preserve"> beslissing)</w:t>
      </w:r>
      <w:r>
        <w:rPr>
          <w:noProof/>
        </w:rPr>
        <mc:AlternateContent>
          <mc:Choice Requires="wps">
            <w:drawing>
              <wp:anchor distT="0" distB="0" distL="114300" distR="114300" simplePos="0" relativeHeight="251659264" behindDoc="0" locked="0" layoutInCell="1" allowOverlap="1" wp14:anchorId="707EBF28" wp14:editId="49784C74">
                <wp:simplePos x="0" y="0"/>
                <wp:positionH relativeFrom="margin">
                  <wp:posOffset>1407795</wp:posOffset>
                </wp:positionH>
                <wp:positionV relativeFrom="paragraph">
                  <wp:posOffset>-151130</wp:posOffset>
                </wp:positionV>
                <wp:extent cx="3373120" cy="317500"/>
                <wp:effectExtent l="0" t="0" r="0" b="0"/>
                <wp:wrapNone/>
                <wp:docPr id="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3120" cy="31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6BEED" w14:textId="0DA14E48" w:rsidR="000E2A5B" w:rsidRDefault="000E2A5B" w:rsidP="003623D5">
                            <w:r>
                              <w:t>Betreft: tekst aanleveren voor beslissing op bezwaar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7EBF28" id="_x0000_t202" coordsize="21600,21600" o:spt="202" path="m,l,21600r21600,l21600,xe">
                <v:stroke joinstyle="miter"/>
                <v:path gradientshapeok="t" o:connecttype="rect"/>
              </v:shapetype>
              <v:shape id="Text Box 9" o:spid="_x0000_s1026" type="#_x0000_t202" style="position:absolute;margin-left:110.85pt;margin-top:-11.9pt;width:265.6pt;height: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" filled="f" stroked="f">
                <v:textbox inset="0,0,0,0">
                  <w:txbxContent>
                    <w:p w14:paraId="7126BEED" w14:textId="0DA14E48" w:rsidR="000E2A5B" w:rsidRDefault="000E2A5B" w:rsidP="003623D5">
                      <w:r>
                        <w:t>Betreft: tekst aanleveren voor beslissing op bezwaar</w:t>
                      </w:r>
                    </w:p>
                  </w:txbxContent>
                </v:textbox>
                <w10:wrap anchorx="margin"/>
              </v:shape>
            </w:pict>
          </mc:Fallback>
        </mc:AlternateContent>
      </w:r>
    </w:p>
    <w:p w14:paraId="15D36B6E" w14:textId="77777777" w:rsidR="000E2A5B" w:rsidRPr="00D91B06" w:rsidRDefault="000E2A5B" w:rsidP="003623D5">
      <w:pPr>
        <w:pStyle w:val="Halveregel"/>
      </w:pPr>
    </w:p>
    <w:tbl>
      <w:tblPr>
        <w:tblW w:w="7764" w:type="dxa"/>
        <w:tblBorders>
          <w:top w:val="dotted" w:sz="4" w:space="0" w:color="auto"/>
          <w:bottom w:val="dotted" w:sz="4" w:space="0" w:color="auto"/>
          <w:insideH w:val="dotted" w:sz="4" w:space="0" w:color="auto"/>
        </w:tblBorders>
        <w:tblLayout w:type="fixed"/>
        <w:tblCellMar>
          <w:left w:w="0" w:type="dxa"/>
          <w:right w:w="0" w:type="dxa"/>
        </w:tblCellMar>
        <w:tblLook w:val="01E0" w:firstRow="1" w:lastRow="1" w:firstColumn="1" w:lastColumn="1" w:noHBand="0" w:noVBand="0"/>
      </w:tblPr>
      <w:tblGrid>
        <w:gridCol w:w="1991"/>
        <w:gridCol w:w="227"/>
        <w:gridCol w:w="1991"/>
        <w:gridCol w:w="227"/>
        <w:gridCol w:w="3101"/>
        <w:gridCol w:w="227"/>
      </w:tblGrid>
      <w:tr w:rsidR="000E2A5B" w14:paraId="19606142" w14:textId="77777777" w:rsidTr="00BB6162">
        <w:trPr>
          <w:trHeight w:hRule="exact" w:val="1200"/>
        </w:trPr>
        <w:tc>
          <w:tcPr>
            <w:tcW w:w="1991" w:type="dxa"/>
          </w:tcPr>
          <w:p w14:paraId="6ACD0D03" w14:textId="77777777" w:rsidR="000E2A5B" w:rsidRDefault="000E2A5B" w:rsidP="003623D5"/>
          <w:p w14:paraId="577912D1" w14:textId="77777777" w:rsidR="000E2A5B" w:rsidRDefault="000E2A5B" w:rsidP="003623D5">
            <w:pPr>
              <w:pStyle w:val="Huisstijl-TabelTekst"/>
            </w:pPr>
          </w:p>
        </w:tc>
        <w:tc>
          <w:tcPr>
            <w:tcW w:w="227" w:type="dxa"/>
          </w:tcPr>
          <w:p w14:paraId="5AD3B6F6" w14:textId="77777777" w:rsidR="000E2A5B" w:rsidRDefault="000E2A5B" w:rsidP="003623D5"/>
        </w:tc>
        <w:tc>
          <w:tcPr>
            <w:tcW w:w="1991" w:type="dxa"/>
          </w:tcPr>
          <w:p w14:paraId="071EEFCF" w14:textId="77777777" w:rsidR="000E2A5B" w:rsidRDefault="000E2A5B" w:rsidP="003623D5"/>
          <w:p w14:paraId="48E29604" w14:textId="77777777" w:rsidR="000E2A5B" w:rsidRDefault="000E2A5B" w:rsidP="003623D5">
            <w:pPr>
              <w:pStyle w:val="Huisstijl-TabelTekst"/>
            </w:pPr>
          </w:p>
        </w:tc>
        <w:tc>
          <w:tcPr>
            <w:tcW w:w="227" w:type="dxa"/>
          </w:tcPr>
          <w:p w14:paraId="37A1EBAC" w14:textId="77777777" w:rsidR="000E2A5B" w:rsidRDefault="000E2A5B" w:rsidP="003623D5"/>
        </w:tc>
        <w:tc>
          <w:tcPr>
            <w:tcW w:w="3101" w:type="dxa"/>
          </w:tcPr>
          <w:p w14:paraId="59DB059E" w14:textId="77777777" w:rsidR="000E2A5B" w:rsidRDefault="000E2A5B" w:rsidP="003623D5"/>
          <w:p w14:paraId="427359F6" w14:textId="77777777" w:rsidR="000E2A5B" w:rsidRDefault="000E2A5B" w:rsidP="003623D5">
            <w:pPr>
              <w:pStyle w:val="Huisstijl-TabelTekst"/>
            </w:pPr>
          </w:p>
        </w:tc>
        <w:tc>
          <w:tcPr>
            <w:tcW w:w="227" w:type="dxa"/>
            <w:tcBorders>
              <w:top w:val="nil"/>
              <w:bottom w:val="nil"/>
            </w:tcBorders>
          </w:tcPr>
          <w:p w14:paraId="5E4F0ADB" w14:textId="77777777" w:rsidR="000E2A5B" w:rsidRDefault="000E2A5B" w:rsidP="003623D5"/>
        </w:tc>
      </w:tr>
    </w:tbl>
    <w:p w14:paraId="217FD175" w14:textId="77777777" w:rsidR="000E2A5B" w:rsidRDefault="000E2A5B" w:rsidP="003623D5">
      <w:pPr>
        <w:pStyle w:val="Halveregel"/>
      </w:pPr>
    </w:p>
    <w:p w14:paraId="3F933CFC" w14:textId="77777777" w:rsidR="000E2A5B" w:rsidRDefault="000E2A5B" w:rsidP="003623D5">
      <w:pPr>
        <w:pStyle w:val="Halveregel"/>
      </w:pPr>
    </w:p>
    <w:p w14:paraId="0E977454" w14:textId="77777777" w:rsidR="000E2A5B" w:rsidRDefault="000E2A5B" w:rsidP="003623D5"/>
    <w:p w14:paraId="635679C1" w14:textId="105FAF1D" w:rsidR="000E2A5B" w:rsidRDefault="000E2A5B" w:rsidP="00823EA7">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ind w:right="454"/>
      </w:pPr>
      <w:r>
        <w:t xml:space="preserve">Hierbij vraag ik u </w:t>
      </w:r>
      <w:r w:rsidR="00AD50EC">
        <w:t xml:space="preserve">om </w:t>
      </w:r>
      <w:r w:rsidR="0066589B">
        <w:t>e</w:t>
      </w:r>
      <w:r>
        <w:t xml:space="preserve">en tekst te maken voor de beslissing op het bezwaar, ingediend door </w:t>
      </w:r>
      <w:bookmarkStart w:id="0" w:name="_Hlk221785948"/>
      <w:r w:rsidR="00D37D60" w:rsidRPr="00D37D60">
        <w:t>${NAAM_BEZWAARDE}</w:t>
      </w:r>
      <w:bookmarkEnd w:id="0"/>
      <w:r w:rsidR="00D37D60">
        <w:rPr>
          <w:rFonts w:cs="Arial"/>
          <w:szCs w:val="18"/>
        </w:rPr>
        <w:t xml:space="preserve">, </w:t>
      </w:r>
      <w:r w:rsidR="00AD50EC" w:rsidRPr="008E6D38">
        <w:t xml:space="preserve">gericht </w:t>
      </w:r>
      <w:r w:rsidRPr="008E6D38">
        <w:t>tegen</w:t>
      </w:r>
      <w:r>
        <w:t xml:space="preserve"> </w:t>
      </w:r>
      <w:r w:rsidR="00D25B6E">
        <w:t xml:space="preserve">het besluit </w:t>
      </w:r>
      <w:r w:rsidR="00D37D60" w:rsidRPr="00D37D60">
        <w:t xml:space="preserve">${DATUM_BESTREDEN_BESLUIT}, </w:t>
      </w:r>
      <w:r w:rsidR="00D25B6E">
        <w:t xml:space="preserve">kenmerk </w:t>
      </w:r>
      <w:r w:rsidR="00D37D60">
        <w:t>${KENMERK_BESTREDEN_BESLUIT}.</w:t>
      </w:r>
      <w:r>
        <w:br/>
        <w:t>Bijgaand treft u het advies aan dat de VWS-com</w:t>
      </w:r>
      <w:r>
        <w:softHyphen/>
        <w:t>mis</w:t>
      </w:r>
      <w:r>
        <w:softHyphen/>
        <w:t>sie bezwaar</w:t>
      </w:r>
      <w:r>
        <w:softHyphen/>
        <w:t>schriften Awb heeft uitgebracht over het bezwaar</w:t>
      </w:r>
      <w:r>
        <w:softHyphen/>
        <w:t xml:space="preserve">schrift. Het advies luidt gegrond, wat betekent dat er volgens de commissie een (procedureel of inhoudelijk) gebrek aan het primaire besluit kleeft. </w:t>
      </w:r>
      <w:r>
        <w:br/>
      </w:r>
      <w:r>
        <w:br/>
        <w:t xml:space="preserve">Ik verzoek u mij </w:t>
      </w:r>
      <w:r w:rsidRPr="00327B17">
        <w:rPr>
          <w:b/>
          <w:u w:val="single"/>
        </w:rPr>
        <w:t xml:space="preserve">binnen twee </w:t>
      </w:r>
      <w:r w:rsidRPr="00FD65CD">
        <w:rPr>
          <w:b/>
          <w:u w:val="single"/>
        </w:rPr>
        <w:t>weken</w:t>
      </w:r>
      <w:r w:rsidRPr="00FD65CD">
        <w:rPr>
          <w:b/>
        </w:rPr>
        <w:t xml:space="preserve"> </w:t>
      </w:r>
      <w:r>
        <w:t xml:space="preserve">een tekstvoorstel voor de beslissing op bezwaar (in vorm van platte tekst) te sturen via een e-mail aan </w:t>
      </w:r>
      <w:hyperlink r:id="rId8" w:history="1">
        <w:r w:rsidR="00AD50EC" w:rsidRPr="00AE62ED">
          <w:rPr>
            <w:rStyle w:val="Hyperlink"/>
          </w:rPr>
          <w:t>WJZ.bezwaarenberoep@minvws.nl</w:t>
        </w:r>
      </w:hyperlink>
      <w:r w:rsidR="00AD50EC">
        <w:t xml:space="preserve"> .</w:t>
      </w:r>
    </w:p>
    <w:p w14:paraId="0789C6A5" w14:textId="77777777" w:rsidR="000E2A5B" w:rsidRDefault="000E2A5B" w:rsidP="00823EA7">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ind w:right="454"/>
      </w:pPr>
      <w:r>
        <w:t xml:space="preserve"> </w:t>
      </w:r>
      <w:r>
        <w:rPr>
          <w:rFonts w:ascii="Univers 45 Light" w:hAnsi="Univers 45 Light"/>
          <w:b/>
        </w:rPr>
        <w:t xml:space="preserve"> </w:t>
      </w:r>
      <w:r>
        <w:t xml:space="preserve"> </w:t>
      </w:r>
    </w:p>
    <w:p w14:paraId="4B966023" w14:textId="77777777" w:rsidR="000E2A5B" w:rsidRDefault="000E2A5B" w:rsidP="00823EA7">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ind w:right="454"/>
      </w:pPr>
      <w:r>
        <w:t xml:space="preserve">Voor de volledigheid wijs ik erop dat u de beslissing op het </w:t>
      </w:r>
      <w:r w:rsidRPr="004F2BCD">
        <w:rPr>
          <w:szCs w:val="18"/>
        </w:rPr>
        <w:t xml:space="preserve">bezwaarschrift </w:t>
      </w:r>
      <w:r w:rsidRPr="004F2BCD">
        <w:rPr>
          <w:b/>
          <w:szCs w:val="18"/>
          <w:u w:val="single"/>
        </w:rPr>
        <w:t>niet</w:t>
      </w:r>
      <w:r w:rsidRPr="004F2BCD">
        <w:rPr>
          <w:szCs w:val="18"/>
        </w:rPr>
        <w:t xml:space="preserve"> </w:t>
      </w:r>
      <w:r>
        <w:rPr>
          <w:szCs w:val="18"/>
        </w:rPr>
        <w:t xml:space="preserve">zelf mag ondertekenen. Op grond van de </w:t>
      </w:r>
      <w:r>
        <w:t>VWS-mandaatregeling dienen beslissingen op bezwaar namelijk ondertekend te worden door mij, te weten het clusterhoofd bezwaar en beroep, namens de directeur WJZ, en in uitzonderingsgevallen door de minister of de staatssecretaris.</w:t>
      </w:r>
    </w:p>
    <w:p w14:paraId="1F896200" w14:textId="241D8433" w:rsidR="000E2A5B" w:rsidRPr="006E6CD0" w:rsidRDefault="000E2A5B" w:rsidP="00AD50EC">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ind w:right="284"/>
      </w:pPr>
      <w:r>
        <w:br/>
      </w:r>
    </w:p>
    <w:p w14:paraId="74815976" w14:textId="77777777" w:rsidR="000E2A5B" w:rsidRDefault="000E2A5B" w:rsidP="00823EA7">
      <w:pPr>
        <w:pStyle w:val="1"/>
      </w:pPr>
    </w:p>
    <w:p w14:paraId="2151FE4D" w14:textId="22AEA8FE" w:rsidR="000E2A5B" w:rsidRDefault="008E6D38" w:rsidP="00823EA7">
      <w:pPr>
        <w:tabs>
          <w:tab w:val="left" w:pos="5760"/>
        </w:tabs>
        <w:rPr>
          <w:rFonts w:cs="Arial"/>
          <w:szCs w:val="18"/>
        </w:rPr>
      </w:pPr>
      <w:r>
        <w:rPr>
          <w:rFonts w:cs="Arial"/>
          <w:szCs w:val="18"/>
        </w:rPr>
        <w:t>Afdelingshoofd</w:t>
      </w:r>
      <w:r w:rsidR="000E2A5B">
        <w:rPr>
          <w:rFonts w:cs="Arial"/>
          <w:szCs w:val="18"/>
        </w:rPr>
        <w:t xml:space="preserve"> </w:t>
      </w:r>
      <w:r w:rsidR="000E2A5B" w:rsidRPr="00E15107">
        <w:rPr>
          <w:rFonts w:cs="Arial"/>
          <w:szCs w:val="18"/>
        </w:rPr>
        <w:t>directie Wetgeving en Juridische Zaken,</w:t>
      </w:r>
    </w:p>
    <w:p w14:paraId="5B9DA571" w14:textId="77777777" w:rsidR="00AD50EC" w:rsidRDefault="00AD50EC" w:rsidP="00823EA7">
      <w:pPr>
        <w:tabs>
          <w:tab w:val="left" w:pos="5760"/>
        </w:tabs>
        <w:rPr>
          <w:rFonts w:cs="Arial"/>
          <w:szCs w:val="18"/>
        </w:rPr>
      </w:pPr>
    </w:p>
    <w:p w14:paraId="52167A26" w14:textId="77777777" w:rsidR="00AD50EC" w:rsidRDefault="00AD50EC" w:rsidP="00823EA7">
      <w:pPr>
        <w:tabs>
          <w:tab w:val="left" w:pos="5760"/>
        </w:tabs>
        <w:rPr>
          <w:rFonts w:cs="Arial"/>
          <w:szCs w:val="18"/>
        </w:rPr>
      </w:pPr>
    </w:p>
    <w:p w14:paraId="434D13D6" w14:textId="5F998379" w:rsidR="00AD50EC" w:rsidRPr="00E15107" w:rsidRDefault="00AD50EC" w:rsidP="00823EA7">
      <w:pPr>
        <w:tabs>
          <w:tab w:val="left" w:pos="5760"/>
        </w:tabs>
        <w:rPr>
          <w:rFonts w:cs="Arial"/>
          <w:szCs w:val="18"/>
        </w:rPr>
      </w:pPr>
      <w:r>
        <w:rPr>
          <w:rFonts w:cs="Arial"/>
          <w:szCs w:val="18"/>
        </w:rPr>
        <w:t>mr. L. Beening</w:t>
      </w:r>
    </w:p>
    <w:p w14:paraId="6195A251" w14:textId="77777777" w:rsidR="000E2A5B" w:rsidRPr="00E15107" w:rsidRDefault="000E2A5B" w:rsidP="00823EA7">
      <w:pPr>
        <w:tabs>
          <w:tab w:val="left" w:pos="5760"/>
        </w:tabs>
        <w:rPr>
          <w:rFonts w:cs="Arial"/>
          <w:szCs w:val="18"/>
        </w:rPr>
      </w:pPr>
    </w:p>
    <w:p w14:paraId="4480EF2B" w14:textId="77777777" w:rsidR="000E2A5B" w:rsidRDefault="000E2A5B" w:rsidP="00823EA7">
      <w:pPr>
        <w:tabs>
          <w:tab w:val="left" w:pos="5760"/>
        </w:tabs>
        <w:rPr>
          <w:rFonts w:cs="Arial"/>
          <w:szCs w:val="18"/>
        </w:rPr>
      </w:pPr>
    </w:p>
    <w:p w14:paraId="1764B864" w14:textId="18354B65" w:rsidR="000E2A5B" w:rsidRDefault="000E2A5B" w:rsidP="001C45E7">
      <w:pPr>
        <w:sectPr w:rsidR="000E2A5B" w:rsidSect="000E2A5B">
          <w:headerReference w:type="even" r:id="rId9"/>
          <w:headerReference w:type="default" r:id="rId10"/>
          <w:footerReference w:type="even" r:id="rId11"/>
          <w:footerReference w:type="default" r:id="rId12"/>
          <w:headerReference w:type="first" r:id="rId13"/>
          <w:footerReference w:type="first" r:id="rId14"/>
          <w:pgSz w:w="11906" w:h="16838" w:code="9"/>
          <w:pgMar w:top="2268" w:right="2784" w:bottom="1134" w:left="1588" w:header="0" w:footer="970" w:gutter="0"/>
          <w:pgNumType w:start="1"/>
          <w:cols w:space="708"/>
          <w:titlePg/>
        </w:sectPr>
      </w:pPr>
    </w:p>
    <w:p w14:paraId="0E02809D" w14:textId="77777777" w:rsidR="000E2A5B" w:rsidRPr="00114E91" w:rsidRDefault="000E2A5B" w:rsidP="001C45E7">
      <w:pPr>
        <w:rPr>
          <w:rFonts w:cs="Arial"/>
          <w:szCs w:val="18"/>
        </w:rPr>
      </w:pPr>
    </w:p>
    <w:sectPr w:rsidR="000E2A5B" w:rsidRPr="00114E91" w:rsidSect="000E2A5B">
      <w:headerReference w:type="even" r:id="rId15"/>
      <w:headerReference w:type="default" r:id="rId16"/>
      <w:footerReference w:type="even" r:id="rId17"/>
      <w:footerReference w:type="default" r:id="rId18"/>
      <w:headerReference w:type="first" r:id="rId19"/>
      <w:footerReference w:type="first" r:id="rId20"/>
      <w:type w:val="continuous"/>
      <w:pgSz w:w="11906" w:h="16838" w:code="9"/>
      <w:pgMar w:top="2268" w:right="2784" w:bottom="1134" w:left="1588" w:header="0" w:footer="970"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1C58D" w14:textId="77777777" w:rsidR="00B42A20" w:rsidRDefault="00B42A20">
      <w:r>
        <w:separator/>
      </w:r>
    </w:p>
  </w:endnote>
  <w:endnote w:type="continuationSeparator" w:id="0">
    <w:p w14:paraId="16CFE3F8" w14:textId="77777777" w:rsidR="00B42A20" w:rsidRDefault="00B42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Univers 45 Light">
    <w:altName w:val="Calibri"/>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461E" w14:textId="77777777" w:rsidR="005029F8" w:rsidRDefault="005029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16D7E" w14:textId="77777777" w:rsidR="005029F8" w:rsidRDefault="005029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FAB5" w14:textId="77777777" w:rsidR="005029F8" w:rsidRDefault="005029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647C" w14:textId="77777777" w:rsidR="00114E91" w:rsidRDefault="00114E9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4BE2" w14:textId="77777777" w:rsidR="00114E91" w:rsidRDefault="00114E9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0941" w14:textId="77777777" w:rsidR="00114E91" w:rsidRDefault="00114E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4CEEB" w14:textId="77777777" w:rsidR="00B42A20" w:rsidRDefault="00B42A20">
      <w:r>
        <w:separator/>
      </w:r>
    </w:p>
  </w:footnote>
  <w:footnote w:type="continuationSeparator" w:id="0">
    <w:p w14:paraId="4EC34652" w14:textId="77777777" w:rsidR="00B42A20" w:rsidRDefault="00B42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51E7" w14:textId="77777777" w:rsidR="005029F8" w:rsidRDefault="005029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8DBFE" w14:textId="77777777" w:rsidR="000E2A5B" w:rsidRDefault="000E2A5B" w:rsidP="00547DA8">
    <w:pPr>
      <w:pStyle w:val="Header"/>
      <w:tabs>
        <w:tab w:val="clear" w:pos="4320"/>
        <w:tab w:val="clear" w:pos="8640"/>
      </w:tabs>
    </w:pPr>
    <w:r>
      <w:rPr>
        <w:noProof/>
      </w:rPr>
      <mc:AlternateContent>
        <mc:Choice Requires="wps">
          <w:drawing>
            <wp:anchor distT="0" distB="0" distL="114300" distR="114300" simplePos="0" relativeHeight="251669504" behindDoc="0" locked="0" layoutInCell="1" allowOverlap="1" wp14:anchorId="49DB0208" wp14:editId="71E9BF06">
              <wp:simplePos x="0" y="0"/>
              <wp:positionH relativeFrom="column">
                <wp:posOffset>4928870</wp:posOffset>
              </wp:positionH>
              <wp:positionV relativeFrom="paragraph">
                <wp:posOffset>9783445</wp:posOffset>
              </wp:positionV>
              <wp:extent cx="1263650" cy="342900"/>
              <wp:effectExtent l="0" t="0" r="0" b="0"/>
              <wp:wrapNone/>
              <wp:docPr id="48629399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A05336" w14:textId="77777777" w:rsidR="000E2A5B" w:rsidRDefault="000E2A5B" w:rsidP="00547DA8">
                          <w:pPr>
                            <w:pStyle w:val="Afzendgegevens"/>
                          </w:pPr>
                          <w:r>
                            <w:t xml:space="preserve">Pagina </w:t>
                          </w:r>
                          <w:r>
                            <w:fldChar w:fldCharType="begin"/>
                          </w:r>
                          <w:r>
                            <w:instrText xml:space="preserve"> PAGE   \* MERGEFORMAT </w:instrText>
                          </w:r>
                          <w:r>
                            <w:fldChar w:fldCharType="separate"/>
                          </w:r>
                          <w:r>
                            <w:rPr>
                              <w:noProof/>
                            </w:rPr>
                            <w:t>2</w:t>
                          </w:r>
                          <w:r>
                            <w:fldChar w:fldCharType="end"/>
                          </w:r>
                          <w:r>
                            <w:t xml:space="preserve"> van </w:t>
                          </w:r>
                          <w:fldSimple w:instr=" NUMPAGES   \* MERGEFORMAT ">
                            <w:r>
                              <w:rPr>
                                <w:noProof/>
                              </w:rPr>
                              <w:t>1</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DB0208" id="_x0000_t202" coordsize="21600,21600" o:spt="202" path="m,l,21600r21600,l21600,xe">
              <v:stroke joinstyle="miter"/>
              <v:path gradientshapeok="t" o:connecttype="rect"/>
            </v:shapetype>
            <v:shape id="Text Box 16" o:spid="_x0000_s1027" type="#_x0000_t202" style="position:absolute;margin-left:388.1pt;margin-top:770.35pt;width:99.5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" stroked="f">
              <v:textbox inset="0,0,0,0">
                <w:txbxContent>
                  <w:p w14:paraId="35A05336" w14:textId="77777777" w:rsidR="000E2A5B" w:rsidRDefault="000E2A5B" w:rsidP="00547DA8">
                    <w:pPr>
                      <w:pStyle w:val="Afzendgegevens"/>
                    </w:pPr>
                    <w:r>
                      <w:t xml:space="preserve">Pagina </w:t>
                    </w:r>
                    <w:r>
                      <w:fldChar w:fldCharType="begin"/>
                    </w:r>
                    <w:r>
                      <w:instrText xml:space="preserve"> PAGE   \* MERGEFORMAT </w:instrText>
                    </w:r>
                    <w:r>
                      <w:fldChar w:fldCharType="separate"/>
                    </w:r>
                    <w:r>
                      <w:rPr>
                        <w:noProof/>
                      </w:rPr>
                      <w:t>2</w:t>
                    </w:r>
                    <w:r>
                      <w:fldChar w:fldCharType="end"/>
                    </w:r>
                    <w:r>
                      <w:t xml:space="preserve"> van </w:t>
                    </w:r>
                    <w:fldSimple w:instr=" NUMPAGES   \* MERGEFORMAT ">
                      <w:r>
                        <w:rPr>
                          <w:noProof/>
                        </w:rPr>
                        <w:t>1</w:t>
                      </w:r>
                    </w:fldSimple>
                  </w:p>
                </w:txbxContent>
              </v:textbox>
            </v:shape>
          </w:pict>
        </mc:Fallback>
      </mc:AlternateContent>
    </w:r>
  </w:p>
  <w:p w14:paraId="1A4C8062" w14:textId="77777777" w:rsidR="000E2A5B" w:rsidRDefault="000E2A5B" w:rsidP="009123A3">
    <w:pPr>
      <w:pStyle w:val="Header"/>
      <w:tabs>
        <w:tab w:val="clear" w:pos="4320"/>
        <w:tab w:val="clear" w:pos="8640"/>
      </w:tabs>
      <w:spacing w:after="2630"/>
    </w:pPr>
    <w:r>
      <w:rPr>
        <w:noProof/>
      </w:rPr>
      <mc:AlternateContent>
        <mc:Choice Requires="wps">
          <w:drawing>
            <wp:anchor distT="0" distB="0" distL="114300" distR="114300" simplePos="0" relativeHeight="251666432" behindDoc="0" locked="0" layoutInCell="1" allowOverlap="1" wp14:anchorId="2F524C61" wp14:editId="0349012E">
              <wp:simplePos x="0" y="0"/>
              <wp:positionH relativeFrom="margin">
                <wp:posOffset>4928870</wp:posOffset>
              </wp:positionH>
              <wp:positionV relativeFrom="paragraph">
                <wp:posOffset>1287780</wp:posOffset>
              </wp:positionV>
              <wp:extent cx="1263650" cy="8392160"/>
              <wp:effectExtent l="0" t="0" r="0" b="0"/>
              <wp:wrapSquare wrapText="bothSides"/>
              <wp:docPr id="59215017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8392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D024DA" w14:textId="77777777" w:rsidR="000E2A5B" w:rsidRDefault="000E2A5B" w:rsidP="00330BC7">
                          <w:pPr>
                            <w:pStyle w:val="Afzendgegevenskopjes"/>
                          </w:pPr>
                          <w:r>
                            <w:t>Wetgeving en Juridische Zaken</w:t>
                          </w:r>
                        </w:p>
                        <w:p w14:paraId="1322BC7A" w14:textId="77777777" w:rsidR="000E2A5B" w:rsidRDefault="000E2A5B" w:rsidP="006028BE">
                          <w:pPr>
                            <w:pStyle w:val="Afzendgegevenswitregel2"/>
                          </w:pPr>
                        </w:p>
                        <w:p w14:paraId="36A562C5" w14:textId="77777777" w:rsidR="000E2A5B" w:rsidRDefault="000E2A5B" w:rsidP="006028BE">
                          <w:pPr>
                            <w:pStyle w:val="Afzendgegevenskopjes"/>
                          </w:pPr>
                          <w:r>
                            <w:t>Kenmerk</w:t>
                          </w:r>
                        </w:p>
                        <w:p w14:paraId="01CB003A" w14:textId="77777777" w:rsidR="000E2A5B" w:rsidRPr="005C5A11" w:rsidRDefault="000E2A5B" w:rsidP="00B53C4F">
                          <w:pPr>
                            <w:pStyle w:val="Afzendgegevens"/>
                          </w:pPr>
                          <w:r>
                            <w:t>DWJZ-</w:t>
                          </w:r>
                        </w:p>
                        <w:p w14:paraId="63D470AF" w14:textId="77777777" w:rsidR="000E2A5B" w:rsidRPr="006028BE" w:rsidRDefault="000E2A5B" w:rsidP="00B53C4F">
                          <w:pPr>
                            <w:pStyle w:val="Afzendgegevens"/>
                          </w:pPr>
                        </w:p>
                      </w:txbxContent>
                    </wps:txbx>
                    <wps:bodyPr rot="0" vert="horz" wrap="square" lIns="0" tIns="56540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24C61" id="Text Box 12" o:spid="_x0000_s1028" type="#_x0000_t202" style="position:absolute;margin-left:388.1pt;margin-top:101.4pt;width:99.5pt;height:660.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" stroked="f">
              <v:textbox inset="0,44.52pt,0,0">
                <w:txbxContent>
                  <w:p w14:paraId="73D024DA" w14:textId="77777777" w:rsidR="000E2A5B" w:rsidRDefault="000E2A5B" w:rsidP="00330BC7">
                    <w:pPr>
                      <w:pStyle w:val="Afzendgegevenskopjes"/>
                    </w:pPr>
                    <w:r>
                      <w:t>Wetgeving en Juridische Zaken</w:t>
                    </w:r>
                  </w:p>
                  <w:p w14:paraId="1322BC7A" w14:textId="77777777" w:rsidR="000E2A5B" w:rsidRDefault="000E2A5B" w:rsidP="006028BE">
                    <w:pPr>
                      <w:pStyle w:val="Afzendgegevenswitregel2"/>
                    </w:pPr>
                  </w:p>
                  <w:p w14:paraId="36A562C5" w14:textId="77777777" w:rsidR="000E2A5B" w:rsidRDefault="000E2A5B" w:rsidP="006028BE">
                    <w:pPr>
                      <w:pStyle w:val="Afzendgegevenskopjes"/>
                    </w:pPr>
                    <w:r>
                      <w:t>Kenmerk</w:t>
                    </w:r>
                  </w:p>
                  <w:p w14:paraId="01CB003A" w14:textId="77777777" w:rsidR="000E2A5B" w:rsidRPr="005C5A11" w:rsidRDefault="000E2A5B" w:rsidP="00B53C4F">
                    <w:pPr>
                      <w:pStyle w:val="Afzendgegevens"/>
                    </w:pPr>
                    <w:r>
                      <w:t>DWJZ-</w:t>
                    </w:r>
                  </w:p>
                  <w:p w14:paraId="63D470AF" w14:textId="77777777" w:rsidR="000E2A5B" w:rsidRPr="006028BE" w:rsidRDefault="000E2A5B" w:rsidP="00B53C4F">
                    <w:pPr>
                      <w:pStyle w:val="Afzendgegevens"/>
                    </w:pP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03B10" w14:textId="4D24615F" w:rsidR="000E2A5B" w:rsidRDefault="0066589B" w:rsidP="008F0201">
    <w:pPr>
      <w:pStyle w:val="Header"/>
      <w:tabs>
        <w:tab w:val="clear" w:pos="4320"/>
        <w:tab w:val="clear" w:pos="8640"/>
        <w:tab w:val="center" w:pos="4366"/>
      </w:tabs>
    </w:pPr>
    <w:r>
      <w:rPr>
        <w:noProof/>
      </w:rPr>
      <w:drawing>
        <wp:anchor distT="0" distB="0" distL="114300" distR="114300" simplePos="0" relativeHeight="251671552" behindDoc="0" locked="0" layoutInCell="1" allowOverlap="1" wp14:anchorId="1B238DB0" wp14:editId="5FDB0296">
          <wp:simplePos x="0" y="0"/>
          <wp:positionH relativeFrom="margin">
            <wp:posOffset>2314575</wp:posOffset>
          </wp:positionH>
          <wp:positionV relativeFrom="page">
            <wp:posOffset>18415</wp:posOffset>
          </wp:positionV>
          <wp:extent cx="469265" cy="1582420"/>
          <wp:effectExtent l="0" t="0" r="0" b="0"/>
          <wp:wrapSquare wrapText="bothSides"/>
          <wp:docPr id="18"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265" cy="1582420"/>
                  </a:xfrm>
                  <a:prstGeom prst="rect">
                    <a:avLst/>
                  </a:prstGeom>
                  <a:noFill/>
                  <a:ln>
                    <a:noFill/>
                  </a:ln>
                </pic:spPr>
              </pic:pic>
            </a:graphicData>
          </a:graphic>
          <wp14:sizeRelH relativeFrom="page">
            <wp14:pctWidth>0</wp14:pctWidth>
          </wp14:sizeRelH>
          <wp14:sizeRelV relativeFrom="page">
            <wp14:pctHeight>0</wp14:pctHeight>
          </wp14:sizeRelV>
        </wp:anchor>
      </w:drawing>
    </w:r>
    <w:r w:rsidR="000E2A5B">
      <w:rPr>
        <w:noProof/>
      </w:rPr>
      <mc:AlternateContent>
        <mc:Choice Requires="wps">
          <w:drawing>
            <wp:anchor distT="0" distB="0" distL="114300" distR="114300" simplePos="0" relativeHeight="251668480" behindDoc="0" locked="0" layoutInCell="1" allowOverlap="1" wp14:anchorId="22BEF052" wp14:editId="12162C85">
              <wp:simplePos x="0" y="0"/>
              <wp:positionH relativeFrom="column">
                <wp:posOffset>4928870</wp:posOffset>
              </wp:positionH>
              <wp:positionV relativeFrom="paragraph">
                <wp:posOffset>9783445</wp:posOffset>
              </wp:positionV>
              <wp:extent cx="1263650" cy="342900"/>
              <wp:effectExtent l="0" t="0" r="0" b="0"/>
              <wp:wrapNone/>
              <wp:docPr id="2624683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D5F417" w14:textId="77777777" w:rsidR="000E2A5B" w:rsidRDefault="000E2A5B" w:rsidP="00F3335C">
                          <w:pPr>
                            <w:pStyle w:val="Afzendgegevens"/>
                          </w:pPr>
                          <w:r>
                            <w:t xml:space="preserve">Pagina </w:t>
                          </w:r>
                          <w:r>
                            <w:fldChar w:fldCharType="begin"/>
                          </w:r>
                          <w:r>
                            <w:instrText xml:space="preserve"> Page </w:instrText>
                          </w:r>
                          <w:r>
                            <w:fldChar w:fldCharType="separate"/>
                          </w:r>
                          <w:r>
                            <w:rPr>
                              <w:noProof/>
                            </w:rPr>
                            <w:t>1</w:t>
                          </w:r>
                          <w:r>
                            <w:fldChar w:fldCharType="end"/>
                          </w:r>
                          <w:r>
                            <w:t xml:space="preserve"> van </w:t>
                          </w:r>
                          <w:fldSimple w:instr=" NUMPAGES   \* MERGEFORMAT ">
                            <w:r>
                              <w:rPr>
                                <w:noProof/>
                              </w:rPr>
                              <w:t>1</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BEF052" id="_x0000_t202" coordsize="21600,21600" o:spt="202" path="m,l,21600r21600,l21600,xe">
              <v:stroke joinstyle="miter"/>
              <v:path gradientshapeok="t" o:connecttype="rect"/>
            </v:shapetype>
            <v:shape id="Text Box 15" o:spid="_x0000_s1029" type="#_x0000_t202" style="position:absolute;margin-left:388.1pt;margin-top:770.35pt;width:99.5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" stroked="f">
              <v:textbox inset="0,0,0,0">
                <w:txbxContent>
                  <w:p w14:paraId="0ED5F417" w14:textId="77777777" w:rsidR="000E2A5B" w:rsidRDefault="000E2A5B" w:rsidP="00F3335C">
                    <w:pPr>
                      <w:pStyle w:val="Afzendgegevens"/>
                    </w:pPr>
                    <w:r>
                      <w:t xml:space="preserve">Pagina </w:t>
                    </w:r>
                    <w:r>
                      <w:fldChar w:fldCharType="begin"/>
                    </w:r>
                    <w:r>
                      <w:instrText xml:space="preserve"> Page </w:instrText>
                    </w:r>
                    <w:r>
                      <w:fldChar w:fldCharType="separate"/>
                    </w:r>
                    <w:r>
                      <w:rPr>
                        <w:noProof/>
                      </w:rPr>
                      <w:t>1</w:t>
                    </w:r>
                    <w:r>
                      <w:fldChar w:fldCharType="end"/>
                    </w:r>
                    <w:r>
                      <w:t xml:space="preserve"> van </w:t>
                    </w:r>
                    <w:fldSimple w:instr=" NUMPAGES   \* MERGEFORMAT ">
                      <w:r>
                        <w:rPr>
                          <w:noProof/>
                        </w:rPr>
                        <w:t>1</w:t>
                      </w:r>
                    </w:fldSimple>
                  </w:p>
                </w:txbxContent>
              </v:textbox>
            </v:shape>
          </w:pict>
        </mc:Fallback>
      </mc:AlternateContent>
    </w:r>
    <w:r w:rsidR="000E2A5B">
      <w:rPr>
        <w:noProof/>
      </w:rPr>
      <w:drawing>
        <wp:anchor distT="0" distB="0" distL="114300" distR="114300" simplePos="0" relativeHeight="251667456" behindDoc="0" locked="0" layoutInCell="1" allowOverlap="1" wp14:anchorId="77B6B3AB" wp14:editId="3717A0A8">
          <wp:simplePos x="0" y="0"/>
          <wp:positionH relativeFrom="page">
            <wp:posOffset>4032250</wp:posOffset>
          </wp:positionH>
          <wp:positionV relativeFrom="page">
            <wp:posOffset>0</wp:posOffset>
          </wp:positionV>
          <wp:extent cx="2343150" cy="1581150"/>
          <wp:effectExtent l="0" t="0" r="0" b="0"/>
          <wp:wrapNone/>
          <wp:docPr id="1462696254" name="Afbeelding 1462696254"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O_VW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3150" cy="1581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6957A" w14:textId="5AAA2A44" w:rsidR="000E2A5B" w:rsidRDefault="000E2A5B">
    <w:pPr>
      <w:pStyle w:val="Header"/>
    </w:pPr>
    <w:r>
      <w:rPr>
        <w:noProof/>
      </w:rPr>
      <mc:AlternateContent>
        <mc:Choice Requires="wps">
          <w:drawing>
            <wp:anchor distT="0" distB="0" distL="114300" distR="114300" simplePos="0" relativeHeight="251665408" behindDoc="0" locked="0" layoutInCell="1" allowOverlap="1" wp14:anchorId="207B187C" wp14:editId="511DDD9E">
              <wp:simplePos x="0" y="0"/>
              <wp:positionH relativeFrom="margin">
                <wp:posOffset>4925695</wp:posOffset>
              </wp:positionH>
              <wp:positionV relativeFrom="paragraph">
                <wp:posOffset>1285875</wp:posOffset>
              </wp:positionV>
              <wp:extent cx="1733550" cy="8392160"/>
              <wp:effectExtent l="0" t="0" r="0" b="8890"/>
              <wp:wrapSquare wrapText="bothSides"/>
              <wp:docPr id="93979249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839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1FC12" w14:textId="77777777" w:rsidR="00C26EFF" w:rsidRPr="003C5A7D" w:rsidRDefault="00C26EFF" w:rsidP="00C26EFF">
                          <w:pPr>
                            <w:pStyle w:val="Afzendgegevenskopjes"/>
                          </w:pPr>
                          <w:r>
                            <w:t>Directie Wetgeving en Juridische Zaken</w:t>
                          </w:r>
                        </w:p>
                        <w:p w14:paraId="6B365FB4" w14:textId="77777777" w:rsidR="000E2A5B" w:rsidRDefault="000E2A5B" w:rsidP="00040584">
                          <w:pPr>
                            <w:pStyle w:val="Afzendgegevenswitregel1"/>
                          </w:pPr>
                        </w:p>
                        <w:p w14:paraId="6424FD48" w14:textId="77777777" w:rsidR="00C26EFF" w:rsidRDefault="00C26EFF" w:rsidP="00C26EFF">
                          <w:pPr>
                            <w:pStyle w:val="Afzendgegevens"/>
                          </w:pPr>
                          <w:bookmarkStart w:id="1" w:name="_Hlk221786162"/>
                          <w:r>
                            <w:t>Bezoekadres:</w:t>
                          </w:r>
                        </w:p>
                        <w:p w14:paraId="7A158CEB" w14:textId="77777777" w:rsidR="00C26EFF" w:rsidRPr="00C26EFF" w:rsidRDefault="00C26EFF" w:rsidP="00C26EFF">
                          <w:pPr>
                            <w:pStyle w:val="Afzendgegevens"/>
                          </w:pPr>
                          <w:r w:rsidRPr="00C26EFF">
                            <w:t>Parnassusplein 5</w:t>
                          </w:r>
                        </w:p>
                        <w:p w14:paraId="27CC0471" w14:textId="77777777" w:rsidR="00C26EFF" w:rsidRPr="00C26EFF" w:rsidRDefault="00C26EFF" w:rsidP="00C26EFF">
                          <w:pPr>
                            <w:pStyle w:val="Afzendgegevens"/>
                          </w:pPr>
                          <w:r w:rsidRPr="00C26EFF">
                            <w:t>2511 VX  Den Haag</w:t>
                          </w:r>
                        </w:p>
                        <w:p w14:paraId="58D31A46" w14:textId="77777777" w:rsidR="00C26EFF" w:rsidRPr="00C26EFF" w:rsidRDefault="00C26EFF" w:rsidP="00C26EFF">
                          <w:pPr>
                            <w:pStyle w:val="Afzendgegevens"/>
                            <w:tabs>
                              <w:tab w:val="left" w:pos="170"/>
                            </w:tabs>
                          </w:pPr>
                          <w:r w:rsidRPr="00C26EFF">
                            <w:t>T</w:t>
                          </w:r>
                          <w:r w:rsidRPr="00C26EFF">
                            <w:tab/>
                            <w:t>070 340 79 11</w:t>
                          </w:r>
                        </w:p>
                        <w:p w14:paraId="35A3C440" w14:textId="77777777" w:rsidR="00C26EFF" w:rsidRPr="00C26EFF" w:rsidRDefault="00C26EFF" w:rsidP="00C26EFF">
                          <w:pPr>
                            <w:pStyle w:val="Afzendgegevens"/>
                            <w:tabs>
                              <w:tab w:val="left" w:pos="170"/>
                            </w:tabs>
                          </w:pPr>
                        </w:p>
                        <w:p w14:paraId="66AC9667" w14:textId="77777777" w:rsidR="00C26EFF" w:rsidRDefault="00C26EFF" w:rsidP="00C26EFF">
                          <w:pPr>
                            <w:pStyle w:val="Afzendgegevens"/>
                          </w:pPr>
                          <w:proofErr w:type="gramStart"/>
                          <w:r>
                            <w:t>www.minvws.nl</w:t>
                          </w:r>
                          <w:proofErr w:type="gramEnd"/>
                        </w:p>
                        <w:p w14:paraId="0612CE61" w14:textId="77777777" w:rsidR="00C26EFF" w:rsidRDefault="00C26EFF" w:rsidP="00C26EFF">
                          <w:pPr>
                            <w:pStyle w:val="Afzendgegevenswitregel1"/>
                          </w:pPr>
                        </w:p>
                        <w:p w14:paraId="1A84145D" w14:textId="77777777" w:rsidR="00C26EFF" w:rsidRPr="003C5A7D" w:rsidRDefault="00C26EFF" w:rsidP="00C26EFF">
                          <w:pPr>
                            <w:pStyle w:val="Afzendgegevenskopjes"/>
                          </w:pPr>
                          <w:bookmarkStart w:id="2" w:name="_Hlk221786139"/>
                          <w:r>
                            <w:t>Inlichtingen bij</w:t>
                          </w:r>
                        </w:p>
                        <w:p w14:paraId="580E054E" w14:textId="77777777" w:rsidR="00C26EFF" w:rsidRPr="00F0049F" w:rsidRDefault="00C26EFF" w:rsidP="00C26EFF">
                          <w:pPr>
                            <w:pStyle w:val="Afzendgegevens"/>
                            <w:tabs>
                              <w:tab w:val="left" w:pos="170"/>
                            </w:tabs>
                          </w:pPr>
                          <w:bookmarkStart w:id="3" w:name="bmkInlichtingenBij"/>
                          <w:bookmarkEnd w:id="3"/>
                          <w:r w:rsidRPr="00F0049F">
                            <w:t>Balie bezwaar en beroep</w:t>
                          </w:r>
                        </w:p>
                        <w:p w14:paraId="2CEE7327" w14:textId="77777777" w:rsidR="00C26EFF" w:rsidRPr="00FC2D8B" w:rsidRDefault="00C26EFF" w:rsidP="00C26EFF">
                          <w:pPr>
                            <w:pStyle w:val="Afzendgegevens"/>
                            <w:tabs>
                              <w:tab w:val="left" w:pos="170"/>
                            </w:tabs>
                            <w:rPr>
                              <w:lang w:val="en-US"/>
                            </w:rPr>
                          </w:pPr>
                          <w:r w:rsidRPr="00FC2D8B">
                            <w:rPr>
                              <w:lang w:val="en-US"/>
                            </w:rPr>
                            <w:t>T</w:t>
                          </w:r>
                          <w:r w:rsidRPr="00FC2D8B">
                            <w:rPr>
                              <w:lang w:val="en-US"/>
                            </w:rPr>
                            <w:tab/>
                            <w:t xml:space="preserve">070 340 </w:t>
                          </w:r>
                          <w:bookmarkStart w:id="4" w:name="bmkDoorkiesnummer"/>
                          <w:bookmarkEnd w:id="4"/>
                          <w:r w:rsidRPr="00FC2D8B">
                            <w:rPr>
                              <w:lang w:val="en-US"/>
                            </w:rPr>
                            <w:t>54 00</w:t>
                          </w:r>
                        </w:p>
                        <w:p w14:paraId="41247AC2" w14:textId="1251D3AB" w:rsidR="000E2A5B" w:rsidRPr="00FC2D8B" w:rsidRDefault="00C26EFF" w:rsidP="00C26EFF">
                          <w:pPr>
                            <w:pStyle w:val="Afzendgegevens"/>
                            <w:tabs>
                              <w:tab w:val="left" w:pos="170"/>
                            </w:tabs>
                            <w:rPr>
                              <w:lang w:val="en-US"/>
                            </w:rPr>
                          </w:pPr>
                          <w:r>
                            <w:fldChar w:fldCharType="begin"/>
                          </w:r>
                          <w:r w:rsidRPr="00874CDB">
                            <w:rPr>
                              <w:lang w:val="en-US"/>
                            </w:rPr>
                            <w:instrText>HYPERLINK "mailto:Wjz.bezwaarenberoep@minvws.nl"</w:instrText>
                          </w:r>
                          <w:r>
                            <w:fldChar w:fldCharType="separate"/>
                          </w:r>
                          <w:r w:rsidRPr="00FC2D8B">
                            <w:rPr>
                              <w:rStyle w:val="Hyperlink"/>
                              <w:lang w:val="en-US"/>
                            </w:rPr>
                            <w:t>wjz.bezwaarenberoep@minvws.nl</w:t>
                          </w:r>
                          <w:r>
                            <w:fldChar w:fldCharType="end"/>
                          </w:r>
                          <w:bookmarkEnd w:id="1"/>
                          <w:bookmarkEnd w:id="2"/>
                        </w:p>
                        <w:p w14:paraId="20F07060" w14:textId="77777777" w:rsidR="00C26EFF" w:rsidRPr="00FC2D8B" w:rsidRDefault="00C26EFF" w:rsidP="00C26EFF">
                          <w:pPr>
                            <w:pStyle w:val="Afzendgegevens"/>
                            <w:tabs>
                              <w:tab w:val="left" w:pos="170"/>
                            </w:tabs>
                            <w:rPr>
                              <w:lang w:val="en-US"/>
                            </w:rPr>
                          </w:pPr>
                        </w:p>
                        <w:p w14:paraId="4D19EF33" w14:textId="7492B619" w:rsidR="000E2A5B" w:rsidRPr="00FC2D8B" w:rsidRDefault="000E2A5B" w:rsidP="00D25B6E">
                          <w:pPr>
                            <w:pStyle w:val="Afzendgegevenskopjes"/>
                            <w:rPr>
                              <w:lang w:val="en-US"/>
                            </w:rPr>
                          </w:pPr>
                          <w:r w:rsidRPr="00FC2D8B">
                            <w:rPr>
                              <w:lang w:val="en-US"/>
                            </w:rPr>
                            <w:t>Datum</w:t>
                          </w:r>
                        </w:p>
                        <w:p w14:paraId="3009AC86" w14:textId="22E62D9B" w:rsidR="009C2A18" w:rsidRPr="00C26EFF" w:rsidRDefault="005029F8" w:rsidP="009C2A18">
                          <w:pPr>
                            <w:pStyle w:val="Afzendgegevens"/>
                          </w:pPr>
                          <w:r>
                            <w:t>${VANDAAG}</w:t>
                          </w:r>
                        </w:p>
                        <w:p w14:paraId="16B7B52E" w14:textId="77777777" w:rsidR="00C26EFF" w:rsidRPr="00C26EFF" w:rsidRDefault="00C26EFF" w:rsidP="00C26EFF">
                          <w:pPr>
                            <w:pStyle w:val="Afzendgegevenskopjes"/>
                          </w:pPr>
                        </w:p>
                        <w:p w14:paraId="7CAB8DD5" w14:textId="77777777" w:rsidR="000E2A5B" w:rsidRPr="00C26EFF" w:rsidRDefault="000E2A5B" w:rsidP="00B46E99">
                          <w:pPr>
                            <w:pStyle w:val="Afzendgegevenskopjes"/>
                          </w:pPr>
                          <w:r w:rsidRPr="00C26EFF">
                            <w:t>Kenmerk</w:t>
                          </w:r>
                        </w:p>
                        <w:p w14:paraId="737059F7" w14:textId="77777777" w:rsidR="005029F8" w:rsidRPr="008542A6" w:rsidRDefault="005029F8" w:rsidP="005029F8">
                          <w:pPr>
                            <w:pStyle w:val="Afzendgegevens"/>
                            <w:rPr>
                              <w:noProof/>
                            </w:rPr>
                          </w:pPr>
                          <w:bookmarkStart w:id="5" w:name="_Hlk221786180"/>
                          <w:r>
                            <w:rPr>
                              <w:noProof/>
                            </w:rPr>
                            <w:t>${KENMERK_ZVS_NUMMER}</w:t>
                          </w:r>
                        </w:p>
                        <w:bookmarkEnd w:id="5"/>
                        <w:p w14:paraId="63352D75" w14:textId="77777777" w:rsidR="000E2A5B" w:rsidRPr="00C26EFF" w:rsidRDefault="000E2A5B" w:rsidP="00B46E99">
                          <w:pPr>
                            <w:pStyle w:val="Afzendgegevens"/>
                          </w:pPr>
                        </w:p>
                        <w:p w14:paraId="65A3C18C" w14:textId="1C3537D4" w:rsidR="000E2A5B" w:rsidRPr="00C26EFF" w:rsidRDefault="000E2A5B" w:rsidP="006028BE">
                          <w:pPr>
                            <w:pStyle w:val="Afzendgegevenskopjes"/>
                          </w:pPr>
                          <w:r w:rsidRPr="00C26EFF">
                            <w:t>Bijlagen</w:t>
                          </w:r>
                        </w:p>
                        <w:p w14:paraId="56451763" w14:textId="6877BA14" w:rsidR="000E2A5B" w:rsidRPr="00C26EFF" w:rsidRDefault="00C26EFF" w:rsidP="006028BE">
                          <w:pPr>
                            <w:pStyle w:val="Afzendgegevens"/>
                          </w:pPr>
                          <w:r>
                            <w:t xml:space="preserve">Commissieadvies </w:t>
                          </w:r>
                        </w:p>
                        <w:p w14:paraId="00EB5CA8" w14:textId="77777777" w:rsidR="008E6D38" w:rsidRPr="00C26EFF" w:rsidRDefault="008E6D38" w:rsidP="006028BE">
                          <w:pPr>
                            <w:pStyle w:val="Afzendgegevens"/>
                            <w:rPr>
                              <w:vanish/>
                            </w:rPr>
                          </w:pPr>
                        </w:p>
                        <w:p w14:paraId="5849819B" w14:textId="77777777" w:rsidR="000E2A5B" w:rsidRPr="00C26EFF" w:rsidRDefault="000E2A5B" w:rsidP="006028BE">
                          <w:pPr>
                            <w:pStyle w:val="Afzendgegevens"/>
                            <w:rPr>
                              <w:vanish/>
                            </w:rPr>
                          </w:pPr>
                        </w:p>
                        <w:p w14:paraId="16FDEA2F" w14:textId="77777777" w:rsidR="000E2A5B" w:rsidRPr="00C26EFF" w:rsidRDefault="000E2A5B" w:rsidP="006028BE">
                          <w:pPr>
                            <w:pStyle w:val="Afzendgegevens"/>
                            <w:rPr>
                              <w:vanish/>
                            </w:rPr>
                          </w:pPr>
                        </w:p>
                        <w:p w14:paraId="260DBC81" w14:textId="77777777" w:rsidR="000E2A5B" w:rsidRPr="00C26EFF" w:rsidRDefault="000E2A5B" w:rsidP="006028BE">
                          <w:pPr>
                            <w:pStyle w:val="Afzendgegevens"/>
                            <w:rPr>
                              <w:vanish/>
                            </w:rPr>
                          </w:pPr>
                        </w:p>
                        <w:p w14:paraId="780579E0" w14:textId="77777777" w:rsidR="000E2A5B" w:rsidRPr="00C26EFF" w:rsidRDefault="000E2A5B" w:rsidP="006028BE">
                          <w:pPr>
                            <w:pStyle w:val="Afzendgegevens"/>
                            <w:rPr>
                              <w:vanish/>
                            </w:rPr>
                          </w:pPr>
                        </w:p>
                        <w:p w14:paraId="05217E7D" w14:textId="77777777" w:rsidR="000E2A5B" w:rsidRPr="00C26EFF" w:rsidRDefault="000E2A5B" w:rsidP="006028BE">
                          <w:pPr>
                            <w:pStyle w:val="Afzendgegevens"/>
                            <w:rPr>
                              <w:vanish/>
                            </w:rPr>
                          </w:pPr>
                        </w:p>
                        <w:p w14:paraId="70FE3B7A" w14:textId="77777777" w:rsidR="000E2A5B" w:rsidRPr="00C26EFF" w:rsidRDefault="000E2A5B" w:rsidP="006028BE">
                          <w:pPr>
                            <w:pStyle w:val="Afzendgegevens"/>
                            <w:rPr>
                              <w:vanish/>
                            </w:rPr>
                          </w:pPr>
                        </w:p>
                        <w:p w14:paraId="643CAEC1" w14:textId="77777777" w:rsidR="000E2A5B" w:rsidRPr="00C26EFF" w:rsidRDefault="000E2A5B" w:rsidP="006028BE">
                          <w:pPr>
                            <w:pStyle w:val="Afzendgegevens"/>
                            <w:rPr>
                              <w:vanish/>
                            </w:rPr>
                          </w:pPr>
                        </w:p>
                        <w:p w14:paraId="070910A3" w14:textId="77777777" w:rsidR="000E2A5B" w:rsidRPr="00C26EFF" w:rsidRDefault="000E2A5B" w:rsidP="006028BE">
                          <w:pPr>
                            <w:pStyle w:val="Afzendgegevens"/>
                            <w:rPr>
                              <w:vanish/>
                            </w:rPr>
                          </w:pPr>
                        </w:p>
                        <w:p w14:paraId="01CFED9F" w14:textId="77777777" w:rsidR="000E2A5B" w:rsidRPr="00C26EFF" w:rsidRDefault="000E2A5B" w:rsidP="006028BE">
                          <w:pPr>
                            <w:pStyle w:val="Afzendgegevens"/>
                            <w:rPr>
                              <w:vanish/>
                            </w:rPr>
                          </w:pPr>
                        </w:p>
                        <w:p w14:paraId="20DBAD47" w14:textId="77777777" w:rsidR="000E2A5B" w:rsidRPr="00C26EFF" w:rsidRDefault="000E2A5B" w:rsidP="006028BE">
                          <w:pPr>
                            <w:pStyle w:val="Afzendgegevens"/>
                            <w:rPr>
                              <w:vanish/>
                            </w:rPr>
                          </w:pPr>
                        </w:p>
                        <w:p w14:paraId="26933F55" w14:textId="77777777" w:rsidR="000E2A5B" w:rsidRPr="00C26EFF" w:rsidRDefault="000E2A5B" w:rsidP="006028BE">
                          <w:pPr>
                            <w:pStyle w:val="Afzendgegevenswitregel1"/>
                          </w:pPr>
                        </w:p>
                        <w:p w14:paraId="79F175BE" w14:textId="77777777" w:rsidR="000E2A5B" w:rsidRDefault="000E2A5B" w:rsidP="002F36E0">
                          <w:pPr>
                            <w:pStyle w:val="Afzendgegevenskopjes"/>
                          </w:pPr>
                          <w:r>
                            <w:t>Uw kenmerk</w:t>
                          </w:r>
                        </w:p>
                        <w:p w14:paraId="17F466D3" w14:textId="426E6238" w:rsidR="005029F8" w:rsidRPr="008542A6" w:rsidRDefault="005029F8" w:rsidP="005029F8">
                          <w:pPr>
                            <w:pStyle w:val="Afzendgegevens"/>
                            <w:rPr>
                              <w:noProof/>
                            </w:rPr>
                          </w:pPr>
                          <w:r>
                            <w:rPr>
                              <w:noProof/>
                            </w:rPr>
                            <w:t>${KENMERK_BESTREDEN_BESLUIT}</w:t>
                          </w:r>
                        </w:p>
                        <w:p w14:paraId="6EFE0A36" w14:textId="77777777" w:rsidR="000E2A5B" w:rsidRDefault="000E2A5B" w:rsidP="002F36E0">
                          <w:pPr>
                            <w:pStyle w:val="Afzendgegevenswitregel1"/>
                          </w:pPr>
                        </w:p>
                        <w:p w14:paraId="22DAA152" w14:textId="77777777" w:rsidR="000E2A5B" w:rsidRDefault="000E2A5B" w:rsidP="002F36E0">
                          <w:pPr>
                            <w:pStyle w:val="Afzendgegevenskopjes"/>
                          </w:pPr>
                        </w:p>
                        <w:p w14:paraId="386B8940" w14:textId="77777777" w:rsidR="000E2A5B" w:rsidRDefault="000E2A5B" w:rsidP="002F36E0">
                          <w:pPr>
                            <w:pStyle w:val="Afzendgegevens"/>
                          </w:pPr>
                        </w:p>
                        <w:p w14:paraId="107D3A83" w14:textId="77777777" w:rsidR="000E2A5B" w:rsidRPr="002F36E0" w:rsidRDefault="000E2A5B" w:rsidP="002F36E0">
                          <w:pPr>
                            <w:pStyle w:val="Afzendgegevenswitregel1"/>
                          </w:pPr>
                        </w:p>
                      </w:txbxContent>
                    </wps:txbx>
                    <wps:bodyPr rot="0" vert="horz" wrap="square" lIns="0" tIns="540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7B187C" id="_x0000_t202" coordsize="21600,21600" o:spt="202" path="m,l,21600r21600,l21600,xe">
              <v:stroke joinstyle="miter"/>
              <v:path gradientshapeok="t" o:connecttype="rect"/>
            </v:shapetype>
            <v:shape id="Text Box 11" o:spid="_x0000_s1030" type="#_x0000_t202" style="position:absolute;margin-left:387.85pt;margin-top:101.25pt;width:136.5pt;height:660.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" filled="f" stroked="f">
              <v:textbox inset="0,15mm,0,0">
                <w:txbxContent>
                  <w:p w14:paraId="3341FC12" w14:textId="77777777" w:rsidR="00C26EFF" w:rsidRPr="003C5A7D" w:rsidRDefault="00C26EFF" w:rsidP="00C26EFF">
                    <w:pPr>
                      <w:pStyle w:val="Afzendgegevenskopjes"/>
                    </w:pPr>
                    <w:r>
                      <w:t>Directie Wetgeving en Juridische Zaken</w:t>
                    </w:r>
                  </w:p>
                  <w:p w14:paraId="6B365FB4" w14:textId="77777777" w:rsidR="000E2A5B" w:rsidRDefault="000E2A5B" w:rsidP="00040584">
                    <w:pPr>
                      <w:pStyle w:val="Afzendgegevenswitregel1"/>
                    </w:pPr>
                  </w:p>
                  <w:p w14:paraId="6424FD48" w14:textId="77777777" w:rsidR="00C26EFF" w:rsidRDefault="00C26EFF" w:rsidP="00C26EFF">
                    <w:pPr>
                      <w:pStyle w:val="Afzendgegevens"/>
                    </w:pPr>
                    <w:bookmarkStart w:id="6" w:name="_Hlk221786162"/>
                    <w:r>
                      <w:t>Bezoekadres:</w:t>
                    </w:r>
                  </w:p>
                  <w:p w14:paraId="7A158CEB" w14:textId="77777777" w:rsidR="00C26EFF" w:rsidRPr="00C26EFF" w:rsidRDefault="00C26EFF" w:rsidP="00C26EFF">
                    <w:pPr>
                      <w:pStyle w:val="Afzendgegevens"/>
                    </w:pPr>
                    <w:r w:rsidRPr="00C26EFF">
                      <w:t>Parnassusplein 5</w:t>
                    </w:r>
                  </w:p>
                  <w:p w14:paraId="27CC0471" w14:textId="77777777" w:rsidR="00C26EFF" w:rsidRPr="00C26EFF" w:rsidRDefault="00C26EFF" w:rsidP="00C26EFF">
                    <w:pPr>
                      <w:pStyle w:val="Afzendgegevens"/>
                    </w:pPr>
                    <w:r w:rsidRPr="00C26EFF">
                      <w:t>2511 VX  Den Haag</w:t>
                    </w:r>
                  </w:p>
                  <w:p w14:paraId="58D31A46" w14:textId="77777777" w:rsidR="00C26EFF" w:rsidRPr="00C26EFF" w:rsidRDefault="00C26EFF" w:rsidP="00C26EFF">
                    <w:pPr>
                      <w:pStyle w:val="Afzendgegevens"/>
                      <w:tabs>
                        <w:tab w:val="left" w:pos="170"/>
                      </w:tabs>
                    </w:pPr>
                    <w:r w:rsidRPr="00C26EFF">
                      <w:t>T</w:t>
                    </w:r>
                    <w:r w:rsidRPr="00C26EFF">
                      <w:tab/>
                      <w:t>070 340 79 11</w:t>
                    </w:r>
                  </w:p>
                  <w:p w14:paraId="35A3C440" w14:textId="77777777" w:rsidR="00C26EFF" w:rsidRPr="00C26EFF" w:rsidRDefault="00C26EFF" w:rsidP="00C26EFF">
                    <w:pPr>
                      <w:pStyle w:val="Afzendgegevens"/>
                      <w:tabs>
                        <w:tab w:val="left" w:pos="170"/>
                      </w:tabs>
                    </w:pPr>
                  </w:p>
                  <w:p w14:paraId="66AC9667" w14:textId="77777777" w:rsidR="00C26EFF" w:rsidRDefault="00C26EFF" w:rsidP="00C26EFF">
                    <w:pPr>
                      <w:pStyle w:val="Afzendgegevens"/>
                    </w:pPr>
                    <w:proofErr w:type="gramStart"/>
                    <w:r>
                      <w:t>www.minvws.nl</w:t>
                    </w:r>
                    <w:proofErr w:type="gramEnd"/>
                  </w:p>
                  <w:p w14:paraId="0612CE61" w14:textId="77777777" w:rsidR="00C26EFF" w:rsidRDefault="00C26EFF" w:rsidP="00C26EFF">
                    <w:pPr>
                      <w:pStyle w:val="Afzendgegevenswitregel1"/>
                    </w:pPr>
                  </w:p>
                  <w:p w14:paraId="1A84145D" w14:textId="77777777" w:rsidR="00C26EFF" w:rsidRPr="003C5A7D" w:rsidRDefault="00C26EFF" w:rsidP="00C26EFF">
                    <w:pPr>
                      <w:pStyle w:val="Afzendgegevenskopjes"/>
                    </w:pPr>
                    <w:bookmarkStart w:id="7" w:name="_Hlk221786139"/>
                    <w:r>
                      <w:t>Inlichtingen bij</w:t>
                    </w:r>
                  </w:p>
                  <w:p w14:paraId="580E054E" w14:textId="77777777" w:rsidR="00C26EFF" w:rsidRPr="00F0049F" w:rsidRDefault="00C26EFF" w:rsidP="00C26EFF">
                    <w:pPr>
                      <w:pStyle w:val="Afzendgegevens"/>
                      <w:tabs>
                        <w:tab w:val="left" w:pos="170"/>
                      </w:tabs>
                    </w:pPr>
                    <w:bookmarkStart w:id="8" w:name="bmkInlichtingenBij"/>
                    <w:bookmarkEnd w:id="8"/>
                    <w:r w:rsidRPr="00F0049F">
                      <w:t>Balie bezwaar en beroep</w:t>
                    </w:r>
                  </w:p>
                  <w:p w14:paraId="2CEE7327" w14:textId="77777777" w:rsidR="00C26EFF" w:rsidRPr="00FC2D8B" w:rsidRDefault="00C26EFF" w:rsidP="00C26EFF">
                    <w:pPr>
                      <w:pStyle w:val="Afzendgegevens"/>
                      <w:tabs>
                        <w:tab w:val="left" w:pos="170"/>
                      </w:tabs>
                      <w:rPr>
                        <w:lang w:val="en-US"/>
                      </w:rPr>
                    </w:pPr>
                    <w:r w:rsidRPr="00FC2D8B">
                      <w:rPr>
                        <w:lang w:val="en-US"/>
                      </w:rPr>
                      <w:t>T</w:t>
                    </w:r>
                    <w:r w:rsidRPr="00FC2D8B">
                      <w:rPr>
                        <w:lang w:val="en-US"/>
                      </w:rPr>
                      <w:tab/>
                      <w:t xml:space="preserve">070 340 </w:t>
                    </w:r>
                    <w:bookmarkStart w:id="9" w:name="bmkDoorkiesnummer"/>
                    <w:bookmarkEnd w:id="9"/>
                    <w:r w:rsidRPr="00FC2D8B">
                      <w:rPr>
                        <w:lang w:val="en-US"/>
                      </w:rPr>
                      <w:t>54 00</w:t>
                    </w:r>
                  </w:p>
                  <w:p w14:paraId="41247AC2" w14:textId="1251D3AB" w:rsidR="000E2A5B" w:rsidRPr="00FC2D8B" w:rsidRDefault="00C26EFF" w:rsidP="00C26EFF">
                    <w:pPr>
                      <w:pStyle w:val="Afzendgegevens"/>
                      <w:tabs>
                        <w:tab w:val="left" w:pos="170"/>
                      </w:tabs>
                      <w:rPr>
                        <w:lang w:val="en-US"/>
                      </w:rPr>
                    </w:pPr>
                    <w:r>
                      <w:fldChar w:fldCharType="begin"/>
                    </w:r>
                    <w:r w:rsidRPr="00874CDB">
                      <w:rPr>
                        <w:lang w:val="en-US"/>
                      </w:rPr>
                      <w:instrText>HYPERLINK "mailto:Wjz.bezwaarenberoep@minvws.nl"</w:instrText>
                    </w:r>
                    <w:r>
                      <w:fldChar w:fldCharType="separate"/>
                    </w:r>
                    <w:r w:rsidRPr="00FC2D8B">
                      <w:rPr>
                        <w:rStyle w:val="Hyperlink"/>
                        <w:lang w:val="en-US"/>
                      </w:rPr>
                      <w:t>wjz.bezwaarenberoep@minvws.nl</w:t>
                    </w:r>
                    <w:r>
                      <w:fldChar w:fldCharType="end"/>
                    </w:r>
                    <w:bookmarkEnd w:id="6"/>
                    <w:bookmarkEnd w:id="7"/>
                  </w:p>
                  <w:p w14:paraId="20F07060" w14:textId="77777777" w:rsidR="00C26EFF" w:rsidRPr="00FC2D8B" w:rsidRDefault="00C26EFF" w:rsidP="00C26EFF">
                    <w:pPr>
                      <w:pStyle w:val="Afzendgegevens"/>
                      <w:tabs>
                        <w:tab w:val="left" w:pos="170"/>
                      </w:tabs>
                      <w:rPr>
                        <w:lang w:val="en-US"/>
                      </w:rPr>
                    </w:pPr>
                  </w:p>
                  <w:p w14:paraId="4D19EF33" w14:textId="7492B619" w:rsidR="000E2A5B" w:rsidRPr="00FC2D8B" w:rsidRDefault="000E2A5B" w:rsidP="00D25B6E">
                    <w:pPr>
                      <w:pStyle w:val="Afzendgegevenskopjes"/>
                      <w:rPr>
                        <w:lang w:val="en-US"/>
                      </w:rPr>
                    </w:pPr>
                    <w:r w:rsidRPr="00FC2D8B">
                      <w:rPr>
                        <w:lang w:val="en-US"/>
                      </w:rPr>
                      <w:t>Datum</w:t>
                    </w:r>
                  </w:p>
                  <w:p w14:paraId="3009AC86" w14:textId="22E62D9B" w:rsidR="009C2A18" w:rsidRPr="00C26EFF" w:rsidRDefault="005029F8" w:rsidP="009C2A18">
                    <w:pPr>
                      <w:pStyle w:val="Afzendgegevens"/>
                    </w:pPr>
                    <w:r>
                      <w:t>${VANDAAG}</w:t>
                    </w:r>
                  </w:p>
                  <w:p w14:paraId="16B7B52E" w14:textId="77777777" w:rsidR="00C26EFF" w:rsidRPr="00C26EFF" w:rsidRDefault="00C26EFF" w:rsidP="00C26EFF">
                    <w:pPr>
                      <w:pStyle w:val="Afzendgegevenskopjes"/>
                    </w:pPr>
                  </w:p>
                  <w:p w14:paraId="7CAB8DD5" w14:textId="77777777" w:rsidR="000E2A5B" w:rsidRPr="00C26EFF" w:rsidRDefault="000E2A5B" w:rsidP="00B46E99">
                    <w:pPr>
                      <w:pStyle w:val="Afzendgegevenskopjes"/>
                    </w:pPr>
                    <w:r w:rsidRPr="00C26EFF">
                      <w:t>Kenmerk</w:t>
                    </w:r>
                  </w:p>
                  <w:p w14:paraId="737059F7" w14:textId="77777777" w:rsidR="005029F8" w:rsidRPr="008542A6" w:rsidRDefault="005029F8" w:rsidP="005029F8">
                    <w:pPr>
                      <w:pStyle w:val="Afzendgegevens"/>
                      <w:rPr>
                        <w:noProof/>
                      </w:rPr>
                    </w:pPr>
                    <w:bookmarkStart w:id="10" w:name="_Hlk221786180"/>
                    <w:r>
                      <w:rPr>
                        <w:noProof/>
                      </w:rPr>
                      <w:t>${KENMERK_ZVS_NUMMER}</w:t>
                    </w:r>
                  </w:p>
                  <w:bookmarkEnd w:id="10"/>
                  <w:p w14:paraId="63352D75" w14:textId="77777777" w:rsidR="000E2A5B" w:rsidRPr="00C26EFF" w:rsidRDefault="000E2A5B" w:rsidP="00B46E99">
                    <w:pPr>
                      <w:pStyle w:val="Afzendgegevens"/>
                    </w:pPr>
                  </w:p>
                  <w:p w14:paraId="65A3C18C" w14:textId="1C3537D4" w:rsidR="000E2A5B" w:rsidRPr="00C26EFF" w:rsidRDefault="000E2A5B" w:rsidP="006028BE">
                    <w:pPr>
                      <w:pStyle w:val="Afzendgegevenskopjes"/>
                    </w:pPr>
                    <w:r w:rsidRPr="00C26EFF">
                      <w:t>Bijlagen</w:t>
                    </w:r>
                  </w:p>
                  <w:p w14:paraId="56451763" w14:textId="6877BA14" w:rsidR="000E2A5B" w:rsidRPr="00C26EFF" w:rsidRDefault="00C26EFF" w:rsidP="006028BE">
                    <w:pPr>
                      <w:pStyle w:val="Afzendgegevens"/>
                    </w:pPr>
                    <w:r>
                      <w:t xml:space="preserve">Commissieadvies </w:t>
                    </w:r>
                  </w:p>
                  <w:p w14:paraId="00EB5CA8" w14:textId="77777777" w:rsidR="008E6D38" w:rsidRPr="00C26EFF" w:rsidRDefault="008E6D38" w:rsidP="006028BE">
                    <w:pPr>
                      <w:pStyle w:val="Afzendgegevens"/>
                      <w:rPr>
                        <w:vanish/>
                      </w:rPr>
                    </w:pPr>
                  </w:p>
                  <w:p w14:paraId="5849819B" w14:textId="77777777" w:rsidR="000E2A5B" w:rsidRPr="00C26EFF" w:rsidRDefault="000E2A5B" w:rsidP="006028BE">
                    <w:pPr>
                      <w:pStyle w:val="Afzendgegevens"/>
                      <w:rPr>
                        <w:vanish/>
                      </w:rPr>
                    </w:pPr>
                  </w:p>
                  <w:p w14:paraId="16FDEA2F" w14:textId="77777777" w:rsidR="000E2A5B" w:rsidRPr="00C26EFF" w:rsidRDefault="000E2A5B" w:rsidP="006028BE">
                    <w:pPr>
                      <w:pStyle w:val="Afzendgegevens"/>
                      <w:rPr>
                        <w:vanish/>
                      </w:rPr>
                    </w:pPr>
                  </w:p>
                  <w:p w14:paraId="260DBC81" w14:textId="77777777" w:rsidR="000E2A5B" w:rsidRPr="00C26EFF" w:rsidRDefault="000E2A5B" w:rsidP="006028BE">
                    <w:pPr>
                      <w:pStyle w:val="Afzendgegevens"/>
                      <w:rPr>
                        <w:vanish/>
                      </w:rPr>
                    </w:pPr>
                  </w:p>
                  <w:p w14:paraId="780579E0" w14:textId="77777777" w:rsidR="000E2A5B" w:rsidRPr="00C26EFF" w:rsidRDefault="000E2A5B" w:rsidP="006028BE">
                    <w:pPr>
                      <w:pStyle w:val="Afzendgegevens"/>
                      <w:rPr>
                        <w:vanish/>
                      </w:rPr>
                    </w:pPr>
                  </w:p>
                  <w:p w14:paraId="05217E7D" w14:textId="77777777" w:rsidR="000E2A5B" w:rsidRPr="00C26EFF" w:rsidRDefault="000E2A5B" w:rsidP="006028BE">
                    <w:pPr>
                      <w:pStyle w:val="Afzendgegevens"/>
                      <w:rPr>
                        <w:vanish/>
                      </w:rPr>
                    </w:pPr>
                  </w:p>
                  <w:p w14:paraId="70FE3B7A" w14:textId="77777777" w:rsidR="000E2A5B" w:rsidRPr="00C26EFF" w:rsidRDefault="000E2A5B" w:rsidP="006028BE">
                    <w:pPr>
                      <w:pStyle w:val="Afzendgegevens"/>
                      <w:rPr>
                        <w:vanish/>
                      </w:rPr>
                    </w:pPr>
                  </w:p>
                  <w:p w14:paraId="643CAEC1" w14:textId="77777777" w:rsidR="000E2A5B" w:rsidRPr="00C26EFF" w:rsidRDefault="000E2A5B" w:rsidP="006028BE">
                    <w:pPr>
                      <w:pStyle w:val="Afzendgegevens"/>
                      <w:rPr>
                        <w:vanish/>
                      </w:rPr>
                    </w:pPr>
                  </w:p>
                  <w:p w14:paraId="070910A3" w14:textId="77777777" w:rsidR="000E2A5B" w:rsidRPr="00C26EFF" w:rsidRDefault="000E2A5B" w:rsidP="006028BE">
                    <w:pPr>
                      <w:pStyle w:val="Afzendgegevens"/>
                      <w:rPr>
                        <w:vanish/>
                      </w:rPr>
                    </w:pPr>
                  </w:p>
                  <w:p w14:paraId="01CFED9F" w14:textId="77777777" w:rsidR="000E2A5B" w:rsidRPr="00C26EFF" w:rsidRDefault="000E2A5B" w:rsidP="006028BE">
                    <w:pPr>
                      <w:pStyle w:val="Afzendgegevens"/>
                      <w:rPr>
                        <w:vanish/>
                      </w:rPr>
                    </w:pPr>
                  </w:p>
                  <w:p w14:paraId="20DBAD47" w14:textId="77777777" w:rsidR="000E2A5B" w:rsidRPr="00C26EFF" w:rsidRDefault="000E2A5B" w:rsidP="006028BE">
                    <w:pPr>
                      <w:pStyle w:val="Afzendgegevens"/>
                      <w:rPr>
                        <w:vanish/>
                      </w:rPr>
                    </w:pPr>
                  </w:p>
                  <w:p w14:paraId="26933F55" w14:textId="77777777" w:rsidR="000E2A5B" w:rsidRPr="00C26EFF" w:rsidRDefault="000E2A5B" w:rsidP="006028BE">
                    <w:pPr>
                      <w:pStyle w:val="Afzendgegevenswitregel1"/>
                    </w:pPr>
                  </w:p>
                  <w:p w14:paraId="79F175BE" w14:textId="77777777" w:rsidR="000E2A5B" w:rsidRDefault="000E2A5B" w:rsidP="002F36E0">
                    <w:pPr>
                      <w:pStyle w:val="Afzendgegevenskopjes"/>
                    </w:pPr>
                    <w:r>
                      <w:t>Uw kenmerk</w:t>
                    </w:r>
                  </w:p>
                  <w:p w14:paraId="17F466D3" w14:textId="426E6238" w:rsidR="005029F8" w:rsidRPr="008542A6" w:rsidRDefault="005029F8" w:rsidP="005029F8">
                    <w:pPr>
                      <w:pStyle w:val="Afzendgegevens"/>
                      <w:rPr>
                        <w:noProof/>
                      </w:rPr>
                    </w:pPr>
                    <w:r>
                      <w:rPr>
                        <w:noProof/>
                      </w:rPr>
                      <w:t>${KENMERK_BESTREDEN_BESLUIT}</w:t>
                    </w:r>
                  </w:p>
                  <w:p w14:paraId="6EFE0A36" w14:textId="77777777" w:rsidR="000E2A5B" w:rsidRDefault="000E2A5B" w:rsidP="002F36E0">
                    <w:pPr>
                      <w:pStyle w:val="Afzendgegevenswitregel1"/>
                    </w:pPr>
                  </w:p>
                  <w:p w14:paraId="22DAA152" w14:textId="77777777" w:rsidR="000E2A5B" w:rsidRDefault="000E2A5B" w:rsidP="002F36E0">
                    <w:pPr>
                      <w:pStyle w:val="Afzendgegevenskopjes"/>
                    </w:pPr>
                  </w:p>
                  <w:p w14:paraId="386B8940" w14:textId="77777777" w:rsidR="000E2A5B" w:rsidRDefault="000E2A5B" w:rsidP="002F36E0">
                    <w:pPr>
                      <w:pStyle w:val="Afzendgegevens"/>
                    </w:pPr>
                  </w:p>
                  <w:p w14:paraId="107D3A83" w14:textId="77777777" w:rsidR="000E2A5B" w:rsidRPr="002F36E0" w:rsidRDefault="000E2A5B" w:rsidP="002F36E0">
                    <w:pPr>
                      <w:pStyle w:val="Afzendgegevenswitregel1"/>
                    </w:pPr>
                  </w:p>
                </w:txbxContent>
              </v:textbox>
              <w10:wrap type="square"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6A0E" w14:textId="77777777" w:rsidR="00114E91" w:rsidRDefault="00114E9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892A9" w14:textId="77777777" w:rsidR="00C563B0" w:rsidRDefault="00376BE4" w:rsidP="00547DA8">
    <w:pPr>
      <w:pStyle w:val="Header"/>
      <w:tabs>
        <w:tab w:val="clear" w:pos="4320"/>
        <w:tab w:val="clear" w:pos="8640"/>
      </w:tabs>
    </w:pPr>
    <w:r>
      <w:rPr>
        <w:noProof/>
      </w:rPr>
      <mc:AlternateContent>
        <mc:Choice Requires="wps">
          <w:drawing>
            <wp:anchor distT="0" distB="0" distL="114300" distR="114300" simplePos="0" relativeHeight="251663360" behindDoc="0" locked="0" layoutInCell="1" allowOverlap="1" wp14:anchorId="68CA49F4" wp14:editId="33840F07">
              <wp:simplePos x="0" y="0"/>
              <wp:positionH relativeFrom="column">
                <wp:posOffset>4928870</wp:posOffset>
              </wp:positionH>
              <wp:positionV relativeFrom="paragraph">
                <wp:posOffset>9783445</wp:posOffset>
              </wp:positionV>
              <wp:extent cx="1263650" cy="342900"/>
              <wp:effectExtent l="0" t="0" r="0" b="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596C97" w14:textId="77777777" w:rsidR="00C563B0" w:rsidRDefault="00C563B0" w:rsidP="00547DA8">
                          <w:pPr>
                            <w:pStyle w:val="Afzendgegevens"/>
                          </w:pPr>
                          <w:r>
                            <w:t xml:space="preserve">Pagina </w:t>
                          </w:r>
                          <w:r>
                            <w:fldChar w:fldCharType="begin"/>
                          </w:r>
                          <w:r>
                            <w:instrText xml:space="preserve"> PAGE   \* MERGEFORMAT </w:instrText>
                          </w:r>
                          <w:r>
                            <w:fldChar w:fldCharType="separate"/>
                          </w:r>
                          <w:r w:rsidR="001C45E7">
                            <w:rPr>
                              <w:noProof/>
                            </w:rPr>
                            <w:t>2</w:t>
                          </w:r>
                          <w:r>
                            <w:fldChar w:fldCharType="end"/>
                          </w:r>
                          <w:r>
                            <w:t xml:space="preserve"> van </w:t>
                          </w:r>
                          <w:fldSimple w:instr=" NUMPAGES   \* MERGEFORMAT ">
                            <w:r w:rsidR="00376BE4">
                              <w:rPr>
                                <w:noProof/>
                              </w:rPr>
                              <w:t>1</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CA49F4" id="_x0000_t202" coordsize="21600,21600" o:spt="202" path="m,l,21600r21600,l21600,xe">
              <v:stroke joinstyle="miter"/>
              <v:path gradientshapeok="t" o:connecttype="rect"/>
            </v:shapetype>
            <v:shape id="_x0000_s1031" type="#_x0000_t202" style="position:absolute;margin-left:388.1pt;margin-top:770.35pt;width:99.5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" stroked="f">
              <v:textbox inset="0,0,0,0">
                <w:txbxContent>
                  <w:p w14:paraId="0E596C97" w14:textId="77777777" w:rsidR="00C563B0" w:rsidRDefault="00C563B0" w:rsidP="00547DA8">
                    <w:pPr>
                      <w:pStyle w:val="Afzendgegevens"/>
                    </w:pPr>
                    <w:r>
                      <w:t xml:space="preserve">Pagina </w:t>
                    </w:r>
                    <w:r>
                      <w:fldChar w:fldCharType="begin"/>
                    </w:r>
                    <w:r>
                      <w:instrText xml:space="preserve"> PAGE   \* MERGEFORMAT </w:instrText>
                    </w:r>
                    <w:r>
                      <w:fldChar w:fldCharType="separate"/>
                    </w:r>
                    <w:r w:rsidR="001C45E7">
                      <w:rPr>
                        <w:noProof/>
                      </w:rPr>
                      <w:t>2</w:t>
                    </w:r>
                    <w:r>
                      <w:fldChar w:fldCharType="end"/>
                    </w:r>
                    <w:r>
                      <w:t xml:space="preserve"> van </w:t>
                    </w:r>
                    <w:fldSimple w:instr=" NUMPAGES   \* MERGEFORMAT ">
                      <w:r w:rsidR="00376BE4">
                        <w:rPr>
                          <w:noProof/>
                        </w:rPr>
                        <w:t>1</w:t>
                      </w:r>
                    </w:fldSimple>
                  </w:p>
                </w:txbxContent>
              </v:textbox>
            </v:shape>
          </w:pict>
        </mc:Fallback>
      </mc:AlternateContent>
    </w:r>
  </w:p>
  <w:p w14:paraId="384F13F1" w14:textId="77777777" w:rsidR="00C563B0" w:rsidRDefault="00376BE4" w:rsidP="009123A3">
    <w:pPr>
      <w:pStyle w:val="Header"/>
      <w:tabs>
        <w:tab w:val="clear" w:pos="4320"/>
        <w:tab w:val="clear" w:pos="8640"/>
      </w:tabs>
      <w:spacing w:after="2630"/>
    </w:pPr>
    <w:r>
      <w:rPr>
        <w:noProof/>
      </w:rPr>
      <mc:AlternateContent>
        <mc:Choice Requires="wps">
          <w:drawing>
            <wp:anchor distT="0" distB="0" distL="114300" distR="114300" simplePos="0" relativeHeight="251660288" behindDoc="0" locked="0" layoutInCell="1" allowOverlap="1" wp14:anchorId="6C413CE8" wp14:editId="1DCA876B">
              <wp:simplePos x="0" y="0"/>
              <wp:positionH relativeFrom="margin">
                <wp:posOffset>4928870</wp:posOffset>
              </wp:positionH>
              <wp:positionV relativeFrom="paragraph">
                <wp:posOffset>1287780</wp:posOffset>
              </wp:positionV>
              <wp:extent cx="1263650" cy="8392160"/>
              <wp:effectExtent l="0" t="0" r="0" b="0"/>
              <wp:wrapSquare wrapText="bothSides"/>
              <wp:docPr id="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8392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83FC9D" w14:textId="77777777" w:rsidR="00C563B0" w:rsidRDefault="009D586C" w:rsidP="00330BC7">
                          <w:pPr>
                            <w:pStyle w:val="Afzendgegevenskopjes"/>
                          </w:pPr>
                          <w:r>
                            <w:t>Wetgeving en Juridische Zaken</w:t>
                          </w:r>
                        </w:p>
                        <w:p w14:paraId="6C7ED4F8" w14:textId="77777777" w:rsidR="00C563B0" w:rsidRDefault="00C563B0" w:rsidP="006028BE">
                          <w:pPr>
                            <w:pStyle w:val="Afzendgegevenswitregel2"/>
                          </w:pPr>
                        </w:p>
                        <w:p w14:paraId="58BD284D" w14:textId="77777777" w:rsidR="00C563B0" w:rsidRDefault="00C563B0" w:rsidP="006028BE">
                          <w:pPr>
                            <w:pStyle w:val="Afzendgegevenskopjes"/>
                          </w:pPr>
                          <w:r>
                            <w:t>Kenmerk</w:t>
                          </w:r>
                        </w:p>
                        <w:p w14:paraId="6BBFF5B3" w14:textId="77777777" w:rsidR="00B53C4F" w:rsidRPr="005C5A11" w:rsidRDefault="00B53C4F" w:rsidP="00B53C4F">
                          <w:pPr>
                            <w:pStyle w:val="Afzendgegevens"/>
                          </w:pPr>
                          <w:r>
                            <w:t>DWJZ-</w:t>
                          </w:r>
                          <w:r w:rsidR="009D586C">
                            <w:rPr>
                              <w:noProof/>
                            </w:rPr>
                            <w:t>«</w:t>
                          </w:r>
                          <w:proofErr w:type="spellStart"/>
                          <w:r w:rsidR="009D586C">
                            <w:rPr>
                              <w:noProof/>
                            </w:rPr>
                            <w:t>COR_onsKenmerk</w:t>
                          </w:r>
                          <w:proofErr w:type="spellEnd"/>
                          <w:r w:rsidR="009D586C">
                            <w:rPr>
                              <w:noProof/>
                            </w:rPr>
                            <w:t>»</w:t>
                          </w:r>
                        </w:p>
                        <w:p w14:paraId="3E41CB2A" w14:textId="77777777" w:rsidR="00C563B0" w:rsidRPr="006028BE" w:rsidRDefault="00C563B0" w:rsidP="00B53C4F">
                          <w:pPr>
                            <w:pStyle w:val="Afzendgegevens"/>
                          </w:pPr>
                        </w:p>
                      </w:txbxContent>
                    </wps:txbx>
                    <wps:bodyPr rot="0" vert="horz" wrap="square" lIns="0" tIns="56540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13CE8" id="_x0000_s1032" type="#_x0000_t202" style="position:absolute;margin-left:388.1pt;margin-top:101.4pt;width:99.5pt;height:660.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" stroked="f">
              <v:textbox inset="0,44.52pt,0,0">
                <w:txbxContent>
                  <w:p w14:paraId="1283FC9D" w14:textId="77777777" w:rsidR="00C563B0" w:rsidRDefault="009D586C" w:rsidP="00330BC7">
                    <w:pPr>
                      <w:pStyle w:val="Afzendgegevenskopjes"/>
                    </w:pPr>
                    <w:r>
                      <w:t>Wetgeving en Juridische Zaken</w:t>
                    </w:r>
                  </w:p>
                  <w:p w14:paraId="6C7ED4F8" w14:textId="77777777" w:rsidR="00C563B0" w:rsidRDefault="00C563B0" w:rsidP="006028BE">
                    <w:pPr>
                      <w:pStyle w:val="Afzendgegevenswitregel2"/>
                    </w:pPr>
                  </w:p>
                  <w:p w14:paraId="58BD284D" w14:textId="77777777" w:rsidR="00C563B0" w:rsidRDefault="00C563B0" w:rsidP="006028BE">
                    <w:pPr>
                      <w:pStyle w:val="Afzendgegevenskopjes"/>
                    </w:pPr>
                    <w:r>
                      <w:t>Kenmerk</w:t>
                    </w:r>
                  </w:p>
                  <w:p w14:paraId="6BBFF5B3" w14:textId="77777777" w:rsidR="00B53C4F" w:rsidRPr="005C5A11" w:rsidRDefault="00B53C4F" w:rsidP="00B53C4F">
                    <w:pPr>
                      <w:pStyle w:val="Afzendgegevens"/>
                    </w:pPr>
                    <w:r>
                      <w:t>DWJZ-</w:t>
                    </w:r>
                    <w:r w:rsidR="009D586C">
                      <w:rPr>
                        <w:noProof/>
                      </w:rPr>
                      <w:t>«</w:t>
                    </w:r>
                    <w:proofErr w:type="spellStart"/>
                    <w:r w:rsidR="009D586C">
                      <w:rPr>
                        <w:noProof/>
                      </w:rPr>
                      <w:t>COR_onsKenmerk</w:t>
                    </w:r>
                    <w:proofErr w:type="spellEnd"/>
                    <w:r w:rsidR="009D586C">
                      <w:rPr>
                        <w:noProof/>
                      </w:rPr>
                      <w:t>»</w:t>
                    </w:r>
                  </w:p>
                  <w:p w14:paraId="3E41CB2A" w14:textId="77777777" w:rsidR="00C563B0" w:rsidRPr="006028BE" w:rsidRDefault="00C563B0" w:rsidP="00B53C4F">
                    <w:pPr>
                      <w:pStyle w:val="Afzendgegevens"/>
                    </w:pPr>
                  </w:p>
                </w:txbxContent>
              </v:textbox>
              <w10:wrap type="square" anchorx="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EA46F" w14:textId="77777777" w:rsidR="00C563B0" w:rsidRDefault="00376BE4" w:rsidP="008F0201">
    <w:pPr>
      <w:pStyle w:val="Header"/>
      <w:tabs>
        <w:tab w:val="clear" w:pos="4320"/>
        <w:tab w:val="clear" w:pos="8640"/>
        <w:tab w:val="center" w:pos="4366"/>
      </w:tabs>
    </w:pPr>
    <w:r>
      <w:rPr>
        <w:noProof/>
      </w:rPr>
      <mc:AlternateContent>
        <mc:Choice Requires="wps">
          <w:drawing>
            <wp:anchor distT="0" distB="0" distL="114300" distR="114300" simplePos="0" relativeHeight="251662336" behindDoc="0" locked="0" layoutInCell="1" allowOverlap="1" wp14:anchorId="7DB9E683" wp14:editId="5FCD3D34">
              <wp:simplePos x="0" y="0"/>
              <wp:positionH relativeFrom="column">
                <wp:posOffset>4928870</wp:posOffset>
              </wp:positionH>
              <wp:positionV relativeFrom="paragraph">
                <wp:posOffset>9783445</wp:posOffset>
              </wp:positionV>
              <wp:extent cx="1263650" cy="342900"/>
              <wp:effectExtent l="0" t="0" r="0" b="0"/>
              <wp:wrapNone/>
              <wp:docPr id="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F6712C" w14:textId="77777777" w:rsidR="00C563B0" w:rsidRDefault="00C563B0" w:rsidP="00F3335C">
                          <w:pPr>
                            <w:pStyle w:val="Afzendgegevens"/>
                          </w:pPr>
                          <w:r>
                            <w:t xml:space="preserve">Pagina </w:t>
                          </w:r>
                          <w:r>
                            <w:fldChar w:fldCharType="begin"/>
                          </w:r>
                          <w:r>
                            <w:instrText xml:space="preserve"> Page </w:instrText>
                          </w:r>
                          <w:r>
                            <w:fldChar w:fldCharType="separate"/>
                          </w:r>
                          <w:r w:rsidR="00376BE4">
                            <w:rPr>
                              <w:noProof/>
                            </w:rPr>
                            <w:t>1</w:t>
                          </w:r>
                          <w:r>
                            <w:fldChar w:fldCharType="end"/>
                          </w:r>
                          <w:r>
                            <w:t xml:space="preserve"> van </w:t>
                          </w:r>
                          <w:fldSimple w:instr=" NUMPAGES   \* MERGEFORMAT ">
                            <w:r w:rsidR="00376BE4">
                              <w:rPr>
                                <w:noProof/>
                              </w:rPr>
                              <w:t>1</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B9E683" id="_x0000_t202" coordsize="21600,21600" o:spt="202" path="m,l,21600r21600,l21600,xe">
              <v:stroke joinstyle="miter"/>
              <v:path gradientshapeok="t" o:connecttype="rect"/>
            </v:shapetype>
            <v:shape id="_x0000_s1033" type="#_x0000_t202" style="position:absolute;margin-left:388.1pt;margin-top:770.35pt;width:99.5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" stroked="f">
              <v:textbox inset="0,0,0,0">
                <w:txbxContent>
                  <w:p w14:paraId="30F6712C" w14:textId="77777777" w:rsidR="00C563B0" w:rsidRDefault="00C563B0" w:rsidP="00F3335C">
                    <w:pPr>
                      <w:pStyle w:val="Afzendgegevens"/>
                    </w:pPr>
                    <w:r>
                      <w:t xml:space="preserve">Pagina </w:t>
                    </w:r>
                    <w:r>
                      <w:fldChar w:fldCharType="begin"/>
                    </w:r>
                    <w:r>
                      <w:instrText xml:space="preserve"> Page </w:instrText>
                    </w:r>
                    <w:r>
                      <w:fldChar w:fldCharType="separate"/>
                    </w:r>
                    <w:r w:rsidR="00376BE4">
                      <w:rPr>
                        <w:noProof/>
                      </w:rPr>
                      <w:t>1</w:t>
                    </w:r>
                    <w:r>
                      <w:fldChar w:fldCharType="end"/>
                    </w:r>
                    <w:r>
                      <w:t xml:space="preserve"> van </w:t>
                    </w:r>
                    <w:fldSimple w:instr=" NUMPAGES   \* MERGEFORMAT ">
                      <w:r w:rsidR="00376BE4">
                        <w:rPr>
                          <w:noProof/>
                        </w:rPr>
                        <w:t>1</w:t>
                      </w:r>
                    </w:fldSimple>
                  </w:p>
                </w:txbxContent>
              </v:textbox>
            </v:shape>
          </w:pict>
        </mc:Fallback>
      </mc:AlternateContent>
    </w:r>
    <w:r>
      <w:rPr>
        <w:noProof/>
      </w:rPr>
      <w:drawing>
        <wp:anchor distT="0" distB="0" distL="114300" distR="114300" simplePos="0" relativeHeight="251661312" behindDoc="0" locked="0" layoutInCell="1" allowOverlap="1" wp14:anchorId="5FB1D96B" wp14:editId="44EEBC6E">
          <wp:simplePos x="0" y="0"/>
          <wp:positionH relativeFrom="page">
            <wp:posOffset>4032250</wp:posOffset>
          </wp:positionH>
          <wp:positionV relativeFrom="page">
            <wp:posOffset>0</wp:posOffset>
          </wp:positionV>
          <wp:extent cx="2343150" cy="1581150"/>
          <wp:effectExtent l="0" t="0" r="0" b="0"/>
          <wp:wrapNone/>
          <wp:docPr id="13" name="Afbeelding 1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O_VW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3150" cy="1581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A6F26C" w14:textId="77777777" w:rsidR="00C563B0" w:rsidRDefault="00376BE4">
    <w:pPr>
      <w:pStyle w:val="Header"/>
    </w:pPr>
    <w:r>
      <w:rPr>
        <w:noProof/>
      </w:rPr>
      <mc:AlternateContent>
        <mc:Choice Requires="wps">
          <w:drawing>
            <wp:anchor distT="0" distB="0" distL="114300" distR="114300" simplePos="0" relativeHeight="251659264" behindDoc="0" locked="0" layoutInCell="1" allowOverlap="1" wp14:anchorId="15BFAAA5" wp14:editId="750237E2">
              <wp:simplePos x="0" y="0"/>
              <wp:positionH relativeFrom="margin">
                <wp:posOffset>4928870</wp:posOffset>
              </wp:positionH>
              <wp:positionV relativeFrom="paragraph">
                <wp:posOffset>1287780</wp:posOffset>
              </wp:positionV>
              <wp:extent cx="1263650" cy="8392160"/>
              <wp:effectExtent l="0" t="0" r="0" b="0"/>
              <wp:wrapSquare wrapText="bothSides"/>
              <wp:docPr id="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839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EE45E" w14:textId="77777777" w:rsidR="00C563B0" w:rsidRPr="0014072A" w:rsidRDefault="005B1437" w:rsidP="00F01F8C">
                          <w:pPr>
                            <w:pStyle w:val="Afzendgegevenskopjes"/>
                          </w:pPr>
                          <w:bookmarkStart w:id="11" w:name="bmkDirectie"/>
                          <w:r>
                            <w:t>Wetgeving en Juridische Zaken</w:t>
                          </w:r>
                          <w:bookmarkEnd w:id="11"/>
                        </w:p>
                        <w:p w14:paraId="44BBA69E" w14:textId="77777777" w:rsidR="00C563B0" w:rsidRDefault="00C563B0" w:rsidP="00040584">
                          <w:pPr>
                            <w:pStyle w:val="Afzendgegevenswitregel1"/>
                          </w:pPr>
                        </w:p>
                        <w:p w14:paraId="6DF3C547" w14:textId="77777777" w:rsidR="00C563B0" w:rsidRPr="0014072A" w:rsidRDefault="00C563B0" w:rsidP="0014072A">
                          <w:pPr>
                            <w:pStyle w:val="Afzendgegevenskopjes"/>
                          </w:pPr>
                          <w:r w:rsidRPr="0014072A">
                            <w:t>Ontworpen door</w:t>
                          </w:r>
                        </w:p>
                        <w:p w14:paraId="3BE42962" w14:textId="77777777" w:rsidR="00C563B0" w:rsidRPr="00F3793E" w:rsidRDefault="003B3FEA" w:rsidP="00A77879">
                          <w:pPr>
                            <w:pStyle w:val="Afzendgegevens"/>
                            <w:rPr>
                              <w:lang w:val="de-DE"/>
                            </w:rPr>
                          </w:pPr>
                          <w:bookmarkStart w:id="12" w:name="bmkOntworpenDoor"/>
                          <w:bookmarkEnd w:id="12"/>
                          <w:r w:rsidRPr="00F3793E">
                            <w:rPr>
                              <w:lang w:val="de-DE"/>
                            </w:rPr>
                            <w:t>xxxx</w:t>
                          </w:r>
                        </w:p>
                        <w:p w14:paraId="3B14605B" w14:textId="77777777" w:rsidR="00C563B0" w:rsidRPr="00F3793E" w:rsidRDefault="00C563B0" w:rsidP="00A77879">
                          <w:pPr>
                            <w:pStyle w:val="Afzendgegevens"/>
                            <w:rPr>
                              <w:lang w:val="de-DE"/>
                            </w:rPr>
                          </w:pPr>
                          <w:bookmarkStart w:id="13" w:name="bmkEmailadres"/>
                          <w:bookmarkEnd w:id="13"/>
                        </w:p>
                        <w:p w14:paraId="17C14F0A" w14:textId="77777777" w:rsidR="00C563B0" w:rsidRPr="00F3793E" w:rsidRDefault="00C563B0" w:rsidP="00B71289">
                          <w:pPr>
                            <w:pStyle w:val="Afzendgegevens"/>
                            <w:tabs>
                              <w:tab w:val="left" w:pos="170"/>
                            </w:tabs>
                            <w:rPr>
                              <w:lang w:val="de-DE"/>
                            </w:rPr>
                          </w:pPr>
                          <w:r w:rsidRPr="00F3793E">
                            <w:rPr>
                              <w:lang w:val="de-DE"/>
                            </w:rPr>
                            <w:t>T</w:t>
                          </w:r>
                          <w:bookmarkStart w:id="14" w:name="bmkTelefoon"/>
                          <w:bookmarkEnd w:id="14"/>
                          <w:r w:rsidR="003B3FEA" w:rsidRPr="00F3793E">
                            <w:rPr>
                              <w:lang w:val="de-DE"/>
                            </w:rPr>
                            <w:t xml:space="preserve"> xxx</w:t>
                          </w:r>
                        </w:p>
                        <w:p w14:paraId="6E01ED26" w14:textId="77777777" w:rsidR="00C563B0" w:rsidRPr="00F3793E" w:rsidRDefault="00C563B0" w:rsidP="00B46E99">
                          <w:pPr>
                            <w:pStyle w:val="Afzendgegevenswitregel2"/>
                            <w:rPr>
                              <w:lang w:val="de-DE"/>
                            </w:rPr>
                          </w:pPr>
                        </w:p>
                        <w:p w14:paraId="5AF3C5B0" w14:textId="77777777" w:rsidR="00C563B0" w:rsidRPr="00F3793E" w:rsidRDefault="00C563B0" w:rsidP="00B46E99">
                          <w:pPr>
                            <w:pStyle w:val="Afzendgegevenskopjes"/>
                            <w:rPr>
                              <w:lang w:val="de-DE"/>
                            </w:rPr>
                          </w:pPr>
                          <w:r w:rsidRPr="00F3793E">
                            <w:rPr>
                              <w:lang w:val="de-DE"/>
                            </w:rPr>
                            <w:t>Datum</w:t>
                          </w:r>
                        </w:p>
                        <w:p w14:paraId="54F3C694" w14:textId="77777777" w:rsidR="00C563B0" w:rsidRPr="00F3793E" w:rsidRDefault="00C563B0" w:rsidP="00B46E99">
                          <w:pPr>
                            <w:pStyle w:val="Afzendgegevens"/>
                            <w:rPr>
                              <w:lang w:val="de-DE"/>
                            </w:rPr>
                          </w:pPr>
                          <w:bookmarkStart w:id="15" w:name="bmkDatum"/>
                          <w:bookmarkEnd w:id="15"/>
                        </w:p>
                        <w:p w14:paraId="27160D35" w14:textId="77777777" w:rsidR="00C563B0" w:rsidRPr="00F3793E" w:rsidRDefault="00C563B0" w:rsidP="00B46E99">
                          <w:pPr>
                            <w:pStyle w:val="Afzendgegevenswitregel1"/>
                            <w:rPr>
                              <w:lang w:val="de-DE"/>
                            </w:rPr>
                          </w:pPr>
                        </w:p>
                        <w:p w14:paraId="1405843F" w14:textId="77777777" w:rsidR="00C563B0" w:rsidRPr="00F3793E" w:rsidRDefault="00C563B0" w:rsidP="00B46E99">
                          <w:pPr>
                            <w:pStyle w:val="Afzendgegevenskopjes"/>
                            <w:rPr>
                              <w:lang w:val="de-DE"/>
                            </w:rPr>
                          </w:pPr>
                          <w:r w:rsidRPr="00F3793E">
                            <w:rPr>
                              <w:lang w:val="de-DE"/>
                            </w:rPr>
                            <w:t>Kenmerk</w:t>
                          </w:r>
                        </w:p>
                        <w:p w14:paraId="32AF1E22" w14:textId="77777777" w:rsidR="004A458E" w:rsidRPr="00F3793E" w:rsidRDefault="004A458E" w:rsidP="004A458E">
                          <w:pPr>
                            <w:pStyle w:val="Afzendgegevens"/>
                            <w:rPr>
                              <w:lang w:val="de-DE"/>
                            </w:rPr>
                          </w:pPr>
                          <w:r w:rsidRPr="00F3793E">
                            <w:rPr>
                              <w:lang w:val="de-DE"/>
                            </w:rPr>
                            <w:t>DWJZ-</w:t>
                          </w:r>
                          <w:r w:rsidR="003B3FEA" w:rsidRPr="00F3793E">
                            <w:rPr>
                              <w:lang w:val="de-DE"/>
                            </w:rPr>
                            <w:t>xxx</w:t>
                          </w:r>
                        </w:p>
                        <w:p w14:paraId="0323CF81" w14:textId="77777777" w:rsidR="004A458E" w:rsidRPr="00F3793E" w:rsidRDefault="004A458E" w:rsidP="00B46E99">
                          <w:pPr>
                            <w:pStyle w:val="Afzendgegevens"/>
                            <w:rPr>
                              <w:lang w:val="de-DE"/>
                            </w:rPr>
                          </w:pPr>
                        </w:p>
                        <w:p w14:paraId="0FDC307A" w14:textId="77777777" w:rsidR="00C563B0" w:rsidRPr="00F3793E" w:rsidRDefault="00C563B0" w:rsidP="003136EA">
                          <w:pPr>
                            <w:pStyle w:val="Afzendgegevenswitregel1"/>
                            <w:rPr>
                              <w:lang w:val="de-DE"/>
                            </w:rPr>
                          </w:pPr>
                        </w:p>
                        <w:p w14:paraId="0D3C7D09" w14:textId="77777777" w:rsidR="004F2BCD" w:rsidRPr="00F3793E" w:rsidRDefault="004F2BCD" w:rsidP="004F2BCD">
                          <w:pPr>
                            <w:pStyle w:val="Afzendgegevenskopjes"/>
                            <w:rPr>
                              <w:lang w:val="de-DE"/>
                            </w:rPr>
                          </w:pPr>
                        </w:p>
                        <w:p w14:paraId="64957C0A" w14:textId="77777777" w:rsidR="004F2BCD" w:rsidRPr="00F3793E" w:rsidRDefault="004F2BCD" w:rsidP="004F2BCD">
                          <w:pPr>
                            <w:pStyle w:val="Afzendgegevens"/>
                            <w:rPr>
                              <w:lang w:val="de-DE"/>
                            </w:rPr>
                          </w:pPr>
                        </w:p>
                        <w:p w14:paraId="55C46732" w14:textId="77777777" w:rsidR="004F2BCD" w:rsidRPr="00F3793E" w:rsidRDefault="004F2BCD" w:rsidP="004F2BCD">
                          <w:pPr>
                            <w:pStyle w:val="Afzendgegevens"/>
                            <w:rPr>
                              <w:lang w:val="de-DE"/>
                            </w:rPr>
                          </w:pPr>
                        </w:p>
                        <w:p w14:paraId="6AB7C1A7" w14:textId="77777777" w:rsidR="004F2BCD" w:rsidRPr="00F3793E" w:rsidRDefault="004F2BCD" w:rsidP="004F2BCD">
                          <w:pPr>
                            <w:pStyle w:val="Afzendgegevens"/>
                            <w:rPr>
                              <w:lang w:val="de-DE"/>
                            </w:rPr>
                          </w:pPr>
                        </w:p>
                        <w:p w14:paraId="268D115D" w14:textId="77777777" w:rsidR="00C563B0" w:rsidRPr="0014072A" w:rsidRDefault="00C563B0" w:rsidP="006028BE">
                          <w:pPr>
                            <w:pStyle w:val="Afzendgegevenskopjes"/>
                          </w:pPr>
                          <w:r w:rsidRPr="0014072A">
                            <w:t>Bijlagen</w:t>
                          </w:r>
                        </w:p>
                        <w:p w14:paraId="0CDFF3A1" w14:textId="77777777" w:rsidR="00C563B0" w:rsidRDefault="005B1437" w:rsidP="006028BE">
                          <w:pPr>
                            <w:pStyle w:val="Afzendgegevens"/>
                          </w:pPr>
                          <w:bookmarkStart w:id="16" w:name="bmkBijlagen"/>
                          <w:r>
                            <w:t>-</w:t>
                          </w:r>
                          <w:bookmarkEnd w:id="16"/>
                        </w:p>
                        <w:p w14:paraId="06922EF9" w14:textId="77777777" w:rsidR="00C563B0" w:rsidRDefault="00C563B0" w:rsidP="006028BE">
                          <w:pPr>
                            <w:pStyle w:val="Afzendgegevenswitregel1"/>
                          </w:pPr>
                        </w:p>
                        <w:p w14:paraId="3120C4E0" w14:textId="77777777" w:rsidR="00C563B0" w:rsidRPr="0014072A" w:rsidRDefault="00C563B0" w:rsidP="006028BE">
                          <w:pPr>
                            <w:pStyle w:val="Afzendgegevenskopjes"/>
                          </w:pPr>
                          <w:r w:rsidRPr="0014072A">
                            <w:t>Afschrift aan</w:t>
                          </w:r>
                        </w:p>
                        <w:p w14:paraId="512D849D" w14:textId="77777777" w:rsidR="00C563B0" w:rsidRDefault="00C563B0" w:rsidP="006028BE">
                          <w:pPr>
                            <w:pStyle w:val="Afzendgegevens"/>
                          </w:pPr>
                          <w:r>
                            <w:t>Archief</w:t>
                          </w:r>
                        </w:p>
                        <w:p w14:paraId="5A456090" w14:textId="77777777" w:rsidR="00C563B0" w:rsidRPr="005B1437" w:rsidRDefault="00C563B0" w:rsidP="006028BE">
                          <w:pPr>
                            <w:pStyle w:val="Afzendgegevens"/>
                            <w:rPr>
                              <w:vanish/>
                            </w:rPr>
                          </w:pPr>
                          <w:bookmarkStart w:id="17" w:name="bmkAfschrift1"/>
                          <w:bookmarkEnd w:id="17"/>
                        </w:p>
                        <w:p w14:paraId="329652E0" w14:textId="77777777" w:rsidR="00C563B0" w:rsidRPr="005B1437" w:rsidRDefault="00C563B0" w:rsidP="006028BE">
                          <w:pPr>
                            <w:pStyle w:val="Afzendgegevens"/>
                            <w:rPr>
                              <w:vanish/>
                            </w:rPr>
                          </w:pPr>
                          <w:bookmarkStart w:id="18" w:name="bmkAfschrift2"/>
                          <w:bookmarkEnd w:id="18"/>
                        </w:p>
                        <w:p w14:paraId="4BF617B1" w14:textId="77777777" w:rsidR="00C563B0" w:rsidRPr="005B1437" w:rsidRDefault="00C563B0" w:rsidP="006028BE">
                          <w:pPr>
                            <w:pStyle w:val="Afzendgegevens"/>
                            <w:rPr>
                              <w:vanish/>
                            </w:rPr>
                          </w:pPr>
                          <w:bookmarkStart w:id="19" w:name="bmkAfschrift3"/>
                          <w:bookmarkEnd w:id="19"/>
                        </w:p>
                        <w:p w14:paraId="3AF7C39B" w14:textId="77777777" w:rsidR="00C563B0" w:rsidRPr="005B1437" w:rsidRDefault="00C563B0" w:rsidP="006028BE">
                          <w:pPr>
                            <w:pStyle w:val="Afzendgegevens"/>
                            <w:rPr>
                              <w:vanish/>
                            </w:rPr>
                          </w:pPr>
                          <w:bookmarkStart w:id="20" w:name="bmkAfschrift4"/>
                          <w:bookmarkEnd w:id="20"/>
                        </w:p>
                        <w:p w14:paraId="4E17F723" w14:textId="77777777" w:rsidR="00C563B0" w:rsidRPr="005B1437" w:rsidRDefault="00C563B0" w:rsidP="006028BE">
                          <w:pPr>
                            <w:pStyle w:val="Afzendgegevens"/>
                            <w:rPr>
                              <w:vanish/>
                            </w:rPr>
                          </w:pPr>
                          <w:bookmarkStart w:id="21" w:name="bmkAfschrift5"/>
                          <w:bookmarkEnd w:id="21"/>
                        </w:p>
                        <w:p w14:paraId="0870CDCA" w14:textId="77777777" w:rsidR="00C563B0" w:rsidRPr="005B1437" w:rsidRDefault="00C563B0" w:rsidP="006028BE">
                          <w:pPr>
                            <w:pStyle w:val="Afzendgegevens"/>
                            <w:rPr>
                              <w:vanish/>
                            </w:rPr>
                          </w:pPr>
                          <w:bookmarkStart w:id="22" w:name="bmkAfschrift6"/>
                          <w:bookmarkEnd w:id="22"/>
                        </w:p>
                        <w:p w14:paraId="6A936A37" w14:textId="77777777" w:rsidR="00C563B0" w:rsidRPr="005B1437" w:rsidRDefault="00C563B0" w:rsidP="006028BE">
                          <w:pPr>
                            <w:pStyle w:val="Afzendgegevens"/>
                            <w:rPr>
                              <w:vanish/>
                            </w:rPr>
                          </w:pPr>
                          <w:bookmarkStart w:id="23" w:name="bmkAfschrift7"/>
                          <w:bookmarkEnd w:id="23"/>
                        </w:p>
                        <w:p w14:paraId="345EA3C9" w14:textId="77777777" w:rsidR="00C563B0" w:rsidRPr="005B1437" w:rsidRDefault="00C563B0" w:rsidP="006028BE">
                          <w:pPr>
                            <w:pStyle w:val="Afzendgegevens"/>
                            <w:rPr>
                              <w:vanish/>
                            </w:rPr>
                          </w:pPr>
                          <w:bookmarkStart w:id="24" w:name="bmkAfschrift8"/>
                          <w:bookmarkEnd w:id="24"/>
                        </w:p>
                        <w:p w14:paraId="2DBE2DC3" w14:textId="77777777" w:rsidR="00C563B0" w:rsidRPr="005B1437" w:rsidRDefault="00C563B0" w:rsidP="006028BE">
                          <w:pPr>
                            <w:pStyle w:val="Afzendgegevens"/>
                            <w:rPr>
                              <w:vanish/>
                            </w:rPr>
                          </w:pPr>
                          <w:bookmarkStart w:id="25" w:name="bmkAfschrift9"/>
                          <w:bookmarkEnd w:id="25"/>
                        </w:p>
                        <w:p w14:paraId="73EE6036" w14:textId="77777777" w:rsidR="00C563B0" w:rsidRPr="005B1437" w:rsidRDefault="00C563B0" w:rsidP="006028BE">
                          <w:pPr>
                            <w:pStyle w:val="Afzendgegevens"/>
                            <w:rPr>
                              <w:vanish/>
                            </w:rPr>
                          </w:pPr>
                          <w:bookmarkStart w:id="26" w:name="bmkAfschrift10"/>
                          <w:bookmarkEnd w:id="26"/>
                        </w:p>
                        <w:p w14:paraId="1AEDF7AC" w14:textId="77777777" w:rsidR="00C563B0" w:rsidRPr="005B1437" w:rsidRDefault="00C563B0" w:rsidP="006028BE">
                          <w:pPr>
                            <w:pStyle w:val="Afzendgegevens"/>
                            <w:rPr>
                              <w:vanish/>
                            </w:rPr>
                          </w:pPr>
                          <w:bookmarkStart w:id="27" w:name="bmkAfschrift11"/>
                          <w:bookmarkEnd w:id="27"/>
                        </w:p>
                        <w:p w14:paraId="3643454C" w14:textId="77777777" w:rsidR="00C563B0" w:rsidRDefault="00C563B0" w:rsidP="006028BE">
                          <w:pPr>
                            <w:pStyle w:val="Afzendgegevenswitregel1"/>
                          </w:pPr>
                        </w:p>
                        <w:p w14:paraId="4DC636D8" w14:textId="77777777" w:rsidR="00C563B0" w:rsidRDefault="00C563B0" w:rsidP="002F36E0">
                          <w:pPr>
                            <w:pStyle w:val="Afzendgegevenskopjes"/>
                          </w:pPr>
                          <w:r>
                            <w:t>Uw kenmerk</w:t>
                          </w:r>
                        </w:p>
                        <w:p w14:paraId="4832EC30" w14:textId="77777777" w:rsidR="00C563B0" w:rsidRDefault="00C563B0" w:rsidP="002F36E0">
                          <w:pPr>
                            <w:pStyle w:val="Afzendgegevens"/>
                          </w:pPr>
                          <w:bookmarkStart w:id="28" w:name="bmkUwKenmerk"/>
                          <w:bookmarkEnd w:id="28"/>
                        </w:p>
                        <w:p w14:paraId="649BC09B" w14:textId="77777777" w:rsidR="00C563B0" w:rsidRDefault="00C563B0" w:rsidP="002F36E0">
                          <w:pPr>
                            <w:pStyle w:val="Afzendgegevenswitregel1"/>
                          </w:pPr>
                        </w:p>
                        <w:p w14:paraId="4638EBFA" w14:textId="77777777" w:rsidR="00C563B0" w:rsidRDefault="00C563B0" w:rsidP="002F36E0">
                          <w:pPr>
                            <w:pStyle w:val="Afzendgegevenskopjes"/>
                          </w:pPr>
                        </w:p>
                        <w:p w14:paraId="10C19E5B" w14:textId="77777777" w:rsidR="00C563B0" w:rsidRDefault="00C563B0" w:rsidP="002F36E0">
                          <w:pPr>
                            <w:pStyle w:val="Afzendgegevens"/>
                          </w:pPr>
                          <w:bookmarkStart w:id="29" w:name="bmkProjectnaam"/>
                          <w:bookmarkEnd w:id="29"/>
                        </w:p>
                        <w:p w14:paraId="6EE4B5F0" w14:textId="77777777" w:rsidR="00C563B0" w:rsidRPr="002F36E0" w:rsidRDefault="00C563B0" w:rsidP="002F36E0">
                          <w:pPr>
                            <w:pStyle w:val="Afzendgegevenswitregel1"/>
                          </w:pPr>
                        </w:p>
                      </w:txbxContent>
                    </wps:txbx>
                    <wps:bodyPr rot="0" vert="horz" wrap="square" lIns="0" tIns="540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BFAAA5" id="_x0000_s1034" type="#_x0000_t202" style="position:absolute;margin-left:388.1pt;margin-top:101.4pt;width:99.5pt;height:660.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" filled="f" stroked="f">
              <v:textbox inset="0,15mm,0,0">
                <w:txbxContent>
                  <w:p w14:paraId="01EEE45E" w14:textId="77777777" w:rsidR="00C563B0" w:rsidRPr="0014072A" w:rsidRDefault="005B1437" w:rsidP="00F01F8C">
                    <w:pPr>
                      <w:pStyle w:val="Afzendgegevenskopjes"/>
                    </w:pPr>
                    <w:bookmarkStart w:id="30" w:name="bmkDirectie"/>
                    <w:r>
                      <w:t>Wetgeving en Juridische Zaken</w:t>
                    </w:r>
                    <w:bookmarkEnd w:id="30"/>
                  </w:p>
                  <w:p w14:paraId="44BBA69E" w14:textId="77777777" w:rsidR="00C563B0" w:rsidRDefault="00C563B0" w:rsidP="00040584">
                    <w:pPr>
                      <w:pStyle w:val="Afzendgegevenswitregel1"/>
                    </w:pPr>
                  </w:p>
                  <w:p w14:paraId="6DF3C547" w14:textId="77777777" w:rsidR="00C563B0" w:rsidRPr="0014072A" w:rsidRDefault="00C563B0" w:rsidP="0014072A">
                    <w:pPr>
                      <w:pStyle w:val="Afzendgegevenskopjes"/>
                    </w:pPr>
                    <w:r w:rsidRPr="0014072A">
                      <w:t>Ontworpen door</w:t>
                    </w:r>
                  </w:p>
                  <w:p w14:paraId="3BE42962" w14:textId="77777777" w:rsidR="00C563B0" w:rsidRPr="00F3793E" w:rsidRDefault="003B3FEA" w:rsidP="00A77879">
                    <w:pPr>
                      <w:pStyle w:val="Afzendgegevens"/>
                      <w:rPr>
                        <w:lang w:val="de-DE"/>
                      </w:rPr>
                    </w:pPr>
                    <w:bookmarkStart w:id="31" w:name="bmkOntworpenDoor"/>
                    <w:bookmarkEnd w:id="31"/>
                    <w:r w:rsidRPr="00F3793E">
                      <w:rPr>
                        <w:lang w:val="de-DE"/>
                      </w:rPr>
                      <w:t>xxxx</w:t>
                    </w:r>
                  </w:p>
                  <w:p w14:paraId="3B14605B" w14:textId="77777777" w:rsidR="00C563B0" w:rsidRPr="00F3793E" w:rsidRDefault="00C563B0" w:rsidP="00A77879">
                    <w:pPr>
                      <w:pStyle w:val="Afzendgegevens"/>
                      <w:rPr>
                        <w:lang w:val="de-DE"/>
                      </w:rPr>
                    </w:pPr>
                    <w:bookmarkStart w:id="32" w:name="bmkEmailadres"/>
                    <w:bookmarkEnd w:id="32"/>
                  </w:p>
                  <w:p w14:paraId="17C14F0A" w14:textId="77777777" w:rsidR="00C563B0" w:rsidRPr="00F3793E" w:rsidRDefault="00C563B0" w:rsidP="00B71289">
                    <w:pPr>
                      <w:pStyle w:val="Afzendgegevens"/>
                      <w:tabs>
                        <w:tab w:val="left" w:pos="170"/>
                      </w:tabs>
                      <w:rPr>
                        <w:lang w:val="de-DE"/>
                      </w:rPr>
                    </w:pPr>
                    <w:r w:rsidRPr="00F3793E">
                      <w:rPr>
                        <w:lang w:val="de-DE"/>
                      </w:rPr>
                      <w:t>T</w:t>
                    </w:r>
                    <w:bookmarkStart w:id="33" w:name="bmkTelefoon"/>
                    <w:bookmarkEnd w:id="33"/>
                    <w:r w:rsidR="003B3FEA" w:rsidRPr="00F3793E">
                      <w:rPr>
                        <w:lang w:val="de-DE"/>
                      </w:rPr>
                      <w:t xml:space="preserve"> xxx</w:t>
                    </w:r>
                  </w:p>
                  <w:p w14:paraId="6E01ED26" w14:textId="77777777" w:rsidR="00C563B0" w:rsidRPr="00F3793E" w:rsidRDefault="00C563B0" w:rsidP="00B46E99">
                    <w:pPr>
                      <w:pStyle w:val="Afzendgegevenswitregel2"/>
                      <w:rPr>
                        <w:lang w:val="de-DE"/>
                      </w:rPr>
                    </w:pPr>
                  </w:p>
                  <w:p w14:paraId="5AF3C5B0" w14:textId="77777777" w:rsidR="00C563B0" w:rsidRPr="00F3793E" w:rsidRDefault="00C563B0" w:rsidP="00B46E99">
                    <w:pPr>
                      <w:pStyle w:val="Afzendgegevenskopjes"/>
                      <w:rPr>
                        <w:lang w:val="de-DE"/>
                      </w:rPr>
                    </w:pPr>
                    <w:r w:rsidRPr="00F3793E">
                      <w:rPr>
                        <w:lang w:val="de-DE"/>
                      </w:rPr>
                      <w:t>Datum</w:t>
                    </w:r>
                  </w:p>
                  <w:p w14:paraId="54F3C694" w14:textId="77777777" w:rsidR="00C563B0" w:rsidRPr="00F3793E" w:rsidRDefault="00C563B0" w:rsidP="00B46E99">
                    <w:pPr>
                      <w:pStyle w:val="Afzendgegevens"/>
                      <w:rPr>
                        <w:lang w:val="de-DE"/>
                      </w:rPr>
                    </w:pPr>
                    <w:bookmarkStart w:id="34" w:name="bmkDatum"/>
                    <w:bookmarkEnd w:id="34"/>
                  </w:p>
                  <w:p w14:paraId="27160D35" w14:textId="77777777" w:rsidR="00C563B0" w:rsidRPr="00F3793E" w:rsidRDefault="00C563B0" w:rsidP="00B46E99">
                    <w:pPr>
                      <w:pStyle w:val="Afzendgegevenswitregel1"/>
                      <w:rPr>
                        <w:lang w:val="de-DE"/>
                      </w:rPr>
                    </w:pPr>
                  </w:p>
                  <w:p w14:paraId="1405843F" w14:textId="77777777" w:rsidR="00C563B0" w:rsidRPr="00F3793E" w:rsidRDefault="00C563B0" w:rsidP="00B46E99">
                    <w:pPr>
                      <w:pStyle w:val="Afzendgegevenskopjes"/>
                      <w:rPr>
                        <w:lang w:val="de-DE"/>
                      </w:rPr>
                    </w:pPr>
                    <w:r w:rsidRPr="00F3793E">
                      <w:rPr>
                        <w:lang w:val="de-DE"/>
                      </w:rPr>
                      <w:t>Kenmerk</w:t>
                    </w:r>
                  </w:p>
                  <w:p w14:paraId="32AF1E22" w14:textId="77777777" w:rsidR="004A458E" w:rsidRPr="00F3793E" w:rsidRDefault="004A458E" w:rsidP="004A458E">
                    <w:pPr>
                      <w:pStyle w:val="Afzendgegevens"/>
                      <w:rPr>
                        <w:lang w:val="de-DE"/>
                      </w:rPr>
                    </w:pPr>
                    <w:r w:rsidRPr="00F3793E">
                      <w:rPr>
                        <w:lang w:val="de-DE"/>
                      </w:rPr>
                      <w:t>DWJZ-</w:t>
                    </w:r>
                    <w:r w:rsidR="003B3FEA" w:rsidRPr="00F3793E">
                      <w:rPr>
                        <w:lang w:val="de-DE"/>
                      </w:rPr>
                      <w:t>xxx</w:t>
                    </w:r>
                  </w:p>
                  <w:p w14:paraId="0323CF81" w14:textId="77777777" w:rsidR="004A458E" w:rsidRPr="00F3793E" w:rsidRDefault="004A458E" w:rsidP="00B46E99">
                    <w:pPr>
                      <w:pStyle w:val="Afzendgegevens"/>
                      <w:rPr>
                        <w:lang w:val="de-DE"/>
                      </w:rPr>
                    </w:pPr>
                  </w:p>
                  <w:p w14:paraId="0FDC307A" w14:textId="77777777" w:rsidR="00C563B0" w:rsidRPr="00F3793E" w:rsidRDefault="00C563B0" w:rsidP="003136EA">
                    <w:pPr>
                      <w:pStyle w:val="Afzendgegevenswitregel1"/>
                      <w:rPr>
                        <w:lang w:val="de-DE"/>
                      </w:rPr>
                    </w:pPr>
                  </w:p>
                  <w:p w14:paraId="0D3C7D09" w14:textId="77777777" w:rsidR="004F2BCD" w:rsidRPr="00F3793E" w:rsidRDefault="004F2BCD" w:rsidP="004F2BCD">
                    <w:pPr>
                      <w:pStyle w:val="Afzendgegevenskopjes"/>
                      <w:rPr>
                        <w:lang w:val="de-DE"/>
                      </w:rPr>
                    </w:pPr>
                  </w:p>
                  <w:p w14:paraId="64957C0A" w14:textId="77777777" w:rsidR="004F2BCD" w:rsidRPr="00F3793E" w:rsidRDefault="004F2BCD" w:rsidP="004F2BCD">
                    <w:pPr>
                      <w:pStyle w:val="Afzendgegevens"/>
                      <w:rPr>
                        <w:lang w:val="de-DE"/>
                      </w:rPr>
                    </w:pPr>
                  </w:p>
                  <w:p w14:paraId="55C46732" w14:textId="77777777" w:rsidR="004F2BCD" w:rsidRPr="00F3793E" w:rsidRDefault="004F2BCD" w:rsidP="004F2BCD">
                    <w:pPr>
                      <w:pStyle w:val="Afzendgegevens"/>
                      <w:rPr>
                        <w:lang w:val="de-DE"/>
                      </w:rPr>
                    </w:pPr>
                  </w:p>
                  <w:p w14:paraId="6AB7C1A7" w14:textId="77777777" w:rsidR="004F2BCD" w:rsidRPr="00F3793E" w:rsidRDefault="004F2BCD" w:rsidP="004F2BCD">
                    <w:pPr>
                      <w:pStyle w:val="Afzendgegevens"/>
                      <w:rPr>
                        <w:lang w:val="de-DE"/>
                      </w:rPr>
                    </w:pPr>
                  </w:p>
                  <w:p w14:paraId="268D115D" w14:textId="77777777" w:rsidR="00C563B0" w:rsidRPr="0014072A" w:rsidRDefault="00C563B0" w:rsidP="006028BE">
                    <w:pPr>
                      <w:pStyle w:val="Afzendgegevenskopjes"/>
                    </w:pPr>
                    <w:r w:rsidRPr="0014072A">
                      <w:t>Bijlagen</w:t>
                    </w:r>
                  </w:p>
                  <w:p w14:paraId="0CDFF3A1" w14:textId="77777777" w:rsidR="00C563B0" w:rsidRDefault="005B1437" w:rsidP="006028BE">
                    <w:pPr>
                      <w:pStyle w:val="Afzendgegevens"/>
                    </w:pPr>
                    <w:bookmarkStart w:id="35" w:name="bmkBijlagen"/>
                    <w:r>
                      <w:t>-</w:t>
                    </w:r>
                    <w:bookmarkEnd w:id="35"/>
                  </w:p>
                  <w:p w14:paraId="06922EF9" w14:textId="77777777" w:rsidR="00C563B0" w:rsidRDefault="00C563B0" w:rsidP="006028BE">
                    <w:pPr>
                      <w:pStyle w:val="Afzendgegevenswitregel1"/>
                    </w:pPr>
                  </w:p>
                  <w:p w14:paraId="3120C4E0" w14:textId="77777777" w:rsidR="00C563B0" w:rsidRPr="0014072A" w:rsidRDefault="00C563B0" w:rsidP="006028BE">
                    <w:pPr>
                      <w:pStyle w:val="Afzendgegevenskopjes"/>
                    </w:pPr>
                    <w:r w:rsidRPr="0014072A">
                      <w:t>Afschrift aan</w:t>
                    </w:r>
                  </w:p>
                  <w:p w14:paraId="512D849D" w14:textId="77777777" w:rsidR="00C563B0" w:rsidRDefault="00C563B0" w:rsidP="006028BE">
                    <w:pPr>
                      <w:pStyle w:val="Afzendgegevens"/>
                    </w:pPr>
                    <w:r>
                      <w:t>Archief</w:t>
                    </w:r>
                  </w:p>
                  <w:p w14:paraId="5A456090" w14:textId="77777777" w:rsidR="00C563B0" w:rsidRPr="005B1437" w:rsidRDefault="00C563B0" w:rsidP="006028BE">
                    <w:pPr>
                      <w:pStyle w:val="Afzendgegevens"/>
                      <w:rPr>
                        <w:vanish/>
                      </w:rPr>
                    </w:pPr>
                    <w:bookmarkStart w:id="36" w:name="bmkAfschrift1"/>
                    <w:bookmarkEnd w:id="36"/>
                  </w:p>
                  <w:p w14:paraId="329652E0" w14:textId="77777777" w:rsidR="00C563B0" w:rsidRPr="005B1437" w:rsidRDefault="00C563B0" w:rsidP="006028BE">
                    <w:pPr>
                      <w:pStyle w:val="Afzendgegevens"/>
                      <w:rPr>
                        <w:vanish/>
                      </w:rPr>
                    </w:pPr>
                    <w:bookmarkStart w:id="37" w:name="bmkAfschrift2"/>
                    <w:bookmarkEnd w:id="37"/>
                  </w:p>
                  <w:p w14:paraId="4BF617B1" w14:textId="77777777" w:rsidR="00C563B0" w:rsidRPr="005B1437" w:rsidRDefault="00C563B0" w:rsidP="006028BE">
                    <w:pPr>
                      <w:pStyle w:val="Afzendgegevens"/>
                      <w:rPr>
                        <w:vanish/>
                      </w:rPr>
                    </w:pPr>
                    <w:bookmarkStart w:id="38" w:name="bmkAfschrift3"/>
                    <w:bookmarkEnd w:id="38"/>
                  </w:p>
                  <w:p w14:paraId="3AF7C39B" w14:textId="77777777" w:rsidR="00C563B0" w:rsidRPr="005B1437" w:rsidRDefault="00C563B0" w:rsidP="006028BE">
                    <w:pPr>
                      <w:pStyle w:val="Afzendgegevens"/>
                      <w:rPr>
                        <w:vanish/>
                      </w:rPr>
                    </w:pPr>
                    <w:bookmarkStart w:id="39" w:name="bmkAfschrift4"/>
                    <w:bookmarkEnd w:id="39"/>
                  </w:p>
                  <w:p w14:paraId="4E17F723" w14:textId="77777777" w:rsidR="00C563B0" w:rsidRPr="005B1437" w:rsidRDefault="00C563B0" w:rsidP="006028BE">
                    <w:pPr>
                      <w:pStyle w:val="Afzendgegevens"/>
                      <w:rPr>
                        <w:vanish/>
                      </w:rPr>
                    </w:pPr>
                    <w:bookmarkStart w:id="40" w:name="bmkAfschrift5"/>
                    <w:bookmarkEnd w:id="40"/>
                  </w:p>
                  <w:p w14:paraId="0870CDCA" w14:textId="77777777" w:rsidR="00C563B0" w:rsidRPr="005B1437" w:rsidRDefault="00C563B0" w:rsidP="006028BE">
                    <w:pPr>
                      <w:pStyle w:val="Afzendgegevens"/>
                      <w:rPr>
                        <w:vanish/>
                      </w:rPr>
                    </w:pPr>
                    <w:bookmarkStart w:id="41" w:name="bmkAfschrift6"/>
                    <w:bookmarkEnd w:id="41"/>
                  </w:p>
                  <w:p w14:paraId="6A936A37" w14:textId="77777777" w:rsidR="00C563B0" w:rsidRPr="005B1437" w:rsidRDefault="00C563B0" w:rsidP="006028BE">
                    <w:pPr>
                      <w:pStyle w:val="Afzendgegevens"/>
                      <w:rPr>
                        <w:vanish/>
                      </w:rPr>
                    </w:pPr>
                    <w:bookmarkStart w:id="42" w:name="bmkAfschrift7"/>
                    <w:bookmarkEnd w:id="42"/>
                  </w:p>
                  <w:p w14:paraId="345EA3C9" w14:textId="77777777" w:rsidR="00C563B0" w:rsidRPr="005B1437" w:rsidRDefault="00C563B0" w:rsidP="006028BE">
                    <w:pPr>
                      <w:pStyle w:val="Afzendgegevens"/>
                      <w:rPr>
                        <w:vanish/>
                      </w:rPr>
                    </w:pPr>
                    <w:bookmarkStart w:id="43" w:name="bmkAfschrift8"/>
                    <w:bookmarkEnd w:id="43"/>
                  </w:p>
                  <w:p w14:paraId="2DBE2DC3" w14:textId="77777777" w:rsidR="00C563B0" w:rsidRPr="005B1437" w:rsidRDefault="00C563B0" w:rsidP="006028BE">
                    <w:pPr>
                      <w:pStyle w:val="Afzendgegevens"/>
                      <w:rPr>
                        <w:vanish/>
                      </w:rPr>
                    </w:pPr>
                    <w:bookmarkStart w:id="44" w:name="bmkAfschrift9"/>
                    <w:bookmarkEnd w:id="44"/>
                  </w:p>
                  <w:p w14:paraId="73EE6036" w14:textId="77777777" w:rsidR="00C563B0" w:rsidRPr="005B1437" w:rsidRDefault="00C563B0" w:rsidP="006028BE">
                    <w:pPr>
                      <w:pStyle w:val="Afzendgegevens"/>
                      <w:rPr>
                        <w:vanish/>
                      </w:rPr>
                    </w:pPr>
                    <w:bookmarkStart w:id="45" w:name="bmkAfschrift10"/>
                    <w:bookmarkEnd w:id="45"/>
                  </w:p>
                  <w:p w14:paraId="1AEDF7AC" w14:textId="77777777" w:rsidR="00C563B0" w:rsidRPr="005B1437" w:rsidRDefault="00C563B0" w:rsidP="006028BE">
                    <w:pPr>
                      <w:pStyle w:val="Afzendgegevens"/>
                      <w:rPr>
                        <w:vanish/>
                      </w:rPr>
                    </w:pPr>
                    <w:bookmarkStart w:id="46" w:name="bmkAfschrift11"/>
                    <w:bookmarkEnd w:id="46"/>
                  </w:p>
                  <w:p w14:paraId="3643454C" w14:textId="77777777" w:rsidR="00C563B0" w:rsidRDefault="00C563B0" w:rsidP="006028BE">
                    <w:pPr>
                      <w:pStyle w:val="Afzendgegevenswitregel1"/>
                    </w:pPr>
                  </w:p>
                  <w:p w14:paraId="4DC636D8" w14:textId="77777777" w:rsidR="00C563B0" w:rsidRDefault="00C563B0" w:rsidP="002F36E0">
                    <w:pPr>
                      <w:pStyle w:val="Afzendgegevenskopjes"/>
                    </w:pPr>
                    <w:r>
                      <w:t>Uw kenmerk</w:t>
                    </w:r>
                  </w:p>
                  <w:p w14:paraId="4832EC30" w14:textId="77777777" w:rsidR="00C563B0" w:rsidRDefault="00C563B0" w:rsidP="002F36E0">
                    <w:pPr>
                      <w:pStyle w:val="Afzendgegevens"/>
                    </w:pPr>
                    <w:bookmarkStart w:id="47" w:name="bmkUwKenmerk"/>
                    <w:bookmarkEnd w:id="47"/>
                  </w:p>
                  <w:p w14:paraId="649BC09B" w14:textId="77777777" w:rsidR="00C563B0" w:rsidRDefault="00C563B0" w:rsidP="002F36E0">
                    <w:pPr>
                      <w:pStyle w:val="Afzendgegevenswitregel1"/>
                    </w:pPr>
                  </w:p>
                  <w:p w14:paraId="4638EBFA" w14:textId="77777777" w:rsidR="00C563B0" w:rsidRDefault="00C563B0" w:rsidP="002F36E0">
                    <w:pPr>
                      <w:pStyle w:val="Afzendgegevenskopjes"/>
                    </w:pPr>
                  </w:p>
                  <w:p w14:paraId="10C19E5B" w14:textId="77777777" w:rsidR="00C563B0" w:rsidRDefault="00C563B0" w:rsidP="002F36E0">
                    <w:pPr>
                      <w:pStyle w:val="Afzendgegevens"/>
                    </w:pPr>
                    <w:bookmarkStart w:id="48" w:name="bmkProjectnaam"/>
                    <w:bookmarkEnd w:id="48"/>
                  </w:p>
                  <w:p w14:paraId="6EE4B5F0" w14:textId="77777777" w:rsidR="00C563B0" w:rsidRPr="002F36E0" w:rsidRDefault="00C563B0" w:rsidP="002F36E0">
                    <w:pPr>
                      <w:pStyle w:val="Afzendgegevenswitregel1"/>
                    </w:pP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7C"/>
    <w:multiLevelType w:val="singleLevel"/>
    <w:tmpl w:val="7E449F3E"/>
    <w:lvl w:ilvl="0">
      <w:start w:val="1"/>
      <w:numFmt w:val="decimal"/>
      <w:pStyle w:val="ListNumber5"/>
      <w:lvlText w:val="%1."/>
      <w:lvlJc w:val="left"/>
      <w:pPr>
        <w:tabs>
          <w:tab w:val="num" w:pos="1492"/>
        </w:tabs>
        <w:ind w:left="1492" w:hanging="360"/>
      </w:pPr>
    </w:lvl>
  </w:abstractNum>
  <w:abstractNum w:abstractNumId="1" w15:restartNumberingAfterBreak="1">
    <w:nsid w:val="FFFFFF7D"/>
    <w:multiLevelType w:val="singleLevel"/>
    <w:tmpl w:val="1458E938"/>
    <w:lvl w:ilvl="0">
      <w:start w:val="1"/>
      <w:numFmt w:val="decimal"/>
      <w:lvlText w:val="%1."/>
      <w:lvlJc w:val="left"/>
      <w:pPr>
        <w:tabs>
          <w:tab w:val="num" w:pos="1209"/>
        </w:tabs>
        <w:ind w:left="1209" w:hanging="360"/>
      </w:pPr>
    </w:lvl>
  </w:abstractNum>
  <w:abstractNum w:abstractNumId="2" w15:restartNumberingAfterBreak="1">
    <w:nsid w:val="FFFFFF7E"/>
    <w:multiLevelType w:val="singleLevel"/>
    <w:tmpl w:val="B4548D10"/>
    <w:lvl w:ilvl="0">
      <w:start w:val="1"/>
      <w:numFmt w:val="decimal"/>
      <w:lvlText w:val="%1."/>
      <w:lvlJc w:val="left"/>
      <w:pPr>
        <w:tabs>
          <w:tab w:val="num" w:pos="926"/>
        </w:tabs>
        <w:ind w:left="926" w:hanging="360"/>
      </w:pPr>
    </w:lvl>
  </w:abstractNum>
  <w:abstractNum w:abstractNumId="3" w15:restartNumberingAfterBreak="1">
    <w:nsid w:val="FFFFFF7F"/>
    <w:multiLevelType w:val="singleLevel"/>
    <w:tmpl w:val="728C05FA"/>
    <w:lvl w:ilvl="0">
      <w:start w:val="1"/>
      <w:numFmt w:val="decimal"/>
      <w:lvlText w:val="%1."/>
      <w:lvlJc w:val="left"/>
      <w:pPr>
        <w:tabs>
          <w:tab w:val="num" w:pos="643"/>
        </w:tabs>
        <w:ind w:left="643" w:hanging="360"/>
      </w:pPr>
    </w:lvl>
  </w:abstractNum>
  <w:abstractNum w:abstractNumId="4" w15:restartNumberingAfterBreak="1">
    <w:nsid w:val="FFFFFF80"/>
    <w:multiLevelType w:val="singleLevel"/>
    <w:tmpl w:val="09CAD0E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1">
    <w:nsid w:val="FFFFFF81"/>
    <w:multiLevelType w:val="singleLevel"/>
    <w:tmpl w:val="FD46F52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1">
    <w:nsid w:val="FFFFFF82"/>
    <w:multiLevelType w:val="singleLevel"/>
    <w:tmpl w:val="3104BD9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1">
    <w:nsid w:val="FFFFFF83"/>
    <w:multiLevelType w:val="singleLevel"/>
    <w:tmpl w:val="D0E680C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1">
    <w:nsid w:val="FFFFFF88"/>
    <w:multiLevelType w:val="singleLevel"/>
    <w:tmpl w:val="2DD6FAC8"/>
    <w:lvl w:ilvl="0">
      <w:start w:val="1"/>
      <w:numFmt w:val="decimal"/>
      <w:lvlText w:val="%1."/>
      <w:lvlJc w:val="left"/>
      <w:pPr>
        <w:tabs>
          <w:tab w:val="num" w:pos="360"/>
        </w:tabs>
        <w:ind w:left="360" w:hanging="360"/>
      </w:pPr>
    </w:lvl>
  </w:abstractNum>
  <w:abstractNum w:abstractNumId="9" w15:restartNumberingAfterBreak="1">
    <w:nsid w:val="FFFFFF89"/>
    <w:multiLevelType w:val="singleLevel"/>
    <w:tmpl w:val="67F8F9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1">
    <w:nsid w:val="0C8D30C9"/>
    <w:multiLevelType w:val="multilevel"/>
    <w:tmpl w:val="FEA0CD2A"/>
    <w:lvl w:ilvl="0">
      <w:start w:val="1"/>
      <w:numFmt w:val="decimal"/>
      <w:lvlText w:val="%1."/>
      <w:lvlJc w:val="left"/>
      <w:pPr>
        <w:tabs>
          <w:tab w:val="num" w:pos="36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11" w15:restartNumberingAfterBreak="1">
    <w:nsid w:val="2DAB3FC3"/>
    <w:multiLevelType w:val="singleLevel"/>
    <w:tmpl w:val="D24091C8"/>
    <w:lvl w:ilvl="0">
      <w:start w:val="2"/>
      <w:numFmt w:val="bullet"/>
      <w:lvlText w:val="-"/>
      <w:lvlJc w:val="left"/>
      <w:pPr>
        <w:tabs>
          <w:tab w:val="num" w:pos="705"/>
        </w:tabs>
        <w:ind w:left="705" w:hanging="705"/>
      </w:pPr>
      <w:rPr>
        <w:rFonts w:ascii="Times New Roman" w:hAnsi="Times New Roman" w:hint="default"/>
      </w:rPr>
    </w:lvl>
  </w:abstractNum>
  <w:abstractNum w:abstractNumId="12" w15:restartNumberingAfterBreak="1">
    <w:nsid w:val="3CCE642B"/>
    <w:multiLevelType w:val="multilevel"/>
    <w:tmpl w:val="8A5C6DA8"/>
    <w:lvl w:ilvl="0">
      <w:start w:val="1"/>
      <w:numFmt w:val="decimal"/>
      <w:lvlText w:val="%1"/>
      <w:lvlJc w:val="left"/>
      <w:pPr>
        <w:tabs>
          <w:tab w:val="num" w:pos="360"/>
        </w:tabs>
        <w:ind w:left="360" w:hanging="360"/>
      </w:pPr>
    </w:lvl>
    <w:lvl w:ilvl="1">
      <w:start w:val="1"/>
      <w:numFmt w:val="lowerLetter"/>
      <w:lvlText w:val="%2"/>
      <w:lvlJc w:val="left"/>
      <w:pPr>
        <w:tabs>
          <w:tab w:val="num" w:pos="927"/>
        </w:tabs>
        <w:ind w:left="851" w:hanging="284"/>
      </w:pPr>
    </w:lvl>
    <w:lvl w:ilvl="2">
      <w:start w:val="1"/>
      <w:numFmt w:val="lowerRoman"/>
      <w:lvlText w:val="%3"/>
      <w:lvlJc w:val="left"/>
      <w:pPr>
        <w:tabs>
          <w:tab w:val="num" w:pos="1571"/>
        </w:tabs>
        <w:ind w:left="1134" w:hanging="283"/>
      </w:pPr>
    </w:lvl>
    <w:lvl w:ilvl="3">
      <w:start w:val="1"/>
      <w:numFmt w:val="lowerLetter"/>
      <w:lvlText w:val="%1.%2.%3.%4"/>
      <w:lvlJc w:val="left"/>
      <w:pPr>
        <w:tabs>
          <w:tab w:val="num" w:pos="2160"/>
        </w:tabs>
        <w:ind w:left="1728" w:hanging="648"/>
      </w:pPr>
    </w:lvl>
    <w:lvl w:ilvl="4">
      <w:start w:val="1"/>
      <w:numFmt w:val="lowerLetter"/>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13" w15:restartNumberingAfterBreak="1">
    <w:nsid w:val="524C03F8"/>
    <w:multiLevelType w:val="singleLevel"/>
    <w:tmpl w:val="ACA83BCE"/>
    <w:lvl w:ilvl="0">
      <w:start w:val="1"/>
      <w:numFmt w:val="bullet"/>
      <w:pStyle w:val="ListBullet"/>
      <w:lvlText w:val=""/>
      <w:lvlJc w:val="left"/>
      <w:pPr>
        <w:tabs>
          <w:tab w:val="num" w:pos="360"/>
        </w:tabs>
        <w:ind w:left="360" w:hanging="360"/>
      </w:pPr>
      <w:rPr>
        <w:rFonts w:ascii="Symbol" w:hAnsi="Symbol" w:hint="default"/>
      </w:rPr>
    </w:lvl>
  </w:abstractNum>
  <w:abstractNum w:abstractNumId="14" w15:restartNumberingAfterBreak="1">
    <w:nsid w:val="5A315404"/>
    <w:multiLevelType w:val="singleLevel"/>
    <w:tmpl w:val="E042BE1A"/>
    <w:lvl w:ilvl="0">
      <w:start w:val="1"/>
      <w:numFmt w:val="decimal"/>
      <w:lvlText w:val="%1."/>
      <w:lvlJc w:val="left"/>
      <w:pPr>
        <w:tabs>
          <w:tab w:val="num" w:pos="360"/>
        </w:tabs>
        <w:ind w:left="360" w:hanging="360"/>
      </w:pPr>
      <w:rPr>
        <w:rFonts w:ascii="Univers" w:hAnsi="Univers" w:hint="default"/>
      </w:rPr>
    </w:lvl>
  </w:abstractNum>
  <w:abstractNum w:abstractNumId="15" w15:restartNumberingAfterBreak="1">
    <w:nsid w:val="5E3D1034"/>
    <w:multiLevelType w:val="singleLevel"/>
    <w:tmpl w:val="911E8FB4"/>
    <w:lvl w:ilvl="0">
      <w:start w:val="1"/>
      <w:numFmt w:val="decimal"/>
      <w:lvlText w:val="%1."/>
      <w:lvlJc w:val="left"/>
      <w:pPr>
        <w:tabs>
          <w:tab w:val="num" w:pos="705"/>
        </w:tabs>
        <w:ind w:left="705" w:hanging="705"/>
      </w:pPr>
      <w:rPr>
        <w:rFonts w:hint="default"/>
        <w:b w:val="0"/>
        <w:u w:val="none"/>
      </w:rPr>
    </w:lvl>
  </w:abstractNum>
  <w:abstractNum w:abstractNumId="16" w15:restartNumberingAfterBreak="1">
    <w:nsid w:val="6D08157C"/>
    <w:multiLevelType w:val="multilevel"/>
    <w:tmpl w:val="D5A4A3C6"/>
    <w:lvl w:ilvl="0">
      <w:start w:val="1"/>
      <w:numFmt w:val="decimal"/>
      <w:pStyle w:val="Heading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1">
    <w:nsid w:val="6E6B4101"/>
    <w:multiLevelType w:val="multilevel"/>
    <w:tmpl w:val="926CA72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lowerLetter"/>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18" w15:restartNumberingAfterBreak="1">
    <w:nsid w:val="7F67664D"/>
    <w:multiLevelType w:val="multilevel"/>
    <w:tmpl w:val="3A1231F8"/>
    <w:lvl w:ilvl="0">
      <w:start w:val="1"/>
      <w:numFmt w:val="decimal"/>
      <w:pStyle w:val="ListNumber"/>
      <w:lvlText w:val="%1"/>
      <w:lvlJc w:val="left"/>
      <w:pPr>
        <w:tabs>
          <w:tab w:val="num" w:pos="360"/>
        </w:tabs>
        <w:ind w:left="360" w:hanging="360"/>
      </w:pPr>
    </w:lvl>
    <w:lvl w:ilvl="1">
      <w:start w:val="1"/>
      <w:numFmt w:val="decimal"/>
      <w:pStyle w:val="ListNumber2"/>
      <w:lvlText w:val="%1.%2"/>
      <w:lvlJc w:val="left"/>
      <w:pPr>
        <w:tabs>
          <w:tab w:val="num" w:pos="792"/>
        </w:tabs>
        <w:ind w:left="792" w:hanging="432"/>
      </w:pPr>
    </w:lvl>
    <w:lvl w:ilvl="2">
      <w:start w:val="1"/>
      <w:numFmt w:val="decimal"/>
      <w:pStyle w:val="ListNumber3"/>
      <w:lvlText w:val="%1.%2.%3"/>
      <w:lvlJc w:val="left"/>
      <w:pPr>
        <w:tabs>
          <w:tab w:val="num" w:pos="1440"/>
        </w:tabs>
        <w:ind w:left="1224" w:hanging="504"/>
      </w:pPr>
    </w:lvl>
    <w:lvl w:ilvl="3">
      <w:start w:val="1"/>
      <w:numFmt w:val="lowerLetter"/>
      <w:pStyle w:val="ListNumber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num w:numId="1" w16cid:durableId="1230656822">
    <w:abstractNumId w:val="9"/>
  </w:num>
  <w:num w:numId="2" w16cid:durableId="1880121358">
    <w:abstractNumId w:val="13"/>
  </w:num>
  <w:num w:numId="3" w16cid:durableId="671030831">
    <w:abstractNumId w:val="7"/>
  </w:num>
  <w:num w:numId="4" w16cid:durableId="875002670">
    <w:abstractNumId w:val="6"/>
  </w:num>
  <w:num w:numId="5" w16cid:durableId="1921713769">
    <w:abstractNumId w:val="5"/>
  </w:num>
  <w:num w:numId="6" w16cid:durableId="2031906328">
    <w:abstractNumId w:val="4"/>
  </w:num>
  <w:num w:numId="7" w16cid:durableId="1400052489">
    <w:abstractNumId w:val="8"/>
  </w:num>
  <w:num w:numId="8" w16cid:durableId="1788573748">
    <w:abstractNumId w:val="3"/>
  </w:num>
  <w:num w:numId="9" w16cid:durableId="2097895851">
    <w:abstractNumId w:val="2"/>
  </w:num>
  <w:num w:numId="10" w16cid:durableId="624581022">
    <w:abstractNumId w:val="1"/>
  </w:num>
  <w:num w:numId="11" w16cid:durableId="2047678953">
    <w:abstractNumId w:val="0"/>
  </w:num>
  <w:num w:numId="12" w16cid:durableId="417795426">
    <w:abstractNumId w:val="14"/>
  </w:num>
  <w:num w:numId="13" w16cid:durableId="388501209">
    <w:abstractNumId w:val="16"/>
  </w:num>
  <w:num w:numId="14" w16cid:durableId="1753157506">
    <w:abstractNumId w:val="10"/>
  </w:num>
  <w:num w:numId="15" w16cid:durableId="1922442337">
    <w:abstractNumId w:val="17"/>
  </w:num>
  <w:num w:numId="16" w16cid:durableId="1148864899">
    <w:abstractNumId w:val="17"/>
  </w:num>
  <w:num w:numId="17" w16cid:durableId="1099638632">
    <w:abstractNumId w:val="17"/>
  </w:num>
  <w:num w:numId="18" w16cid:durableId="546995751">
    <w:abstractNumId w:val="12"/>
  </w:num>
  <w:num w:numId="19" w16cid:durableId="692875629">
    <w:abstractNumId w:val="12"/>
  </w:num>
  <w:num w:numId="20" w16cid:durableId="861012192">
    <w:abstractNumId w:val="12"/>
  </w:num>
  <w:num w:numId="21" w16cid:durableId="1782842688">
    <w:abstractNumId w:val="13"/>
  </w:num>
  <w:num w:numId="22" w16cid:durableId="1549337677">
    <w:abstractNumId w:val="7"/>
  </w:num>
  <w:num w:numId="23" w16cid:durableId="1334845393">
    <w:abstractNumId w:val="6"/>
  </w:num>
  <w:num w:numId="24" w16cid:durableId="72897454">
    <w:abstractNumId w:val="10"/>
  </w:num>
  <w:num w:numId="25" w16cid:durableId="1532304442">
    <w:abstractNumId w:val="13"/>
  </w:num>
  <w:num w:numId="26" w16cid:durableId="1857964676">
    <w:abstractNumId w:val="7"/>
  </w:num>
  <w:num w:numId="27" w16cid:durableId="1014066239">
    <w:abstractNumId w:val="6"/>
  </w:num>
  <w:num w:numId="28" w16cid:durableId="1766069780">
    <w:abstractNumId w:val="18"/>
  </w:num>
  <w:num w:numId="29" w16cid:durableId="926964184">
    <w:abstractNumId w:val="18"/>
  </w:num>
  <w:num w:numId="30" w16cid:durableId="669335702">
    <w:abstractNumId w:val="18"/>
  </w:num>
  <w:num w:numId="31" w16cid:durableId="793135434">
    <w:abstractNumId w:val="18"/>
  </w:num>
  <w:num w:numId="32" w16cid:durableId="1573537502">
    <w:abstractNumId w:val="16"/>
  </w:num>
  <w:num w:numId="33" w16cid:durableId="1938053486">
    <w:abstractNumId w:val="16"/>
  </w:num>
  <w:num w:numId="34" w16cid:durableId="1598904131">
    <w:abstractNumId w:val="16"/>
  </w:num>
  <w:num w:numId="35" w16cid:durableId="1447232155">
    <w:abstractNumId w:val="12"/>
  </w:num>
  <w:num w:numId="36" w16cid:durableId="575171515">
    <w:abstractNumId w:val="12"/>
  </w:num>
  <w:num w:numId="37" w16cid:durableId="1628776597">
    <w:abstractNumId w:val="12"/>
  </w:num>
  <w:num w:numId="38" w16cid:durableId="1195077298">
    <w:abstractNumId w:val="13"/>
  </w:num>
  <w:num w:numId="39" w16cid:durableId="21515613">
    <w:abstractNumId w:val="7"/>
  </w:num>
  <w:num w:numId="40" w16cid:durableId="1749227255">
    <w:abstractNumId w:val="6"/>
  </w:num>
  <w:num w:numId="41" w16cid:durableId="2009555822">
    <w:abstractNumId w:val="5"/>
  </w:num>
  <w:num w:numId="42" w16cid:durableId="1515804537">
    <w:abstractNumId w:val="4"/>
  </w:num>
  <w:num w:numId="43" w16cid:durableId="154689049">
    <w:abstractNumId w:val="18"/>
  </w:num>
  <w:num w:numId="44" w16cid:durableId="535849173">
    <w:abstractNumId w:val="18"/>
  </w:num>
  <w:num w:numId="45" w16cid:durableId="1802268514">
    <w:abstractNumId w:val="18"/>
  </w:num>
  <w:num w:numId="46" w16cid:durableId="543372653">
    <w:abstractNumId w:val="18"/>
  </w:num>
  <w:num w:numId="47" w16cid:durableId="659771691">
    <w:abstractNumId w:val="0"/>
  </w:num>
  <w:num w:numId="48" w16cid:durableId="690029196">
    <w:abstractNumId w:val="15"/>
  </w:num>
  <w:num w:numId="49" w16cid:durableId="17271458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hideSpellingErrors/>
  <w:activeWritingStyle w:appName="MSWord" w:lang="en-US" w:vendorID="64" w:dllVersion="6" w:nlCheck="1" w:checkStyle="1"/>
  <w:activeWritingStyle w:appName="MSWord" w:lang="nl-NL" w:vendorID="64" w:dllVersion="0" w:nlCheck="1" w:checkStyle="0"/>
  <w:activeWritingStyle w:appName="MSWord" w:lang="de-DE" w:vendorID="64" w:dllVersion="0" w:nlCheck="1" w:checkStyle="0"/>
  <w:activeWritingStyle w:appName="MSWord" w:lang="en-US" w:vendorID="64" w:dllVersion="0" w:nlCheck="1" w:checkStyle="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37"/>
    <w:rsid w:val="000046EB"/>
    <w:rsid w:val="00005968"/>
    <w:rsid w:val="000069C8"/>
    <w:rsid w:val="00014AD1"/>
    <w:rsid w:val="00015065"/>
    <w:rsid w:val="00024097"/>
    <w:rsid w:val="00026C90"/>
    <w:rsid w:val="00040584"/>
    <w:rsid w:val="00041090"/>
    <w:rsid w:val="00044264"/>
    <w:rsid w:val="00076BFC"/>
    <w:rsid w:val="000A02AD"/>
    <w:rsid w:val="000A058E"/>
    <w:rsid w:val="000C178F"/>
    <w:rsid w:val="000C4A09"/>
    <w:rsid w:val="000C64FF"/>
    <w:rsid w:val="000D0479"/>
    <w:rsid w:val="000E2A5B"/>
    <w:rsid w:val="000E37AD"/>
    <w:rsid w:val="000E3B87"/>
    <w:rsid w:val="000E3D4E"/>
    <w:rsid w:val="000F08DA"/>
    <w:rsid w:val="000F262C"/>
    <w:rsid w:val="00100D30"/>
    <w:rsid w:val="00106D6E"/>
    <w:rsid w:val="00111ABC"/>
    <w:rsid w:val="00112700"/>
    <w:rsid w:val="00114E91"/>
    <w:rsid w:val="0012003F"/>
    <w:rsid w:val="00122DB6"/>
    <w:rsid w:val="00126768"/>
    <w:rsid w:val="00132B19"/>
    <w:rsid w:val="0014072A"/>
    <w:rsid w:val="0019037C"/>
    <w:rsid w:val="001C11C1"/>
    <w:rsid w:val="001C45E7"/>
    <w:rsid w:val="001D1CDF"/>
    <w:rsid w:val="001D498A"/>
    <w:rsid w:val="0020199C"/>
    <w:rsid w:val="002119F8"/>
    <w:rsid w:val="0022479E"/>
    <w:rsid w:val="00241AED"/>
    <w:rsid w:val="00242E6F"/>
    <w:rsid w:val="0024580F"/>
    <w:rsid w:val="00250542"/>
    <w:rsid w:val="00261464"/>
    <w:rsid w:val="0026437C"/>
    <w:rsid w:val="002769F8"/>
    <w:rsid w:val="0027737A"/>
    <w:rsid w:val="00282965"/>
    <w:rsid w:val="00284580"/>
    <w:rsid w:val="002937FB"/>
    <w:rsid w:val="0029634B"/>
    <w:rsid w:val="002A00CA"/>
    <w:rsid w:val="002A199B"/>
    <w:rsid w:val="002A43E0"/>
    <w:rsid w:val="002B1F53"/>
    <w:rsid w:val="002B3BEC"/>
    <w:rsid w:val="002E66D1"/>
    <w:rsid w:val="002E7EE3"/>
    <w:rsid w:val="002F2980"/>
    <w:rsid w:val="002F36E0"/>
    <w:rsid w:val="00301681"/>
    <w:rsid w:val="00304442"/>
    <w:rsid w:val="00305A22"/>
    <w:rsid w:val="003136EA"/>
    <w:rsid w:val="00323A44"/>
    <w:rsid w:val="0032574B"/>
    <w:rsid w:val="00330BC7"/>
    <w:rsid w:val="003623D5"/>
    <w:rsid w:val="003743E5"/>
    <w:rsid w:val="00376BE4"/>
    <w:rsid w:val="003B3FEA"/>
    <w:rsid w:val="003C3ACE"/>
    <w:rsid w:val="003C7730"/>
    <w:rsid w:val="003D5FE5"/>
    <w:rsid w:val="003E78AF"/>
    <w:rsid w:val="003F281F"/>
    <w:rsid w:val="00400FBE"/>
    <w:rsid w:val="0040773E"/>
    <w:rsid w:val="0044451F"/>
    <w:rsid w:val="00446088"/>
    <w:rsid w:val="00464F8D"/>
    <w:rsid w:val="004720D9"/>
    <w:rsid w:val="004743F3"/>
    <w:rsid w:val="00477EDA"/>
    <w:rsid w:val="004842BA"/>
    <w:rsid w:val="00494227"/>
    <w:rsid w:val="004A458E"/>
    <w:rsid w:val="004A5778"/>
    <w:rsid w:val="004C28CC"/>
    <w:rsid w:val="004C5E9C"/>
    <w:rsid w:val="004D3EE4"/>
    <w:rsid w:val="004E6843"/>
    <w:rsid w:val="004E76ED"/>
    <w:rsid w:val="004F2BCD"/>
    <w:rsid w:val="004F4498"/>
    <w:rsid w:val="005029F8"/>
    <w:rsid w:val="0051233E"/>
    <w:rsid w:val="005475D3"/>
    <w:rsid w:val="00547739"/>
    <w:rsid w:val="00547DA8"/>
    <w:rsid w:val="005657E1"/>
    <w:rsid w:val="00577D5C"/>
    <w:rsid w:val="00581F52"/>
    <w:rsid w:val="00586002"/>
    <w:rsid w:val="005A1134"/>
    <w:rsid w:val="005A2810"/>
    <w:rsid w:val="005A668A"/>
    <w:rsid w:val="005B1437"/>
    <w:rsid w:val="005B78B0"/>
    <w:rsid w:val="005E7D69"/>
    <w:rsid w:val="006028BE"/>
    <w:rsid w:val="00635330"/>
    <w:rsid w:val="00646CC5"/>
    <w:rsid w:val="00647EBB"/>
    <w:rsid w:val="00651E0A"/>
    <w:rsid w:val="0065343A"/>
    <w:rsid w:val="0066589B"/>
    <w:rsid w:val="00670F32"/>
    <w:rsid w:val="006800D2"/>
    <w:rsid w:val="00687800"/>
    <w:rsid w:val="006B6A02"/>
    <w:rsid w:val="006B6ACF"/>
    <w:rsid w:val="006C0CC8"/>
    <w:rsid w:val="006D7D29"/>
    <w:rsid w:val="006F7A4F"/>
    <w:rsid w:val="0070355F"/>
    <w:rsid w:val="007275B8"/>
    <w:rsid w:val="00735202"/>
    <w:rsid w:val="00744A8A"/>
    <w:rsid w:val="00753394"/>
    <w:rsid w:val="00754BBC"/>
    <w:rsid w:val="007569B5"/>
    <w:rsid w:val="00756CC5"/>
    <w:rsid w:val="007605B0"/>
    <w:rsid w:val="00782AB6"/>
    <w:rsid w:val="00794DAB"/>
    <w:rsid w:val="007A5838"/>
    <w:rsid w:val="007B495E"/>
    <w:rsid w:val="007C0BC6"/>
    <w:rsid w:val="007C209F"/>
    <w:rsid w:val="007D0462"/>
    <w:rsid w:val="007D6882"/>
    <w:rsid w:val="007D749A"/>
    <w:rsid w:val="007E13A5"/>
    <w:rsid w:val="007E504F"/>
    <w:rsid w:val="007F5AEE"/>
    <w:rsid w:val="007F63F2"/>
    <w:rsid w:val="00803C7D"/>
    <w:rsid w:val="00823EA7"/>
    <w:rsid w:val="008327B8"/>
    <w:rsid w:val="00842440"/>
    <w:rsid w:val="008503EA"/>
    <w:rsid w:val="00861D19"/>
    <w:rsid w:val="00874CDB"/>
    <w:rsid w:val="0088232A"/>
    <w:rsid w:val="0088592B"/>
    <w:rsid w:val="008868FE"/>
    <w:rsid w:val="00891202"/>
    <w:rsid w:val="008C49AE"/>
    <w:rsid w:val="008E3DC5"/>
    <w:rsid w:val="008E6D38"/>
    <w:rsid w:val="008F0201"/>
    <w:rsid w:val="008F60D4"/>
    <w:rsid w:val="008F69C0"/>
    <w:rsid w:val="00900077"/>
    <w:rsid w:val="00907302"/>
    <w:rsid w:val="009123A3"/>
    <w:rsid w:val="00951ED9"/>
    <w:rsid w:val="009608D3"/>
    <w:rsid w:val="009615EB"/>
    <w:rsid w:val="00967779"/>
    <w:rsid w:val="0097481D"/>
    <w:rsid w:val="009945B3"/>
    <w:rsid w:val="009A6933"/>
    <w:rsid w:val="009B7B79"/>
    <w:rsid w:val="009C2A18"/>
    <w:rsid w:val="009C3832"/>
    <w:rsid w:val="009D586C"/>
    <w:rsid w:val="009E49D6"/>
    <w:rsid w:val="00A1140F"/>
    <w:rsid w:val="00A1297C"/>
    <w:rsid w:val="00A2655A"/>
    <w:rsid w:val="00A26C40"/>
    <w:rsid w:val="00A31B0D"/>
    <w:rsid w:val="00A46115"/>
    <w:rsid w:val="00A467C7"/>
    <w:rsid w:val="00A561DB"/>
    <w:rsid w:val="00A64A9B"/>
    <w:rsid w:val="00A75276"/>
    <w:rsid w:val="00A77879"/>
    <w:rsid w:val="00A87B12"/>
    <w:rsid w:val="00AA4B1F"/>
    <w:rsid w:val="00AB4A9A"/>
    <w:rsid w:val="00AB6116"/>
    <w:rsid w:val="00AC0467"/>
    <w:rsid w:val="00AD4320"/>
    <w:rsid w:val="00AD50EC"/>
    <w:rsid w:val="00AE5E7A"/>
    <w:rsid w:val="00AF1EA7"/>
    <w:rsid w:val="00AF63FA"/>
    <w:rsid w:val="00B04487"/>
    <w:rsid w:val="00B04B43"/>
    <w:rsid w:val="00B1050C"/>
    <w:rsid w:val="00B10DE9"/>
    <w:rsid w:val="00B21F59"/>
    <w:rsid w:val="00B42A20"/>
    <w:rsid w:val="00B42A63"/>
    <w:rsid w:val="00B432FF"/>
    <w:rsid w:val="00B46E99"/>
    <w:rsid w:val="00B50D97"/>
    <w:rsid w:val="00B51BAD"/>
    <w:rsid w:val="00B53C4F"/>
    <w:rsid w:val="00B55170"/>
    <w:rsid w:val="00B55933"/>
    <w:rsid w:val="00B71289"/>
    <w:rsid w:val="00B7134C"/>
    <w:rsid w:val="00B75E14"/>
    <w:rsid w:val="00B75FB4"/>
    <w:rsid w:val="00B76CF2"/>
    <w:rsid w:val="00B83641"/>
    <w:rsid w:val="00BA19A7"/>
    <w:rsid w:val="00BA39E6"/>
    <w:rsid w:val="00BB6162"/>
    <w:rsid w:val="00BB7D37"/>
    <w:rsid w:val="00BC213D"/>
    <w:rsid w:val="00BD0E28"/>
    <w:rsid w:val="00BD5F95"/>
    <w:rsid w:val="00BD6C0B"/>
    <w:rsid w:val="00BE3AE1"/>
    <w:rsid w:val="00BF1E5F"/>
    <w:rsid w:val="00C12A2E"/>
    <w:rsid w:val="00C2219A"/>
    <w:rsid w:val="00C26EFF"/>
    <w:rsid w:val="00C30ECE"/>
    <w:rsid w:val="00C34852"/>
    <w:rsid w:val="00C45528"/>
    <w:rsid w:val="00C467D1"/>
    <w:rsid w:val="00C563B0"/>
    <w:rsid w:val="00C66589"/>
    <w:rsid w:val="00C742D7"/>
    <w:rsid w:val="00C82DB7"/>
    <w:rsid w:val="00C90FBA"/>
    <w:rsid w:val="00C9417E"/>
    <w:rsid w:val="00CA3641"/>
    <w:rsid w:val="00CA481F"/>
    <w:rsid w:val="00CB09AE"/>
    <w:rsid w:val="00CC6855"/>
    <w:rsid w:val="00CE30DF"/>
    <w:rsid w:val="00D1111E"/>
    <w:rsid w:val="00D25B6E"/>
    <w:rsid w:val="00D30A9D"/>
    <w:rsid w:val="00D31365"/>
    <w:rsid w:val="00D36219"/>
    <w:rsid w:val="00D37D60"/>
    <w:rsid w:val="00D6312C"/>
    <w:rsid w:val="00D652EF"/>
    <w:rsid w:val="00D70FB7"/>
    <w:rsid w:val="00D746D0"/>
    <w:rsid w:val="00D81FF9"/>
    <w:rsid w:val="00D87848"/>
    <w:rsid w:val="00D91B06"/>
    <w:rsid w:val="00D93340"/>
    <w:rsid w:val="00D94CD2"/>
    <w:rsid w:val="00D967F4"/>
    <w:rsid w:val="00D97A0B"/>
    <w:rsid w:val="00DA2BA1"/>
    <w:rsid w:val="00DC249B"/>
    <w:rsid w:val="00DD2D36"/>
    <w:rsid w:val="00DF3171"/>
    <w:rsid w:val="00E00E6C"/>
    <w:rsid w:val="00E04D0E"/>
    <w:rsid w:val="00E1406A"/>
    <w:rsid w:val="00E25683"/>
    <w:rsid w:val="00E57FE4"/>
    <w:rsid w:val="00E62106"/>
    <w:rsid w:val="00E64CA9"/>
    <w:rsid w:val="00E7322F"/>
    <w:rsid w:val="00E745B5"/>
    <w:rsid w:val="00E76402"/>
    <w:rsid w:val="00E80492"/>
    <w:rsid w:val="00E86F1E"/>
    <w:rsid w:val="00EB2F0F"/>
    <w:rsid w:val="00EB49A6"/>
    <w:rsid w:val="00EE6EBB"/>
    <w:rsid w:val="00F01F8C"/>
    <w:rsid w:val="00F07F36"/>
    <w:rsid w:val="00F1447F"/>
    <w:rsid w:val="00F306B5"/>
    <w:rsid w:val="00F3335C"/>
    <w:rsid w:val="00F36B68"/>
    <w:rsid w:val="00F3793E"/>
    <w:rsid w:val="00F37E26"/>
    <w:rsid w:val="00F5636D"/>
    <w:rsid w:val="00F7067C"/>
    <w:rsid w:val="00F73B8A"/>
    <w:rsid w:val="00F87560"/>
    <w:rsid w:val="00F96982"/>
    <w:rsid w:val="00FB56F6"/>
    <w:rsid w:val="00FC2D8B"/>
    <w:rsid w:val="00FF30C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C25B51"/>
  <w15:chartTrackingRefBased/>
  <w15:docId w15:val="{15856AD9-B6E6-4911-BD38-C1B8726A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23D5"/>
    <w:pPr>
      <w:spacing w:line="240" w:lineRule="atLeast"/>
    </w:pPr>
    <w:rPr>
      <w:rFonts w:ascii="Verdana" w:hAnsi="Verdana"/>
      <w:sz w:val="18"/>
    </w:rPr>
  </w:style>
  <w:style w:type="paragraph" w:styleId="Heading1">
    <w:name w:val="heading 1"/>
    <w:basedOn w:val="Normal"/>
    <w:next w:val="Normal"/>
    <w:qFormat/>
    <w:rsid w:val="00E25683"/>
    <w:pPr>
      <w:keepNext/>
      <w:numPr>
        <w:numId w:val="34"/>
      </w:numPr>
      <w:tabs>
        <w:tab w:val="clear" w:pos="432"/>
        <w:tab w:val="num" w:pos="360"/>
      </w:tabs>
      <w:ind w:left="357" w:hanging="357"/>
      <w:outlineLvl w:val="0"/>
    </w:pPr>
    <w:rPr>
      <w:b/>
      <w:kern w:val="28"/>
    </w:rPr>
  </w:style>
  <w:style w:type="paragraph" w:styleId="Heading2">
    <w:name w:val="heading 2"/>
    <w:basedOn w:val="Normal"/>
    <w:next w:val="Normal"/>
    <w:qFormat/>
    <w:rsid w:val="00E25683"/>
    <w:pPr>
      <w:keepNext/>
      <w:numPr>
        <w:ilvl w:val="1"/>
      </w:numPr>
      <w:tabs>
        <w:tab w:val="num" w:pos="720"/>
      </w:tabs>
      <w:spacing w:before="240" w:after="240"/>
      <w:ind w:left="714" w:hanging="357"/>
      <w:outlineLvl w:val="1"/>
    </w:pPr>
    <w:rPr>
      <w:b/>
    </w:rPr>
  </w:style>
  <w:style w:type="paragraph" w:styleId="Heading3">
    <w:name w:val="heading 3"/>
    <w:basedOn w:val="Heading2"/>
    <w:next w:val="Normal"/>
    <w:qFormat/>
    <w:rsid w:val="00EB49A6"/>
    <w:pPr>
      <w:numPr>
        <w:ilvl w:val="2"/>
        <w:numId w:val="34"/>
      </w:numPr>
      <w:tabs>
        <w:tab w:val="clear" w:pos="720"/>
        <w:tab w:val="num" w:pos="360"/>
      </w:tabs>
      <w:spacing w:after="0"/>
      <w:ind w:left="0" w:firstLine="0"/>
      <w:outlineLvl w:val="2"/>
    </w:pPr>
  </w:style>
  <w:style w:type="paragraph" w:styleId="Heading4">
    <w:name w:val="heading 4"/>
    <w:basedOn w:val="Normal"/>
    <w:next w:val="Normal"/>
    <w:qFormat/>
    <w:rsid w:val="00EB49A6"/>
    <w:pPr>
      <w:keepNext/>
      <w:spacing w:before="260"/>
      <w:outlineLvl w:val="3"/>
    </w:pPr>
    <w:rPr>
      <w:i/>
    </w:rPr>
  </w:style>
  <w:style w:type="paragraph" w:styleId="Heading5">
    <w:name w:val="heading 5"/>
    <w:basedOn w:val="Heading4"/>
    <w:next w:val="Normal"/>
    <w:qFormat/>
    <w:rsid w:val="00EB49A6"/>
    <w:pPr>
      <w:outlineLvl w:val="4"/>
    </w:pPr>
  </w:style>
  <w:style w:type="paragraph" w:styleId="Heading6">
    <w:name w:val="heading 6"/>
    <w:basedOn w:val="Heading4"/>
    <w:next w:val="Normal"/>
    <w:qFormat/>
    <w:rsid w:val="00EB49A6"/>
    <w:pPr>
      <w:outlineLvl w:val="5"/>
    </w:pPr>
  </w:style>
  <w:style w:type="paragraph" w:styleId="Heading7">
    <w:name w:val="heading 7"/>
    <w:basedOn w:val="Heading4"/>
    <w:next w:val="Normal"/>
    <w:qFormat/>
    <w:rsid w:val="00EB49A6"/>
    <w:pPr>
      <w:outlineLvl w:val="6"/>
    </w:pPr>
  </w:style>
  <w:style w:type="paragraph" w:styleId="Heading8">
    <w:name w:val="heading 8"/>
    <w:basedOn w:val="Heading4"/>
    <w:next w:val="Normal"/>
    <w:qFormat/>
    <w:rsid w:val="00EB49A6"/>
    <w:pPr>
      <w:outlineLvl w:val="7"/>
    </w:pPr>
  </w:style>
  <w:style w:type="paragraph" w:styleId="Heading9">
    <w:name w:val="heading 9"/>
    <w:basedOn w:val="Heading4"/>
    <w:next w:val="Normal"/>
    <w:qFormat/>
    <w:rsid w:val="00EB49A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EB49A6"/>
    <w:pPr>
      <w:spacing w:before="120" w:after="120" w:line="240" w:lineRule="auto"/>
    </w:pPr>
    <w:rPr>
      <w:b/>
    </w:rPr>
  </w:style>
  <w:style w:type="paragraph" w:styleId="TableofAuthorities">
    <w:name w:val="table of authorities"/>
    <w:basedOn w:val="Normal"/>
    <w:next w:val="Normal"/>
    <w:semiHidden/>
    <w:rsid w:val="00EB49A6"/>
    <w:pPr>
      <w:spacing w:line="240" w:lineRule="auto"/>
      <w:ind w:left="200" w:hanging="200"/>
    </w:pPr>
  </w:style>
  <w:style w:type="paragraph" w:styleId="DocumentMap">
    <w:name w:val="Document Map"/>
    <w:basedOn w:val="Normal"/>
    <w:semiHidden/>
    <w:rsid w:val="00EB49A6"/>
    <w:pPr>
      <w:shd w:val="clear" w:color="auto" w:fill="000080"/>
      <w:spacing w:line="240" w:lineRule="auto"/>
    </w:pPr>
    <w:rPr>
      <w:rFonts w:ascii="Tahoma" w:hAnsi="Tahoma"/>
    </w:rPr>
  </w:style>
  <w:style w:type="paragraph" w:styleId="EndnoteText">
    <w:name w:val="endnote text"/>
    <w:basedOn w:val="Normal"/>
    <w:semiHidden/>
    <w:rsid w:val="00EB49A6"/>
    <w:pPr>
      <w:spacing w:line="240" w:lineRule="auto"/>
    </w:pPr>
  </w:style>
  <w:style w:type="paragraph" w:styleId="Index1">
    <w:name w:val="index 1"/>
    <w:basedOn w:val="Normal"/>
    <w:next w:val="Normal"/>
    <w:semiHidden/>
    <w:rsid w:val="00EB49A6"/>
    <w:pPr>
      <w:spacing w:line="240" w:lineRule="auto"/>
      <w:ind w:left="200" w:hanging="200"/>
    </w:pPr>
  </w:style>
  <w:style w:type="paragraph" w:styleId="Index2">
    <w:name w:val="index 2"/>
    <w:basedOn w:val="Normal"/>
    <w:next w:val="Normal"/>
    <w:semiHidden/>
    <w:rsid w:val="00EB49A6"/>
    <w:pPr>
      <w:spacing w:line="240" w:lineRule="auto"/>
      <w:ind w:left="400" w:hanging="200"/>
    </w:pPr>
  </w:style>
  <w:style w:type="paragraph" w:styleId="Index3">
    <w:name w:val="index 3"/>
    <w:basedOn w:val="Normal"/>
    <w:next w:val="Normal"/>
    <w:semiHidden/>
    <w:rsid w:val="00EB49A6"/>
    <w:pPr>
      <w:spacing w:line="240" w:lineRule="auto"/>
      <w:ind w:left="600" w:hanging="200"/>
    </w:pPr>
  </w:style>
  <w:style w:type="paragraph" w:styleId="Index4">
    <w:name w:val="index 4"/>
    <w:basedOn w:val="Normal"/>
    <w:next w:val="Normal"/>
    <w:semiHidden/>
    <w:rsid w:val="00EB49A6"/>
    <w:pPr>
      <w:spacing w:line="240" w:lineRule="auto"/>
      <w:ind w:left="800" w:hanging="200"/>
    </w:pPr>
  </w:style>
  <w:style w:type="paragraph" w:styleId="Index5">
    <w:name w:val="index 5"/>
    <w:basedOn w:val="Normal"/>
    <w:next w:val="Normal"/>
    <w:semiHidden/>
    <w:rsid w:val="00EB49A6"/>
    <w:pPr>
      <w:spacing w:line="240" w:lineRule="auto"/>
      <w:ind w:left="1000" w:hanging="200"/>
    </w:pPr>
  </w:style>
  <w:style w:type="paragraph" w:styleId="Index6">
    <w:name w:val="index 6"/>
    <w:basedOn w:val="Normal"/>
    <w:next w:val="Normal"/>
    <w:semiHidden/>
    <w:rsid w:val="00EB49A6"/>
    <w:pPr>
      <w:spacing w:line="240" w:lineRule="auto"/>
      <w:ind w:left="1200" w:hanging="200"/>
    </w:pPr>
  </w:style>
  <w:style w:type="paragraph" w:styleId="Index7">
    <w:name w:val="index 7"/>
    <w:basedOn w:val="Normal"/>
    <w:next w:val="Normal"/>
    <w:semiHidden/>
    <w:rsid w:val="00EB49A6"/>
    <w:pPr>
      <w:spacing w:line="240" w:lineRule="auto"/>
      <w:ind w:left="1400" w:hanging="200"/>
    </w:pPr>
  </w:style>
  <w:style w:type="paragraph" w:styleId="Index8">
    <w:name w:val="index 8"/>
    <w:basedOn w:val="Normal"/>
    <w:next w:val="Normal"/>
    <w:semiHidden/>
    <w:rsid w:val="00EB49A6"/>
    <w:pPr>
      <w:spacing w:line="240" w:lineRule="auto"/>
      <w:ind w:left="1600" w:hanging="200"/>
    </w:pPr>
  </w:style>
  <w:style w:type="paragraph" w:styleId="Index9">
    <w:name w:val="index 9"/>
    <w:basedOn w:val="Normal"/>
    <w:next w:val="Normal"/>
    <w:semiHidden/>
    <w:rsid w:val="00EB49A6"/>
    <w:pPr>
      <w:spacing w:line="240" w:lineRule="auto"/>
      <w:ind w:left="1800" w:hanging="200"/>
    </w:pPr>
  </w:style>
  <w:style w:type="paragraph" w:styleId="IndexHeading">
    <w:name w:val="index heading"/>
    <w:basedOn w:val="Normal"/>
    <w:next w:val="Index1"/>
    <w:semiHidden/>
    <w:rsid w:val="00EB49A6"/>
    <w:pPr>
      <w:spacing w:line="240" w:lineRule="auto"/>
    </w:pPr>
    <w:rPr>
      <w:rFonts w:ascii="Arial" w:hAnsi="Arial"/>
      <w:b/>
    </w:rPr>
  </w:style>
  <w:style w:type="paragraph" w:styleId="TOC1">
    <w:name w:val="toc 1"/>
    <w:basedOn w:val="Normal"/>
    <w:next w:val="Normal"/>
    <w:semiHidden/>
    <w:rsid w:val="00EB49A6"/>
    <w:pPr>
      <w:spacing w:line="240" w:lineRule="auto"/>
    </w:pPr>
  </w:style>
  <w:style w:type="paragraph" w:styleId="TOC2">
    <w:name w:val="toc 2"/>
    <w:basedOn w:val="Normal"/>
    <w:next w:val="Normal"/>
    <w:semiHidden/>
    <w:rsid w:val="00EB49A6"/>
    <w:pPr>
      <w:spacing w:line="240" w:lineRule="auto"/>
      <w:ind w:left="200"/>
    </w:pPr>
  </w:style>
  <w:style w:type="paragraph" w:styleId="TOC3">
    <w:name w:val="toc 3"/>
    <w:basedOn w:val="Normal"/>
    <w:next w:val="Normal"/>
    <w:semiHidden/>
    <w:rsid w:val="00EB49A6"/>
    <w:pPr>
      <w:spacing w:line="240" w:lineRule="auto"/>
      <w:ind w:left="400"/>
    </w:pPr>
  </w:style>
  <w:style w:type="paragraph" w:styleId="TOC4">
    <w:name w:val="toc 4"/>
    <w:basedOn w:val="Normal"/>
    <w:next w:val="Normal"/>
    <w:semiHidden/>
    <w:rsid w:val="00EB49A6"/>
    <w:pPr>
      <w:spacing w:line="240" w:lineRule="auto"/>
      <w:ind w:left="600"/>
    </w:pPr>
  </w:style>
  <w:style w:type="paragraph" w:styleId="TOC5">
    <w:name w:val="toc 5"/>
    <w:basedOn w:val="Normal"/>
    <w:next w:val="Normal"/>
    <w:semiHidden/>
    <w:rsid w:val="00EB49A6"/>
    <w:pPr>
      <w:spacing w:line="240" w:lineRule="auto"/>
      <w:ind w:left="800"/>
    </w:pPr>
  </w:style>
  <w:style w:type="paragraph" w:styleId="TOC6">
    <w:name w:val="toc 6"/>
    <w:basedOn w:val="Normal"/>
    <w:next w:val="Normal"/>
    <w:semiHidden/>
    <w:rsid w:val="00EB49A6"/>
    <w:pPr>
      <w:spacing w:line="240" w:lineRule="auto"/>
      <w:ind w:left="1000"/>
    </w:pPr>
  </w:style>
  <w:style w:type="paragraph" w:styleId="TOC7">
    <w:name w:val="toc 7"/>
    <w:basedOn w:val="Normal"/>
    <w:next w:val="Normal"/>
    <w:semiHidden/>
    <w:rsid w:val="00EB49A6"/>
    <w:pPr>
      <w:spacing w:line="240" w:lineRule="auto"/>
      <w:ind w:left="1200"/>
    </w:pPr>
  </w:style>
  <w:style w:type="paragraph" w:styleId="TOC8">
    <w:name w:val="toc 8"/>
    <w:basedOn w:val="Normal"/>
    <w:next w:val="Normal"/>
    <w:semiHidden/>
    <w:rsid w:val="00EB49A6"/>
    <w:pPr>
      <w:spacing w:line="240" w:lineRule="auto"/>
      <w:ind w:left="1400"/>
    </w:pPr>
  </w:style>
  <w:style w:type="paragraph" w:styleId="TOC9">
    <w:name w:val="toc 9"/>
    <w:basedOn w:val="Normal"/>
    <w:next w:val="Normal"/>
    <w:semiHidden/>
    <w:rsid w:val="00EB49A6"/>
    <w:pPr>
      <w:spacing w:line="240" w:lineRule="auto"/>
      <w:ind w:left="1600"/>
    </w:pPr>
  </w:style>
  <w:style w:type="paragraph" w:customStyle="1" w:styleId="Inspringen">
    <w:name w:val="Inspringen"/>
    <w:basedOn w:val="Normal"/>
    <w:rsid w:val="00EB49A6"/>
    <w:pPr>
      <w:ind w:left="567"/>
    </w:pPr>
  </w:style>
  <w:style w:type="paragraph" w:customStyle="1" w:styleId="Inspringen2">
    <w:name w:val="Inspringen 2"/>
    <w:basedOn w:val="Normal"/>
    <w:rsid w:val="00EB49A6"/>
    <w:pPr>
      <w:ind w:left="851"/>
    </w:pPr>
  </w:style>
  <w:style w:type="paragraph" w:customStyle="1" w:styleId="Inspringen3">
    <w:name w:val="Inspringen 3"/>
    <w:basedOn w:val="Normal"/>
    <w:rsid w:val="00EB49A6"/>
    <w:pPr>
      <w:ind w:left="1134"/>
    </w:pPr>
  </w:style>
  <w:style w:type="paragraph" w:customStyle="1" w:styleId="Inspringen4">
    <w:name w:val="Inspringen 4"/>
    <w:basedOn w:val="Normal"/>
    <w:rsid w:val="00EB49A6"/>
    <w:pPr>
      <w:ind w:left="1418"/>
    </w:pPr>
  </w:style>
  <w:style w:type="paragraph" w:customStyle="1" w:styleId="Inspringen5">
    <w:name w:val="Inspringen 5"/>
    <w:basedOn w:val="Normal"/>
    <w:rsid w:val="00EB49A6"/>
    <w:pPr>
      <w:ind w:left="1701"/>
    </w:pPr>
  </w:style>
  <w:style w:type="paragraph" w:customStyle="1" w:styleId="Inspringen6">
    <w:name w:val="Inspringen 6"/>
    <w:basedOn w:val="Normal"/>
    <w:rsid w:val="00EB49A6"/>
    <w:pPr>
      <w:ind w:left="1985"/>
    </w:pPr>
  </w:style>
  <w:style w:type="paragraph" w:customStyle="1" w:styleId="Inspringen7">
    <w:name w:val="Inspringen 7"/>
    <w:basedOn w:val="Normal"/>
    <w:rsid w:val="00EB49A6"/>
    <w:pPr>
      <w:ind w:left="2268"/>
    </w:pPr>
  </w:style>
  <w:style w:type="paragraph" w:customStyle="1" w:styleId="Inspringen8">
    <w:name w:val="Inspringen 8"/>
    <w:basedOn w:val="Normal"/>
    <w:rsid w:val="00EB49A6"/>
    <w:pPr>
      <w:ind w:left="2552"/>
    </w:pPr>
  </w:style>
  <w:style w:type="paragraph" w:customStyle="1" w:styleId="Inspringen9">
    <w:name w:val="Inspringen 9"/>
    <w:basedOn w:val="Normal"/>
    <w:rsid w:val="00EB49A6"/>
    <w:pPr>
      <w:ind w:left="2835"/>
    </w:pPr>
  </w:style>
  <w:style w:type="paragraph" w:styleId="TOAHeading">
    <w:name w:val="toa heading"/>
    <w:basedOn w:val="Normal"/>
    <w:next w:val="Normal"/>
    <w:semiHidden/>
    <w:rsid w:val="00EB49A6"/>
    <w:pPr>
      <w:spacing w:before="120" w:line="240" w:lineRule="auto"/>
    </w:pPr>
    <w:rPr>
      <w:rFonts w:ascii="Arial" w:hAnsi="Arial"/>
      <w:b/>
      <w:sz w:val="24"/>
    </w:rPr>
  </w:style>
  <w:style w:type="paragraph" w:styleId="List4">
    <w:name w:val="List 4"/>
    <w:basedOn w:val="Normal"/>
    <w:rsid w:val="00EB49A6"/>
    <w:pPr>
      <w:spacing w:line="240" w:lineRule="auto"/>
      <w:ind w:left="1132" w:hanging="283"/>
    </w:pPr>
  </w:style>
  <w:style w:type="paragraph" w:styleId="List5">
    <w:name w:val="List 5"/>
    <w:basedOn w:val="Normal"/>
    <w:rsid w:val="00EB49A6"/>
    <w:pPr>
      <w:spacing w:line="240" w:lineRule="auto"/>
      <w:ind w:left="1415" w:hanging="283"/>
    </w:pPr>
  </w:style>
  <w:style w:type="paragraph" w:styleId="TableofFigures">
    <w:name w:val="table of figures"/>
    <w:basedOn w:val="Normal"/>
    <w:next w:val="Normal"/>
    <w:semiHidden/>
    <w:rsid w:val="00EB49A6"/>
    <w:pPr>
      <w:spacing w:line="240" w:lineRule="auto"/>
      <w:ind w:left="400" w:hanging="400"/>
    </w:pPr>
  </w:style>
  <w:style w:type="paragraph" w:styleId="ListBullet">
    <w:name w:val="List Bullet"/>
    <w:basedOn w:val="Normal"/>
    <w:rsid w:val="00EB49A6"/>
    <w:pPr>
      <w:numPr>
        <w:numId w:val="38"/>
      </w:numPr>
      <w:tabs>
        <w:tab w:val="left" w:pos="567"/>
      </w:tabs>
      <w:spacing w:line="240" w:lineRule="auto"/>
      <w:ind w:left="0" w:firstLine="0"/>
    </w:pPr>
  </w:style>
  <w:style w:type="paragraph" w:styleId="ListBullet2">
    <w:name w:val="List Bullet 2"/>
    <w:basedOn w:val="Normal"/>
    <w:rsid w:val="00EB49A6"/>
    <w:pPr>
      <w:numPr>
        <w:numId w:val="39"/>
      </w:numPr>
      <w:tabs>
        <w:tab w:val="clear" w:pos="643"/>
        <w:tab w:val="num" w:pos="360"/>
        <w:tab w:val="left" w:pos="851"/>
      </w:tabs>
      <w:ind w:left="0" w:firstLine="0"/>
    </w:pPr>
  </w:style>
  <w:style w:type="paragraph" w:styleId="ListBullet3">
    <w:name w:val="List Bullet 3"/>
    <w:basedOn w:val="Normal"/>
    <w:rsid w:val="00EB49A6"/>
    <w:pPr>
      <w:numPr>
        <w:numId w:val="40"/>
      </w:numPr>
      <w:tabs>
        <w:tab w:val="clear" w:pos="926"/>
        <w:tab w:val="num" w:pos="360"/>
      </w:tabs>
      <w:spacing w:line="240" w:lineRule="auto"/>
      <w:ind w:left="0" w:firstLine="0"/>
    </w:pPr>
  </w:style>
  <w:style w:type="paragraph" w:styleId="ListBullet4">
    <w:name w:val="List Bullet 4"/>
    <w:basedOn w:val="Normal"/>
    <w:rsid w:val="00EB49A6"/>
    <w:pPr>
      <w:numPr>
        <w:numId w:val="41"/>
      </w:numPr>
      <w:tabs>
        <w:tab w:val="clear" w:pos="1209"/>
        <w:tab w:val="num" w:pos="360"/>
      </w:tabs>
      <w:spacing w:line="240" w:lineRule="auto"/>
      <w:ind w:left="0" w:firstLine="0"/>
    </w:pPr>
  </w:style>
  <w:style w:type="paragraph" w:styleId="ListBullet5">
    <w:name w:val="List Bullet 5"/>
    <w:basedOn w:val="Normal"/>
    <w:rsid w:val="00EB49A6"/>
    <w:pPr>
      <w:numPr>
        <w:numId w:val="42"/>
      </w:numPr>
      <w:tabs>
        <w:tab w:val="clear" w:pos="1492"/>
        <w:tab w:val="num" w:pos="360"/>
      </w:tabs>
      <w:spacing w:line="240" w:lineRule="auto"/>
      <w:ind w:left="0" w:firstLine="0"/>
    </w:pPr>
  </w:style>
  <w:style w:type="paragraph" w:styleId="ListNumber">
    <w:name w:val="List Number"/>
    <w:basedOn w:val="Normal"/>
    <w:rsid w:val="00EB49A6"/>
    <w:pPr>
      <w:numPr>
        <w:numId w:val="46"/>
      </w:numPr>
      <w:tabs>
        <w:tab w:val="left" w:pos="567"/>
      </w:tabs>
      <w:ind w:left="0" w:firstLine="0"/>
    </w:pPr>
  </w:style>
  <w:style w:type="paragraph" w:styleId="ListNumber2">
    <w:name w:val="List Number 2"/>
    <w:basedOn w:val="Normal"/>
    <w:rsid w:val="00EB49A6"/>
    <w:pPr>
      <w:numPr>
        <w:ilvl w:val="1"/>
        <w:numId w:val="46"/>
      </w:numPr>
      <w:tabs>
        <w:tab w:val="clear" w:pos="792"/>
        <w:tab w:val="num" w:pos="360"/>
        <w:tab w:val="left" w:pos="851"/>
      </w:tabs>
      <w:ind w:left="0" w:firstLine="0"/>
    </w:pPr>
  </w:style>
  <w:style w:type="paragraph" w:styleId="ListNumber3">
    <w:name w:val="List Number 3"/>
    <w:basedOn w:val="Normal"/>
    <w:rsid w:val="00EB49A6"/>
    <w:pPr>
      <w:numPr>
        <w:ilvl w:val="2"/>
        <w:numId w:val="46"/>
      </w:numPr>
      <w:tabs>
        <w:tab w:val="clear" w:pos="1440"/>
        <w:tab w:val="num" w:pos="360"/>
        <w:tab w:val="left" w:pos="1134"/>
      </w:tabs>
      <w:ind w:left="0" w:firstLine="0"/>
    </w:pPr>
  </w:style>
  <w:style w:type="paragraph" w:styleId="ListNumber4">
    <w:name w:val="List Number 4"/>
    <w:basedOn w:val="Normal"/>
    <w:rsid w:val="00EB49A6"/>
    <w:pPr>
      <w:numPr>
        <w:ilvl w:val="3"/>
        <w:numId w:val="46"/>
      </w:numPr>
      <w:tabs>
        <w:tab w:val="clear" w:pos="2160"/>
        <w:tab w:val="num" w:pos="360"/>
        <w:tab w:val="left" w:pos="1418"/>
      </w:tabs>
      <w:ind w:left="0" w:firstLine="0"/>
    </w:pPr>
  </w:style>
  <w:style w:type="paragraph" w:styleId="ListNumber5">
    <w:name w:val="List Number 5"/>
    <w:basedOn w:val="Normal"/>
    <w:rsid w:val="00EB49A6"/>
    <w:pPr>
      <w:numPr>
        <w:numId w:val="47"/>
      </w:numPr>
      <w:tabs>
        <w:tab w:val="clear" w:pos="1492"/>
        <w:tab w:val="num" w:pos="360"/>
      </w:tabs>
      <w:spacing w:line="240" w:lineRule="auto"/>
      <w:ind w:left="0" w:firstLine="0"/>
    </w:pPr>
  </w:style>
  <w:style w:type="paragraph" w:styleId="ListContinue">
    <w:name w:val="List Continue"/>
    <w:basedOn w:val="Normal"/>
    <w:rsid w:val="00EB49A6"/>
    <w:pPr>
      <w:spacing w:after="120" w:line="240" w:lineRule="auto"/>
      <w:ind w:left="283"/>
    </w:pPr>
  </w:style>
  <w:style w:type="paragraph" w:styleId="ListContinue2">
    <w:name w:val="List Continue 2"/>
    <w:basedOn w:val="Normal"/>
    <w:rsid w:val="00EB49A6"/>
    <w:pPr>
      <w:spacing w:after="120" w:line="240" w:lineRule="auto"/>
      <w:ind w:left="566"/>
    </w:pPr>
  </w:style>
  <w:style w:type="paragraph" w:styleId="ListContinue3">
    <w:name w:val="List Continue 3"/>
    <w:basedOn w:val="Normal"/>
    <w:rsid w:val="00EB49A6"/>
    <w:pPr>
      <w:spacing w:after="120" w:line="240" w:lineRule="auto"/>
      <w:ind w:left="849"/>
    </w:pPr>
  </w:style>
  <w:style w:type="paragraph" w:styleId="ListContinue4">
    <w:name w:val="List Continue 4"/>
    <w:basedOn w:val="Normal"/>
    <w:rsid w:val="00EB49A6"/>
    <w:pPr>
      <w:spacing w:after="120" w:line="240" w:lineRule="auto"/>
      <w:ind w:left="1132"/>
    </w:pPr>
  </w:style>
  <w:style w:type="paragraph" w:styleId="ListContinue5">
    <w:name w:val="List Continue 5"/>
    <w:basedOn w:val="Normal"/>
    <w:rsid w:val="00EB49A6"/>
    <w:pPr>
      <w:spacing w:after="120" w:line="240" w:lineRule="auto"/>
      <w:ind w:left="1415"/>
    </w:pPr>
  </w:style>
  <w:style w:type="paragraph" w:styleId="MacroText">
    <w:name w:val="macro"/>
    <w:semiHidden/>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eHeading">
    <w:name w:val="Note Heading"/>
    <w:basedOn w:val="Normal"/>
    <w:next w:val="Normal"/>
    <w:rsid w:val="00EB49A6"/>
    <w:pPr>
      <w:spacing w:line="240" w:lineRule="auto"/>
    </w:pPr>
  </w:style>
  <w:style w:type="paragraph" w:customStyle="1" w:styleId="a">
    <w:basedOn w:val="Normal"/>
    <w:next w:val="Normal"/>
    <w:rsid w:val="00EB49A6"/>
    <w:pPr>
      <w:spacing w:line="240" w:lineRule="auto"/>
      <w:ind w:left="709"/>
    </w:pPr>
  </w:style>
  <w:style w:type="character" w:styleId="PageNumber">
    <w:name w:val="page number"/>
    <w:basedOn w:val="DefaultParagraphFont"/>
    <w:rsid w:val="00EB49A6"/>
  </w:style>
  <w:style w:type="paragraph" w:styleId="CommentText">
    <w:name w:val="annotation text"/>
    <w:basedOn w:val="Normal"/>
    <w:semiHidden/>
    <w:rsid w:val="00EB49A6"/>
    <w:pPr>
      <w:spacing w:line="240" w:lineRule="auto"/>
    </w:pPr>
  </w:style>
  <w:style w:type="paragraph" w:styleId="FootnoteText">
    <w:name w:val="footnote text"/>
    <w:basedOn w:val="Normal"/>
    <w:semiHidden/>
    <w:rsid w:val="00EB49A6"/>
    <w:pPr>
      <w:spacing w:line="240" w:lineRule="auto"/>
    </w:pPr>
  </w:style>
  <w:style w:type="paragraph" w:customStyle="1" w:styleId="Retouradres">
    <w:name w:val="Retouradres"/>
    <w:basedOn w:val="Normal"/>
    <w:next w:val="Normal"/>
    <w:rsid w:val="00547739"/>
    <w:pPr>
      <w:spacing w:line="180" w:lineRule="atLeast"/>
    </w:pPr>
    <w:rPr>
      <w:sz w:val="13"/>
    </w:rPr>
  </w:style>
  <w:style w:type="paragraph" w:customStyle="1" w:styleId="Rubricering">
    <w:name w:val="Rubricering"/>
    <w:basedOn w:val="Normal"/>
    <w:next w:val="Normal"/>
    <w:rsid w:val="00282965"/>
    <w:rPr>
      <w:b/>
      <w:caps/>
      <w:sz w:val="13"/>
    </w:rPr>
  </w:style>
  <w:style w:type="paragraph" w:customStyle="1" w:styleId="Functieinondertekening">
    <w:name w:val="Functie in ondertekening"/>
    <w:basedOn w:val="Normal"/>
    <w:next w:val="Normal"/>
    <w:rsid w:val="00494227"/>
    <w:rPr>
      <w:i/>
    </w:rPr>
  </w:style>
  <w:style w:type="paragraph" w:customStyle="1" w:styleId="Afzendgegevens">
    <w:name w:val="Afzendgegevens"/>
    <w:basedOn w:val="Normal"/>
    <w:qFormat/>
    <w:rsid w:val="00494227"/>
    <w:pPr>
      <w:spacing w:line="180" w:lineRule="atLeast"/>
    </w:pPr>
    <w:rPr>
      <w:sz w:val="13"/>
    </w:rPr>
  </w:style>
  <w:style w:type="paragraph" w:customStyle="1" w:styleId="Afzendgegevenskopjes">
    <w:name w:val="Afzendgegevens kopjes"/>
    <w:basedOn w:val="Afzendgegevens"/>
    <w:next w:val="Afzendgegevens"/>
    <w:rsid w:val="00494227"/>
    <w:rPr>
      <w:b/>
    </w:rPr>
  </w:style>
  <w:style w:type="paragraph" w:styleId="Header">
    <w:name w:val="header"/>
    <w:basedOn w:val="Normal"/>
    <w:rsid w:val="00132B19"/>
    <w:pPr>
      <w:tabs>
        <w:tab w:val="center" w:pos="4320"/>
        <w:tab w:val="right" w:pos="8640"/>
      </w:tabs>
    </w:pPr>
  </w:style>
  <w:style w:type="paragraph" w:styleId="Footer">
    <w:name w:val="footer"/>
    <w:basedOn w:val="Normal"/>
    <w:rsid w:val="00132B19"/>
    <w:pPr>
      <w:tabs>
        <w:tab w:val="center" w:pos="4320"/>
        <w:tab w:val="right" w:pos="8640"/>
      </w:tabs>
    </w:pPr>
  </w:style>
  <w:style w:type="paragraph" w:customStyle="1" w:styleId="Afzendgegevenswitregel1">
    <w:name w:val="Afzendgegevens witregel 1"/>
    <w:basedOn w:val="Afzendgegevens"/>
    <w:next w:val="Afzendgegevenskopjes"/>
    <w:rsid w:val="00C45528"/>
    <w:pPr>
      <w:spacing w:line="90" w:lineRule="atLeast"/>
    </w:pPr>
    <w:rPr>
      <w:sz w:val="9"/>
    </w:rPr>
  </w:style>
  <w:style w:type="paragraph" w:customStyle="1" w:styleId="Afzendgegevenswitregel2">
    <w:name w:val="Afzendgegevens witregel 2"/>
    <w:basedOn w:val="Afzendgegevens"/>
    <w:next w:val="Afzendgegevenskopjes"/>
    <w:rsid w:val="00C45528"/>
    <w:pPr>
      <w:spacing w:line="270" w:lineRule="atLeast"/>
    </w:pPr>
    <w:rPr>
      <w:sz w:val="27"/>
    </w:rPr>
  </w:style>
  <w:style w:type="table" w:styleId="TableGrid">
    <w:name w:val="Table Grid"/>
    <w:basedOn w:val="TableNormal"/>
    <w:rsid w:val="002B3BEC"/>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lveregel">
    <w:name w:val="Halve regel"/>
    <w:basedOn w:val="Normal"/>
    <w:next w:val="Normal"/>
    <w:rsid w:val="002B3BEC"/>
    <w:pPr>
      <w:spacing w:line="120" w:lineRule="exact"/>
    </w:pPr>
  </w:style>
  <w:style w:type="paragraph" w:customStyle="1" w:styleId="Paraaf">
    <w:name w:val="Paraaf"/>
    <w:basedOn w:val="Normal"/>
    <w:next w:val="Normal"/>
    <w:rsid w:val="00076BFC"/>
    <w:pPr>
      <w:spacing w:line="180" w:lineRule="atLeast"/>
    </w:pPr>
    <w:rPr>
      <w:sz w:val="13"/>
    </w:rPr>
  </w:style>
  <w:style w:type="paragraph" w:customStyle="1" w:styleId="Hoofdjes">
    <w:name w:val="Hoofdjes"/>
    <w:basedOn w:val="Normal"/>
    <w:rsid w:val="00794DAB"/>
    <w:pPr>
      <w:spacing w:line="190" w:lineRule="exact"/>
    </w:pPr>
    <w:rPr>
      <w:rFonts w:ascii="Univers" w:hAnsi="Univers"/>
      <w:spacing w:val="6"/>
      <w:sz w:val="14"/>
    </w:rPr>
  </w:style>
  <w:style w:type="paragraph" w:styleId="List">
    <w:name w:val="List"/>
    <w:basedOn w:val="Normal"/>
    <w:rsid w:val="00E25683"/>
    <w:pPr>
      <w:tabs>
        <w:tab w:val="num" w:pos="360"/>
        <w:tab w:val="left" w:pos="567"/>
      </w:tabs>
      <w:spacing w:line="260" w:lineRule="atLeast"/>
      <w:ind w:left="360" w:hanging="360"/>
    </w:pPr>
    <w:rPr>
      <w:rFonts w:ascii="Univers" w:hAnsi="Univers"/>
      <w:sz w:val="20"/>
    </w:rPr>
  </w:style>
  <w:style w:type="paragraph" w:styleId="List2">
    <w:name w:val="List 2"/>
    <w:basedOn w:val="Normal"/>
    <w:rsid w:val="00E25683"/>
    <w:pPr>
      <w:tabs>
        <w:tab w:val="num" w:pos="792"/>
        <w:tab w:val="left" w:pos="851"/>
      </w:tabs>
      <w:spacing w:line="260" w:lineRule="atLeast"/>
      <w:ind w:left="792" w:hanging="432"/>
    </w:pPr>
    <w:rPr>
      <w:rFonts w:ascii="Univers" w:hAnsi="Univers"/>
      <w:sz w:val="20"/>
    </w:rPr>
  </w:style>
  <w:style w:type="paragraph" w:styleId="List3">
    <w:name w:val="List 3"/>
    <w:basedOn w:val="Normal"/>
    <w:rsid w:val="00E25683"/>
    <w:pPr>
      <w:tabs>
        <w:tab w:val="left" w:pos="1134"/>
        <w:tab w:val="num" w:pos="1440"/>
      </w:tabs>
      <w:spacing w:line="260" w:lineRule="atLeast"/>
      <w:ind w:left="1224" w:hanging="504"/>
    </w:pPr>
    <w:rPr>
      <w:rFonts w:ascii="Univers" w:hAnsi="Univers"/>
      <w:sz w:val="20"/>
    </w:rPr>
  </w:style>
  <w:style w:type="paragraph" w:customStyle="1" w:styleId="InspringenToelichting">
    <w:name w:val="InspringenToelichting"/>
    <w:basedOn w:val="Normal"/>
    <w:rsid w:val="00E25683"/>
    <w:pPr>
      <w:ind w:left="357" w:firstLine="357"/>
    </w:pPr>
  </w:style>
  <w:style w:type="paragraph" w:customStyle="1" w:styleId="1">
    <w:name w:val="1"/>
    <w:basedOn w:val="Normal"/>
    <w:next w:val="NormalIndent"/>
    <w:rsid w:val="00E25683"/>
    <w:pPr>
      <w:ind w:left="357"/>
    </w:pPr>
  </w:style>
  <w:style w:type="paragraph" w:styleId="NormalIndent">
    <w:name w:val="Normal Indent"/>
    <w:basedOn w:val="Normal"/>
    <w:uiPriority w:val="99"/>
    <w:rsid w:val="00E25683"/>
    <w:pPr>
      <w:ind w:left="709"/>
    </w:pPr>
  </w:style>
  <w:style w:type="paragraph" w:customStyle="1" w:styleId="Huisstijl-TabelTitel">
    <w:name w:val="Huisstijl-TabelTitel"/>
    <w:basedOn w:val="Normal"/>
    <w:next w:val="Normal"/>
    <w:rsid w:val="00B04487"/>
    <w:rPr>
      <w:b/>
      <w:sz w:val="14"/>
      <w:szCs w:val="24"/>
    </w:rPr>
  </w:style>
  <w:style w:type="paragraph" w:customStyle="1" w:styleId="Huisstijl-TabelTekst">
    <w:name w:val="Huisstijl-TabelTekst"/>
    <w:basedOn w:val="Huisstijl-TabelTitel"/>
    <w:rsid w:val="00B04487"/>
    <w:rPr>
      <w:b w:val="0"/>
    </w:rPr>
  </w:style>
  <w:style w:type="paragraph" w:customStyle="1" w:styleId="StyleHeading2Left063cmHanging004cm">
    <w:name w:val="Style Heading 2 + Left:  063 cm Hanging:  004 cm"/>
    <w:basedOn w:val="Heading2"/>
    <w:rsid w:val="000C4A09"/>
    <w:pPr>
      <w:ind w:left="357" w:firstLine="0"/>
    </w:pPr>
    <w:rPr>
      <w:bCs/>
    </w:rPr>
  </w:style>
  <w:style w:type="character" w:styleId="Hyperlink">
    <w:name w:val="Hyperlink"/>
    <w:basedOn w:val="DefaultParagraphFont"/>
    <w:uiPriority w:val="99"/>
    <w:rsid w:val="003623D5"/>
    <w:rPr>
      <w:color w:val="0000FF"/>
      <w:u w:val="single"/>
    </w:rPr>
  </w:style>
  <w:style w:type="character" w:styleId="UnresolvedMention">
    <w:name w:val="Unresolved Mention"/>
    <w:basedOn w:val="DefaultParagraphFont"/>
    <w:uiPriority w:val="99"/>
    <w:semiHidden/>
    <w:unhideWhenUsed/>
    <w:rsid w:val="00AD50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3499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JZ.bezwaarenberoep@minvws.nl" TargetMode="Externa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SJABLONENSETS\SJABLONEN\VWS\NOTA.DOT"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C:\PROGRAM FILES\SJABLONENSETS\SJABLONEN\VWS\NOTA.DOT</Template>
  <TotalTime>2</TotalTime>
  <Pages>1</Pages>
  <Words>169</Words>
  <Characters>1029</Characters>
  <Application>Microsoft Office Word</Application>
  <DocSecurity>0</DocSecurity>
  <Lines>64</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lpstr> </vt:lpstr>
    </vt:vector>
  </TitlesOfParts>
  <Company>Ministerie van VWS</Company>
  <LinksUpToDate>false</LinksUpToDate>
  <CharactersWithSpaces>1190</CharactersWithSpaces>
  <SharedDoc>false</SharedDoc>
  <HLinks>
    <vt:vector size="6" baseType="variant">
      <vt:variant>
        <vt:i4>5177387</vt:i4>
      </vt:variant>
      <vt:variant>
        <vt:i4>0</vt:i4>
      </vt:variant>
      <vt:variant>
        <vt:i4>0</vt:i4>
      </vt:variant>
      <vt:variant>
        <vt:i4>5</vt:i4>
      </vt:variant>
      <vt:variant>
        <vt:lpwstr>mailto:m.verhulst@minvws.nl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cp:keywords/>
  <dc:description/>
  <cp:lastModifiedBy>Tijn Schmits</cp:lastModifiedBy>
  <cp:revision>8</cp:revision>
  <cp:lastPrinted>2011-08-11T11:32:00Z</cp:lastPrinted>
  <dcterms:created xsi:type="dcterms:W3CDTF">2025-10-27T11:17:00Z</dcterms:created>
  <dcterms:modified xsi:type="dcterms:W3CDTF">2026-02-13T13:20:00Z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